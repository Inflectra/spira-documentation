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F1BB9" w14:textId="0077FB40" w:rsidR="00DC0EBA" w:rsidRDefault="00803425">
      <w:pPr>
        <w:jc w:val="right"/>
      </w:pPr>
      <w:r>
        <w:rPr>
          <w:rFonts w:cs="Arial"/>
          <w:b/>
          <w:noProof/>
          <w:sz w:val="32"/>
          <w:szCs w:val="32"/>
        </w:rPr>
        <w:drawing>
          <wp:anchor distT="0" distB="0" distL="114300" distR="114300" simplePos="0" relativeHeight="251660288" behindDoc="1" locked="0" layoutInCell="1" allowOverlap="1" wp14:anchorId="76692DE8" wp14:editId="3F6C86AA">
            <wp:simplePos x="0" y="0"/>
            <wp:positionH relativeFrom="column">
              <wp:posOffset>-609600</wp:posOffset>
            </wp:positionH>
            <wp:positionV relativeFrom="page">
              <wp:posOffset>495300</wp:posOffset>
            </wp:positionV>
            <wp:extent cx="3566795" cy="1457325"/>
            <wp:effectExtent l="0" t="0" r="0" b="0"/>
            <wp:wrapTight wrapText="bothSides">
              <wp:wrapPolygon edited="0">
                <wp:start x="19612" y="1129"/>
                <wp:lineTo x="6114" y="1694"/>
                <wp:lineTo x="1846" y="2824"/>
                <wp:lineTo x="1846" y="6212"/>
                <wp:lineTo x="1269" y="9318"/>
                <wp:lineTo x="1038" y="13553"/>
                <wp:lineTo x="1615" y="15247"/>
                <wp:lineTo x="2653" y="15247"/>
                <wp:lineTo x="2653" y="16659"/>
                <wp:lineTo x="10383" y="19765"/>
                <wp:lineTo x="14536" y="20894"/>
                <wp:lineTo x="16728" y="20894"/>
                <wp:lineTo x="18228" y="19765"/>
                <wp:lineTo x="20073" y="16094"/>
                <wp:lineTo x="20073" y="15247"/>
                <wp:lineTo x="20650" y="8753"/>
                <wp:lineTo x="19612" y="7906"/>
                <wp:lineTo x="14997" y="6212"/>
                <wp:lineTo x="19150" y="5647"/>
                <wp:lineTo x="20996" y="4235"/>
                <wp:lineTo x="20650" y="1129"/>
                <wp:lineTo x="19612" y="1129"/>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raPlan-logo-no-b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6795" cy="1457325"/>
                    </a:xfrm>
                    <a:prstGeom prst="rect">
                      <a:avLst/>
                    </a:prstGeom>
                  </pic:spPr>
                </pic:pic>
              </a:graphicData>
            </a:graphic>
            <wp14:sizeRelH relativeFrom="margin">
              <wp14:pctWidth>0</wp14:pctWidth>
            </wp14:sizeRelH>
            <wp14:sizeRelV relativeFrom="margin">
              <wp14:pctHeight>0</wp14:pctHeight>
            </wp14:sizeRelV>
          </wp:anchor>
        </w:drawing>
      </w:r>
      <w:r w:rsidR="008652C8">
        <w:rPr>
          <w:noProof/>
        </w:rPr>
        <w:drawing>
          <wp:anchor distT="0" distB="0" distL="114300" distR="114300" simplePos="0" relativeHeight="251658240" behindDoc="0" locked="0" layoutInCell="1" allowOverlap="0" wp14:anchorId="1D1AC2AC" wp14:editId="13D82E77">
            <wp:simplePos x="0" y="0"/>
            <wp:positionH relativeFrom="margin">
              <wp:posOffset>3810000</wp:posOffset>
            </wp:positionH>
            <wp:positionV relativeFrom="margin">
              <wp:posOffset>-361950</wp:posOffset>
            </wp:positionV>
            <wp:extent cx="2257425" cy="904875"/>
            <wp:effectExtent l="0" t="0" r="0" b="9525"/>
            <wp:wrapNone/>
            <wp:docPr id="68" name="Picture 68" descr="2017-01 spiraTest logo large with (R)_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017-01 spiraTest logo large with (R)_no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425" cy="904875"/>
                    </a:xfrm>
                    <a:prstGeom prst="rect">
                      <a:avLst/>
                    </a:prstGeom>
                    <a:noFill/>
                  </pic:spPr>
                </pic:pic>
              </a:graphicData>
            </a:graphic>
            <wp14:sizeRelH relativeFrom="page">
              <wp14:pctWidth>0</wp14:pctWidth>
            </wp14:sizeRelH>
            <wp14:sizeRelV relativeFrom="page">
              <wp14:pctHeight>0</wp14:pctHeight>
            </wp14:sizeRelV>
          </wp:anchor>
        </w:drawing>
      </w:r>
      <w:r w:rsidR="00DB289F">
        <w:tab/>
      </w:r>
    </w:p>
    <w:p w14:paraId="61977766" w14:textId="6BB456EF" w:rsidR="00DC0EBA" w:rsidRDefault="00DC0EBA">
      <w:pPr>
        <w:jc w:val="right"/>
      </w:pPr>
    </w:p>
    <w:p w14:paraId="0ACC732D" w14:textId="31D82D7C" w:rsidR="00DC0EBA" w:rsidRDefault="00B118F6">
      <w:pPr>
        <w:jc w:val="right"/>
      </w:pPr>
      <w:r>
        <w:rPr>
          <w:noProof/>
        </w:rPr>
        <w:drawing>
          <wp:anchor distT="0" distB="0" distL="114300" distR="114300" simplePos="0" relativeHeight="251659264" behindDoc="0" locked="0" layoutInCell="1" allowOverlap="0" wp14:anchorId="07275880" wp14:editId="04E91365">
            <wp:simplePos x="0" y="0"/>
            <wp:positionH relativeFrom="column">
              <wp:posOffset>3905250</wp:posOffset>
            </wp:positionH>
            <wp:positionV relativeFrom="paragraph">
              <wp:posOffset>231141</wp:posOffset>
            </wp:positionV>
            <wp:extent cx="2181056" cy="776158"/>
            <wp:effectExtent l="0" t="0" r="0" b="5080"/>
            <wp:wrapNone/>
            <wp:docPr id="67" name="Picture 58" descr="2017-01 spiraTeam logo large with (R)_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017-01 spiraTeam logo large with (R)_no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9671" cy="779224"/>
                    </a:xfrm>
                    <a:prstGeom prst="rect">
                      <a:avLst/>
                    </a:prstGeom>
                    <a:noFill/>
                  </pic:spPr>
                </pic:pic>
              </a:graphicData>
            </a:graphic>
            <wp14:sizeRelH relativeFrom="page">
              <wp14:pctWidth>0</wp14:pctWidth>
            </wp14:sizeRelH>
            <wp14:sizeRelV relativeFrom="page">
              <wp14:pctHeight>0</wp14:pctHeight>
            </wp14:sizeRelV>
          </wp:anchor>
        </w:drawing>
      </w:r>
    </w:p>
    <w:p w14:paraId="606B4722" w14:textId="5280CA27" w:rsidR="00DC0EBA" w:rsidRDefault="008652C8">
      <w:pPr>
        <w:jc w:val="right"/>
      </w:pPr>
      <w:r>
        <w:rPr>
          <w:noProof/>
        </w:rPr>
        <mc:AlternateContent>
          <mc:Choice Requires="wps">
            <w:drawing>
              <wp:anchor distT="0" distB="0" distL="114300" distR="114300" simplePos="0" relativeHeight="251656192" behindDoc="0" locked="0" layoutInCell="1" allowOverlap="1" wp14:anchorId="03343B8E" wp14:editId="3DC88190">
                <wp:simplePos x="0" y="0"/>
                <wp:positionH relativeFrom="column">
                  <wp:posOffset>-838200</wp:posOffset>
                </wp:positionH>
                <wp:positionV relativeFrom="page">
                  <wp:posOffset>2885440</wp:posOffset>
                </wp:positionV>
                <wp:extent cx="7153275" cy="1676400"/>
                <wp:effectExtent l="0" t="0" r="0" b="635"/>
                <wp:wrapNone/>
                <wp:docPr id="3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16764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09E3D" w14:textId="4CA5CE6B" w:rsidR="00FA119C" w:rsidRDefault="00FA119C">
                            <w:pPr>
                              <w:ind w:firstLine="720"/>
                              <w:rPr>
                                <w:rFonts w:cs="Arial"/>
                                <w:b/>
                                <w:color w:val="FFFFFF"/>
                                <w:sz w:val="36"/>
                                <w:szCs w:val="36"/>
                              </w:rPr>
                            </w:pPr>
                            <w:r>
                              <w:rPr>
                                <w:rFonts w:cs="Arial"/>
                                <w:b/>
                                <w:color w:val="FFFFFF"/>
                                <w:sz w:val="36"/>
                                <w:szCs w:val="36"/>
                              </w:rPr>
                              <w:t>SpiraTest / SpiraTeam / SpiraPlan | Automated Unit Testing</w:t>
                            </w:r>
                          </w:p>
                          <w:p w14:paraId="1F8372FD" w14:textId="77777777" w:rsidR="00FA119C" w:rsidRDefault="00FA119C">
                            <w:pPr>
                              <w:ind w:firstLine="720"/>
                              <w:rPr>
                                <w:rFonts w:cs="Arial"/>
                                <w:color w:val="FFFFFF"/>
                                <w:sz w:val="36"/>
                                <w:szCs w:val="36"/>
                              </w:rPr>
                            </w:pPr>
                            <w:r>
                              <w:rPr>
                                <w:rFonts w:cs="Arial"/>
                                <w:color w:val="FFFFFF"/>
                                <w:sz w:val="36"/>
                                <w:szCs w:val="36"/>
                              </w:rPr>
                              <w:t>Integration &amp; User Guide</w:t>
                            </w:r>
                          </w:p>
                          <w:p w14:paraId="10DF0BCF" w14:textId="77777777" w:rsidR="00FA119C" w:rsidRDefault="00FA119C">
                            <w:pPr>
                              <w:ind w:firstLine="720"/>
                              <w:rPr>
                                <w:rFonts w:cs="Arial"/>
                                <w:color w:val="FFFFFF"/>
                                <w:sz w:val="36"/>
                                <w:szCs w:val="36"/>
                              </w:rPr>
                            </w:pPr>
                            <w:r>
                              <w:rPr>
                                <w:rFonts w:cs="Arial"/>
                                <w:color w:val="FFFFFF"/>
                                <w:sz w:val="36"/>
                                <w:szCs w:val="36"/>
                              </w:rPr>
                              <w:t>Inflectra Corporation</w:t>
                            </w:r>
                          </w:p>
                          <w:p w14:paraId="57D4CB01" w14:textId="77777777" w:rsidR="00FA119C" w:rsidRDefault="00FA119C">
                            <w:pPr>
                              <w:ind w:firstLine="720"/>
                              <w:rPr>
                                <w:rFonts w:cs="Arial"/>
                                <w:color w:val="FFFFFF"/>
                                <w:sz w:val="36"/>
                                <w:szCs w:val="36"/>
                              </w:rPr>
                            </w:pPr>
                          </w:p>
                          <w:p w14:paraId="197CD828" w14:textId="77777777" w:rsidR="00FA119C" w:rsidRDefault="00FA119C">
                            <w:pPr>
                              <w:rPr>
                                <w:color w:val="FFFFFF"/>
                                <w:sz w:val="36"/>
                                <w:szCs w:val="36"/>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43B8E" id="Rectangle 5" o:spid="_x0000_s1026" style="position:absolute;left:0;text-align:left;margin-left:-66pt;margin-top:227.2pt;width:563.25pt;height:1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" fillcolor="#f79910" stroked="f">
                <v:textbox inset=",18pt">
                  <w:txbxContent>
                    <w:p w14:paraId="53C09E3D" w14:textId="4CA5CE6B" w:rsidR="00FA119C" w:rsidRDefault="00FA119C">
                      <w:pPr>
                        <w:ind w:firstLine="720"/>
                        <w:rPr>
                          <w:rFonts w:cs="Arial"/>
                          <w:b/>
                          <w:color w:val="FFFFFF"/>
                          <w:sz w:val="36"/>
                          <w:szCs w:val="36"/>
                        </w:rPr>
                      </w:pPr>
                      <w:r>
                        <w:rPr>
                          <w:rFonts w:cs="Arial"/>
                          <w:b/>
                          <w:color w:val="FFFFFF"/>
                          <w:sz w:val="36"/>
                          <w:szCs w:val="36"/>
                        </w:rPr>
                        <w:t>SpiraTest / SpiraTeam / SpiraPlan | Automated Unit Testing</w:t>
                      </w:r>
                    </w:p>
                    <w:p w14:paraId="1F8372FD" w14:textId="77777777" w:rsidR="00FA119C" w:rsidRDefault="00FA119C">
                      <w:pPr>
                        <w:ind w:firstLine="720"/>
                        <w:rPr>
                          <w:rFonts w:cs="Arial"/>
                          <w:color w:val="FFFFFF"/>
                          <w:sz w:val="36"/>
                          <w:szCs w:val="36"/>
                        </w:rPr>
                      </w:pPr>
                      <w:r>
                        <w:rPr>
                          <w:rFonts w:cs="Arial"/>
                          <w:color w:val="FFFFFF"/>
                          <w:sz w:val="36"/>
                          <w:szCs w:val="36"/>
                        </w:rPr>
                        <w:t>Integration &amp; User Guide</w:t>
                      </w:r>
                    </w:p>
                    <w:p w14:paraId="10DF0BCF" w14:textId="77777777" w:rsidR="00FA119C" w:rsidRDefault="00FA119C">
                      <w:pPr>
                        <w:ind w:firstLine="720"/>
                        <w:rPr>
                          <w:rFonts w:cs="Arial"/>
                          <w:color w:val="FFFFFF"/>
                          <w:sz w:val="36"/>
                          <w:szCs w:val="36"/>
                        </w:rPr>
                      </w:pPr>
                      <w:r>
                        <w:rPr>
                          <w:rFonts w:cs="Arial"/>
                          <w:color w:val="FFFFFF"/>
                          <w:sz w:val="36"/>
                          <w:szCs w:val="36"/>
                        </w:rPr>
                        <w:t>Inflectra Corporation</w:t>
                      </w:r>
                    </w:p>
                    <w:p w14:paraId="57D4CB01" w14:textId="77777777" w:rsidR="00FA119C" w:rsidRDefault="00FA119C">
                      <w:pPr>
                        <w:ind w:firstLine="720"/>
                        <w:rPr>
                          <w:rFonts w:cs="Arial"/>
                          <w:color w:val="FFFFFF"/>
                          <w:sz w:val="36"/>
                          <w:szCs w:val="36"/>
                        </w:rPr>
                      </w:pPr>
                    </w:p>
                    <w:p w14:paraId="197CD828" w14:textId="77777777" w:rsidR="00FA119C" w:rsidRDefault="00FA119C">
                      <w:pPr>
                        <w:rPr>
                          <w:color w:val="FFFFFF"/>
                          <w:sz w:val="36"/>
                          <w:szCs w:val="36"/>
                        </w:rPr>
                      </w:pPr>
                    </w:p>
                  </w:txbxContent>
                </v:textbox>
                <w10:wrap anchory="page"/>
              </v:rect>
            </w:pict>
          </mc:Fallback>
        </mc:AlternateContent>
      </w:r>
    </w:p>
    <w:p w14:paraId="7DEDF2A8" w14:textId="53B64AFF" w:rsidR="00DC0EBA" w:rsidRDefault="00DC0EBA">
      <w:pPr>
        <w:jc w:val="right"/>
        <w:rPr>
          <w:rFonts w:cs="Arial"/>
          <w:b/>
          <w:sz w:val="32"/>
          <w:szCs w:val="32"/>
        </w:rPr>
      </w:pPr>
    </w:p>
    <w:p w14:paraId="2C830673" w14:textId="77777777" w:rsidR="00DC0EBA" w:rsidRDefault="00DC0EBA">
      <w:pPr>
        <w:jc w:val="right"/>
        <w:rPr>
          <w:rFonts w:cs="Arial"/>
          <w:b/>
          <w:sz w:val="32"/>
          <w:szCs w:val="32"/>
        </w:rPr>
      </w:pPr>
    </w:p>
    <w:p w14:paraId="399B4783" w14:textId="77777777" w:rsidR="00DC0EBA" w:rsidRDefault="00DC0EBA">
      <w:pPr>
        <w:jc w:val="right"/>
        <w:rPr>
          <w:rFonts w:cs="Arial"/>
          <w:b/>
          <w:sz w:val="32"/>
          <w:szCs w:val="32"/>
        </w:rPr>
      </w:pPr>
    </w:p>
    <w:p w14:paraId="15134F59" w14:textId="77777777" w:rsidR="00DC0EBA" w:rsidRDefault="008652C8">
      <w:pPr>
        <w:jc w:val="right"/>
        <w:rPr>
          <w:rFonts w:cs="Arial"/>
          <w:b/>
          <w:sz w:val="32"/>
          <w:szCs w:val="32"/>
        </w:rPr>
      </w:pPr>
      <w:r>
        <w:rPr>
          <w:noProof/>
        </w:rPr>
        <mc:AlternateContent>
          <mc:Choice Requires="wps">
            <w:drawing>
              <wp:anchor distT="0" distB="0" distL="114300" distR="114300" simplePos="0" relativeHeight="251657216" behindDoc="0" locked="0" layoutInCell="1" allowOverlap="1" wp14:anchorId="1C658087" wp14:editId="7D008F53">
                <wp:simplePos x="0" y="0"/>
                <wp:positionH relativeFrom="column">
                  <wp:posOffset>-833755</wp:posOffset>
                </wp:positionH>
                <wp:positionV relativeFrom="page">
                  <wp:posOffset>4591050</wp:posOffset>
                </wp:positionV>
                <wp:extent cx="7153275" cy="285750"/>
                <wp:effectExtent l="4445" t="0" r="0" b="0"/>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285750"/>
                        </a:xfrm>
                        <a:prstGeom prst="rect">
                          <a:avLst/>
                        </a:prstGeom>
                        <a:solidFill>
                          <a:srgbClr val="FDCB2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3CE4C" w14:textId="77777777" w:rsidR="00FA119C" w:rsidRDefault="00FA11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58087" id="Rectangle 6" o:spid="_x0000_s1027" style="position:absolute;left:0;text-align:left;margin-left:-65.65pt;margin-top:361.5pt;width:563.2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" fillcolor="#fdcb26" stroked="f">
                <v:textbox>
                  <w:txbxContent>
                    <w:p w14:paraId="0F53CE4C" w14:textId="77777777" w:rsidR="00FA119C" w:rsidRDefault="00FA119C"/>
                  </w:txbxContent>
                </v:textbox>
                <w10:wrap anchory="page"/>
              </v:rect>
            </w:pict>
          </mc:Fallback>
        </mc:AlternateContent>
      </w:r>
    </w:p>
    <w:p w14:paraId="20D7CC3F" w14:textId="77777777" w:rsidR="00DC0EBA" w:rsidRDefault="00DC0EBA">
      <w:pPr>
        <w:jc w:val="right"/>
        <w:rPr>
          <w:rFonts w:cs="Arial"/>
          <w:b/>
          <w:sz w:val="32"/>
          <w:szCs w:val="32"/>
        </w:rPr>
      </w:pPr>
    </w:p>
    <w:p w14:paraId="11C3483C" w14:textId="77777777" w:rsidR="00DC0EBA" w:rsidRDefault="00DC0EBA">
      <w:pPr>
        <w:jc w:val="right"/>
        <w:rPr>
          <w:rFonts w:cs="Arial"/>
          <w:b/>
          <w:sz w:val="32"/>
          <w:szCs w:val="32"/>
        </w:rPr>
      </w:pPr>
    </w:p>
    <w:p w14:paraId="0BB6D3E2" w14:textId="77777777" w:rsidR="00DC0EBA" w:rsidRDefault="00DC0EBA">
      <w:pPr>
        <w:jc w:val="right"/>
        <w:rPr>
          <w:rFonts w:cs="Arial"/>
          <w:b/>
          <w:sz w:val="32"/>
          <w:szCs w:val="32"/>
        </w:rPr>
      </w:pPr>
    </w:p>
    <w:p w14:paraId="7FEB2D69" w14:textId="77777777" w:rsidR="00DC0EBA" w:rsidRDefault="00DC0EBA">
      <w:pPr>
        <w:jc w:val="right"/>
        <w:rPr>
          <w:rFonts w:cs="Arial"/>
          <w:b/>
          <w:sz w:val="32"/>
          <w:szCs w:val="32"/>
        </w:rPr>
      </w:pPr>
    </w:p>
    <w:p w14:paraId="7C3A0AB4" w14:textId="77777777" w:rsidR="00DC0EBA" w:rsidRDefault="00DC0EBA">
      <w:pPr>
        <w:jc w:val="right"/>
        <w:rPr>
          <w:rFonts w:cs="Arial"/>
          <w:b/>
          <w:sz w:val="32"/>
          <w:szCs w:val="32"/>
        </w:rPr>
      </w:pPr>
    </w:p>
    <w:p w14:paraId="59B99B71" w14:textId="77777777" w:rsidR="00DC0EBA" w:rsidRDefault="00DC0EBA">
      <w:pPr>
        <w:jc w:val="right"/>
        <w:rPr>
          <w:rFonts w:cs="Arial"/>
          <w:b/>
          <w:sz w:val="32"/>
          <w:szCs w:val="32"/>
        </w:rPr>
      </w:pPr>
    </w:p>
    <w:p w14:paraId="408D2839" w14:textId="77777777" w:rsidR="00DC0EBA" w:rsidRDefault="00DC0EBA">
      <w:pPr>
        <w:jc w:val="right"/>
        <w:rPr>
          <w:rFonts w:cs="Arial"/>
          <w:b/>
          <w:sz w:val="32"/>
          <w:szCs w:val="32"/>
        </w:rPr>
      </w:pPr>
    </w:p>
    <w:p w14:paraId="024CFB50" w14:textId="77777777" w:rsidR="00DC0EBA" w:rsidRDefault="00DC0EBA">
      <w:pPr>
        <w:jc w:val="right"/>
        <w:rPr>
          <w:rFonts w:cs="Arial"/>
          <w:b/>
          <w:sz w:val="32"/>
          <w:szCs w:val="32"/>
        </w:rPr>
      </w:pPr>
    </w:p>
    <w:p w14:paraId="5E51CF0D" w14:textId="77777777" w:rsidR="00DC0EBA" w:rsidRDefault="00DC0EBA">
      <w:pPr>
        <w:jc w:val="right"/>
        <w:rPr>
          <w:rFonts w:cs="Arial"/>
          <w:i/>
          <w:sz w:val="28"/>
          <w:szCs w:val="28"/>
        </w:rPr>
      </w:pPr>
    </w:p>
    <w:p w14:paraId="03811F43" w14:textId="77777777" w:rsidR="00DC0EBA" w:rsidRDefault="00DC0EBA">
      <w:pPr>
        <w:rPr>
          <w:rFonts w:cs="Arial"/>
          <w:sz w:val="28"/>
          <w:szCs w:val="28"/>
        </w:rPr>
        <w:sectPr w:rsidR="00DC0EBA">
          <w:headerReference w:type="default" r:id="rId10"/>
          <w:footerReference w:type="even" r:id="rId11"/>
          <w:footerReference w:type="default" r:id="rId12"/>
          <w:headerReference w:type="first" r:id="rId13"/>
          <w:footerReference w:type="first" r:id="rId14"/>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14:paraId="0B990949" w14:textId="32C44612" w:rsidR="00DC0EBA" w:rsidRDefault="001E38C2">
      <w:pPr>
        <w:pStyle w:val="Title"/>
      </w:pPr>
      <w:r>
        <w:lastRenderedPageBreak/>
        <w:t>Contents</w:t>
      </w:r>
    </w:p>
    <w:p w14:paraId="0905F4FD" w14:textId="77777777" w:rsidR="00DC0EBA" w:rsidRDefault="00DC0EBA"/>
    <w:p w14:paraId="34E09C60" w14:textId="2F027F0F" w:rsidR="00B26FCE" w:rsidRDefault="004D2970">
      <w:pPr>
        <w:pStyle w:val="TOC1"/>
        <w:tabs>
          <w:tab w:val="right" w:leader="dot" w:pos="3590"/>
        </w:tabs>
        <w:rPr>
          <w:rFonts w:asciiTheme="minorHAnsi" w:eastAsiaTheme="minorEastAsia" w:hAnsiTheme="minorHAnsi" w:cstheme="minorBidi"/>
          <w:b w:val="0"/>
          <w:noProof/>
          <w:sz w:val="22"/>
          <w:szCs w:val="22"/>
        </w:rPr>
      </w:pPr>
      <w:r>
        <w:rPr>
          <w:b w:val="0"/>
        </w:rPr>
        <w:fldChar w:fldCharType="begin"/>
      </w:r>
      <w:r>
        <w:rPr>
          <w:b w:val="0"/>
        </w:rPr>
        <w:instrText xml:space="preserve"> TOC \h \z \t "Heading 1,1" </w:instrText>
      </w:r>
      <w:r>
        <w:rPr>
          <w:b w:val="0"/>
        </w:rPr>
        <w:fldChar w:fldCharType="separate"/>
      </w:r>
      <w:hyperlink w:anchor="_Toc523137224" w:history="1">
        <w:r w:rsidR="00B26FCE" w:rsidRPr="00F40131">
          <w:rPr>
            <w:rStyle w:val="Hyperlink"/>
            <w:noProof/>
          </w:rPr>
          <w:t>1. Introduction</w:t>
        </w:r>
        <w:r w:rsidR="00B26FCE">
          <w:rPr>
            <w:noProof/>
            <w:webHidden/>
          </w:rPr>
          <w:tab/>
        </w:r>
        <w:r w:rsidR="00B26FCE">
          <w:rPr>
            <w:noProof/>
            <w:webHidden/>
          </w:rPr>
          <w:fldChar w:fldCharType="begin"/>
        </w:r>
        <w:r w:rsidR="00B26FCE">
          <w:rPr>
            <w:noProof/>
            <w:webHidden/>
          </w:rPr>
          <w:instrText xml:space="preserve"> PAGEREF _Toc523137224 \h </w:instrText>
        </w:r>
        <w:r w:rsidR="00B26FCE">
          <w:rPr>
            <w:noProof/>
            <w:webHidden/>
          </w:rPr>
        </w:r>
        <w:r w:rsidR="00B26FCE">
          <w:rPr>
            <w:noProof/>
            <w:webHidden/>
          </w:rPr>
          <w:fldChar w:fldCharType="separate"/>
        </w:r>
        <w:r w:rsidR="00B26FCE">
          <w:rPr>
            <w:noProof/>
            <w:webHidden/>
          </w:rPr>
          <w:t>1</w:t>
        </w:r>
        <w:r w:rsidR="00B26FCE">
          <w:rPr>
            <w:noProof/>
            <w:webHidden/>
          </w:rPr>
          <w:fldChar w:fldCharType="end"/>
        </w:r>
      </w:hyperlink>
    </w:p>
    <w:p w14:paraId="27DBE485" w14:textId="311779BC"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25" w:history="1">
        <w:r w:rsidRPr="00F40131">
          <w:rPr>
            <w:rStyle w:val="Hyperlink"/>
            <w:noProof/>
          </w:rPr>
          <w:t>2. Integrating with NUnit</w:t>
        </w:r>
        <w:r>
          <w:rPr>
            <w:noProof/>
            <w:webHidden/>
          </w:rPr>
          <w:tab/>
        </w:r>
        <w:r>
          <w:rPr>
            <w:noProof/>
            <w:webHidden/>
          </w:rPr>
          <w:fldChar w:fldCharType="begin"/>
        </w:r>
        <w:r>
          <w:rPr>
            <w:noProof/>
            <w:webHidden/>
          </w:rPr>
          <w:instrText xml:space="preserve"> PAGEREF _Toc523137225 \h </w:instrText>
        </w:r>
        <w:r>
          <w:rPr>
            <w:noProof/>
            <w:webHidden/>
          </w:rPr>
        </w:r>
        <w:r>
          <w:rPr>
            <w:noProof/>
            <w:webHidden/>
          </w:rPr>
          <w:fldChar w:fldCharType="separate"/>
        </w:r>
        <w:r>
          <w:rPr>
            <w:noProof/>
            <w:webHidden/>
          </w:rPr>
          <w:t>2</w:t>
        </w:r>
        <w:r>
          <w:rPr>
            <w:noProof/>
            <w:webHidden/>
          </w:rPr>
          <w:fldChar w:fldCharType="end"/>
        </w:r>
      </w:hyperlink>
    </w:p>
    <w:p w14:paraId="39DA8D65" w14:textId="07C46674"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26" w:history="1">
        <w:r w:rsidRPr="00F40131">
          <w:rPr>
            <w:rStyle w:val="Hyperlink"/>
            <w:noProof/>
          </w:rPr>
          <w:t>3. Integrating with JUnit</w:t>
        </w:r>
        <w:r>
          <w:rPr>
            <w:noProof/>
            <w:webHidden/>
          </w:rPr>
          <w:tab/>
        </w:r>
        <w:r>
          <w:rPr>
            <w:noProof/>
            <w:webHidden/>
          </w:rPr>
          <w:fldChar w:fldCharType="begin"/>
        </w:r>
        <w:r>
          <w:rPr>
            <w:noProof/>
            <w:webHidden/>
          </w:rPr>
          <w:instrText xml:space="preserve"> PAGEREF _Toc523137226 \h </w:instrText>
        </w:r>
        <w:r>
          <w:rPr>
            <w:noProof/>
            <w:webHidden/>
          </w:rPr>
        </w:r>
        <w:r>
          <w:rPr>
            <w:noProof/>
            <w:webHidden/>
          </w:rPr>
          <w:fldChar w:fldCharType="separate"/>
        </w:r>
        <w:r>
          <w:rPr>
            <w:noProof/>
            <w:webHidden/>
          </w:rPr>
          <w:t>9</w:t>
        </w:r>
        <w:r>
          <w:rPr>
            <w:noProof/>
            <w:webHidden/>
          </w:rPr>
          <w:fldChar w:fldCharType="end"/>
        </w:r>
      </w:hyperlink>
    </w:p>
    <w:p w14:paraId="106F35AF" w14:textId="0AD6B063"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27" w:history="1">
        <w:r w:rsidRPr="00F40131">
          <w:rPr>
            <w:rStyle w:val="Hyperlink"/>
            <w:noProof/>
          </w:rPr>
          <w:t>4. Integrating with TestNG</w:t>
        </w:r>
        <w:r>
          <w:rPr>
            <w:noProof/>
            <w:webHidden/>
          </w:rPr>
          <w:tab/>
        </w:r>
        <w:r>
          <w:rPr>
            <w:noProof/>
            <w:webHidden/>
          </w:rPr>
          <w:fldChar w:fldCharType="begin"/>
        </w:r>
        <w:r>
          <w:rPr>
            <w:noProof/>
            <w:webHidden/>
          </w:rPr>
          <w:instrText xml:space="preserve"> PAGEREF _Toc523137227 \h </w:instrText>
        </w:r>
        <w:r>
          <w:rPr>
            <w:noProof/>
            <w:webHidden/>
          </w:rPr>
        </w:r>
        <w:r>
          <w:rPr>
            <w:noProof/>
            <w:webHidden/>
          </w:rPr>
          <w:fldChar w:fldCharType="separate"/>
        </w:r>
        <w:r>
          <w:rPr>
            <w:noProof/>
            <w:webHidden/>
          </w:rPr>
          <w:t>21</w:t>
        </w:r>
        <w:r>
          <w:rPr>
            <w:noProof/>
            <w:webHidden/>
          </w:rPr>
          <w:fldChar w:fldCharType="end"/>
        </w:r>
      </w:hyperlink>
    </w:p>
    <w:p w14:paraId="156B33D3" w14:textId="5F72E27A"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28" w:history="1">
        <w:r w:rsidRPr="00F40131">
          <w:rPr>
            <w:rStyle w:val="Hyperlink"/>
            <w:noProof/>
          </w:rPr>
          <w:t>5. Integrating with Selenium</w:t>
        </w:r>
        <w:r>
          <w:rPr>
            <w:noProof/>
            <w:webHidden/>
          </w:rPr>
          <w:tab/>
        </w:r>
        <w:r>
          <w:rPr>
            <w:noProof/>
            <w:webHidden/>
          </w:rPr>
          <w:fldChar w:fldCharType="begin"/>
        </w:r>
        <w:r>
          <w:rPr>
            <w:noProof/>
            <w:webHidden/>
          </w:rPr>
          <w:instrText xml:space="preserve"> PAGEREF _Toc523137228 \h </w:instrText>
        </w:r>
        <w:r>
          <w:rPr>
            <w:noProof/>
            <w:webHidden/>
          </w:rPr>
        </w:r>
        <w:r>
          <w:rPr>
            <w:noProof/>
            <w:webHidden/>
          </w:rPr>
          <w:fldChar w:fldCharType="separate"/>
        </w:r>
        <w:r>
          <w:rPr>
            <w:noProof/>
            <w:webHidden/>
          </w:rPr>
          <w:t>28</w:t>
        </w:r>
        <w:r>
          <w:rPr>
            <w:noProof/>
            <w:webHidden/>
          </w:rPr>
          <w:fldChar w:fldCharType="end"/>
        </w:r>
      </w:hyperlink>
    </w:p>
    <w:p w14:paraId="4CAFD070" w14:textId="51566F04"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29" w:history="1">
        <w:r w:rsidRPr="00F40131">
          <w:rPr>
            <w:rStyle w:val="Hyperlink"/>
            <w:noProof/>
          </w:rPr>
          <w:t>6. Integrating with PyUnit</w:t>
        </w:r>
        <w:r>
          <w:rPr>
            <w:noProof/>
            <w:webHidden/>
          </w:rPr>
          <w:tab/>
        </w:r>
        <w:r>
          <w:rPr>
            <w:noProof/>
            <w:webHidden/>
          </w:rPr>
          <w:fldChar w:fldCharType="begin"/>
        </w:r>
        <w:r>
          <w:rPr>
            <w:noProof/>
            <w:webHidden/>
          </w:rPr>
          <w:instrText xml:space="preserve"> PAGEREF _Toc523137229 \h </w:instrText>
        </w:r>
        <w:r>
          <w:rPr>
            <w:noProof/>
            <w:webHidden/>
          </w:rPr>
        </w:r>
        <w:r>
          <w:rPr>
            <w:noProof/>
            <w:webHidden/>
          </w:rPr>
          <w:fldChar w:fldCharType="separate"/>
        </w:r>
        <w:r>
          <w:rPr>
            <w:noProof/>
            <w:webHidden/>
          </w:rPr>
          <w:t>32</w:t>
        </w:r>
        <w:r>
          <w:rPr>
            <w:noProof/>
            <w:webHidden/>
          </w:rPr>
          <w:fldChar w:fldCharType="end"/>
        </w:r>
      </w:hyperlink>
    </w:p>
    <w:p w14:paraId="0FDC27AA" w14:textId="5D4BBCAE"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0" w:history="1">
        <w:r w:rsidRPr="00F40131">
          <w:rPr>
            <w:rStyle w:val="Hyperlink"/>
            <w:noProof/>
          </w:rPr>
          <w:t>7. Integrating with PyTest</w:t>
        </w:r>
        <w:r>
          <w:rPr>
            <w:noProof/>
            <w:webHidden/>
          </w:rPr>
          <w:tab/>
        </w:r>
        <w:r>
          <w:rPr>
            <w:noProof/>
            <w:webHidden/>
          </w:rPr>
          <w:fldChar w:fldCharType="begin"/>
        </w:r>
        <w:r>
          <w:rPr>
            <w:noProof/>
            <w:webHidden/>
          </w:rPr>
          <w:instrText xml:space="preserve"> PAGEREF _Toc523137230 \h </w:instrText>
        </w:r>
        <w:r>
          <w:rPr>
            <w:noProof/>
            <w:webHidden/>
          </w:rPr>
        </w:r>
        <w:r>
          <w:rPr>
            <w:noProof/>
            <w:webHidden/>
          </w:rPr>
          <w:fldChar w:fldCharType="separate"/>
        </w:r>
        <w:r>
          <w:rPr>
            <w:noProof/>
            <w:webHidden/>
          </w:rPr>
          <w:t>36</w:t>
        </w:r>
        <w:r>
          <w:rPr>
            <w:noProof/>
            <w:webHidden/>
          </w:rPr>
          <w:fldChar w:fldCharType="end"/>
        </w:r>
      </w:hyperlink>
    </w:p>
    <w:p w14:paraId="0BEA6978" w14:textId="359EDCFE"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1" w:history="1">
        <w:r w:rsidRPr="00F40131">
          <w:rPr>
            <w:rStyle w:val="Hyperlink"/>
            <w:noProof/>
          </w:rPr>
          <w:t>8. Integrating with MS-Test</w:t>
        </w:r>
        <w:r>
          <w:rPr>
            <w:noProof/>
            <w:webHidden/>
          </w:rPr>
          <w:tab/>
        </w:r>
        <w:r>
          <w:rPr>
            <w:noProof/>
            <w:webHidden/>
          </w:rPr>
          <w:fldChar w:fldCharType="begin"/>
        </w:r>
        <w:r>
          <w:rPr>
            <w:noProof/>
            <w:webHidden/>
          </w:rPr>
          <w:instrText xml:space="preserve"> PAGEREF _Toc523137231 \h </w:instrText>
        </w:r>
        <w:r>
          <w:rPr>
            <w:noProof/>
            <w:webHidden/>
          </w:rPr>
        </w:r>
        <w:r>
          <w:rPr>
            <w:noProof/>
            <w:webHidden/>
          </w:rPr>
          <w:fldChar w:fldCharType="separate"/>
        </w:r>
        <w:r>
          <w:rPr>
            <w:noProof/>
            <w:webHidden/>
          </w:rPr>
          <w:t>38</w:t>
        </w:r>
        <w:r>
          <w:rPr>
            <w:noProof/>
            <w:webHidden/>
          </w:rPr>
          <w:fldChar w:fldCharType="end"/>
        </w:r>
      </w:hyperlink>
    </w:p>
    <w:p w14:paraId="3ADCE9B9" w14:textId="218714A6"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2" w:history="1">
        <w:r w:rsidRPr="00F40131">
          <w:rPr>
            <w:rStyle w:val="Hyperlink"/>
            <w:noProof/>
          </w:rPr>
          <w:t>9. Integrating with Ruby Test::Unit</w:t>
        </w:r>
        <w:r>
          <w:rPr>
            <w:noProof/>
            <w:webHidden/>
          </w:rPr>
          <w:tab/>
        </w:r>
        <w:r>
          <w:rPr>
            <w:noProof/>
            <w:webHidden/>
          </w:rPr>
          <w:fldChar w:fldCharType="begin"/>
        </w:r>
        <w:r>
          <w:rPr>
            <w:noProof/>
            <w:webHidden/>
          </w:rPr>
          <w:instrText xml:space="preserve"> PAGEREF _Toc523137232 \h </w:instrText>
        </w:r>
        <w:r>
          <w:rPr>
            <w:noProof/>
            <w:webHidden/>
          </w:rPr>
        </w:r>
        <w:r>
          <w:rPr>
            <w:noProof/>
            <w:webHidden/>
          </w:rPr>
          <w:fldChar w:fldCharType="separate"/>
        </w:r>
        <w:r>
          <w:rPr>
            <w:noProof/>
            <w:webHidden/>
          </w:rPr>
          <w:t>44</w:t>
        </w:r>
        <w:r>
          <w:rPr>
            <w:noProof/>
            <w:webHidden/>
          </w:rPr>
          <w:fldChar w:fldCharType="end"/>
        </w:r>
      </w:hyperlink>
    </w:p>
    <w:p w14:paraId="47FF42D6" w14:textId="158FACEC"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3" w:history="1">
        <w:r w:rsidRPr="00F40131">
          <w:rPr>
            <w:rStyle w:val="Hyperlink"/>
            <w:noProof/>
          </w:rPr>
          <w:t>10. Integrating with Perl TAP</w:t>
        </w:r>
        <w:r>
          <w:rPr>
            <w:noProof/>
            <w:webHidden/>
          </w:rPr>
          <w:tab/>
        </w:r>
        <w:r>
          <w:rPr>
            <w:noProof/>
            <w:webHidden/>
          </w:rPr>
          <w:fldChar w:fldCharType="begin"/>
        </w:r>
        <w:r>
          <w:rPr>
            <w:noProof/>
            <w:webHidden/>
          </w:rPr>
          <w:instrText xml:space="preserve"> PAGEREF _Toc523137233 \h </w:instrText>
        </w:r>
        <w:r>
          <w:rPr>
            <w:noProof/>
            <w:webHidden/>
          </w:rPr>
        </w:r>
        <w:r>
          <w:rPr>
            <w:noProof/>
            <w:webHidden/>
          </w:rPr>
          <w:fldChar w:fldCharType="separate"/>
        </w:r>
        <w:r>
          <w:rPr>
            <w:noProof/>
            <w:webHidden/>
          </w:rPr>
          <w:t>48</w:t>
        </w:r>
        <w:r>
          <w:rPr>
            <w:noProof/>
            <w:webHidden/>
          </w:rPr>
          <w:fldChar w:fldCharType="end"/>
        </w:r>
      </w:hyperlink>
    </w:p>
    <w:p w14:paraId="26B3E369" w14:textId="4110D42E"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4" w:history="1">
        <w:r w:rsidRPr="00F40131">
          <w:rPr>
            <w:rStyle w:val="Hyperlink"/>
            <w:noProof/>
          </w:rPr>
          <w:t>11. Integrating with PHPUnit</w:t>
        </w:r>
        <w:r>
          <w:rPr>
            <w:noProof/>
            <w:webHidden/>
          </w:rPr>
          <w:tab/>
        </w:r>
        <w:r>
          <w:rPr>
            <w:noProof/>
            <w:webHidden/>
          </w:rPr>
          <w:fldChar w:fldCharType="begin"/>
        </w:r>
        <w:r>
          <w:rPr>
            <w:noProof/>
            <w:webHidden/>
          </w:rPr>
          <w:instrText xml:space="preserve"> PAGEREF _Toc523137234 \h </w:instrText>
        </w:r>
        <w:r>
          <w:rPr>
            <w:noProof/>
            <w:webHidden/>
          </w:rPr>
        </w:r>
        <w:r>
          <w:rPr>
            <w:noProof/>
            <w:webHidden/>
          </w:rPr>
          <w:fldChar w:fldCharType="separate"/>
        </w:r>
        <w:r>
          <w:rPr>
            <w:noProof/>
            <w:webHidden/>
          </w:rPr>
          <w:t>52</w:t>
        </w:r>
        <w:r>
          <w:rPr>
            <w:noProof/>
            <w:webHidden/>
          </w:rPr>
          <w:fldChar w:fldCharType="end"/>
        </w:r>
      </w:hyperlink>
    </w:p>
    <w:p w14:paraId="5E27FA8D" w14:textId="6E77E64B" w:rsidR="00B26FCE" w:rsidRDefault="00B26FCE">
      <w:pPr>
        <w:pStyle w:val="TOC1"/>
        <w:tabs>
          <w:tab w:val="right" w:leader="dot" w:pos="3590"/>
        </w:tabs>
        <w:rPr>
          <w:rFonts w:asciiTheme="minorHAnsi" w:eastAsiaTheme="minorEastAsia" w:hAnsiTheme="minorHAnsi" w:cstheme="minorBidi"/>
          <w:b w:val="0"/>
          <w:noProof/>
          <w:sz w:val="22"/>
          <w:szCs w:val="22"/>
        </w:rPr>
      </w:pPr>
      <w:hyperlink w:anchor="_Toc523137235" w:history="1">
        <w:r w:rsidRPr="00F40131">
          <w:rPr>
            <w:rStyle w:val="Hyperlink"/>
            <w:noProof/>
          </w:rPr>
          <w:t>12. Integrating UnitJS &amp; NodeJS</w:t>
        </w:r>
        <w:r>
          <w:rPr>
            <w:noProof/>
            <w:webHidden/>
          </w:rPr>
          <w:tab/>
        </w:r>
        <w:r>
          <w:rPr>
            <w:noProof/>
            <w:webHidden/>
          </w:rPr>
          <w:fldChar w:fldCharType="begin"/>
        </w:r>
        <w:r>
          <w:rPr>
            <w:noProof/>
            <w:webHidden/>
          </w:rPr>
          <w:instrText xml:space="preserve"> PAGEREF _Toc523137235 \h </w:instrText>
        </w:r>
        <w:r>
          <w:rPr>
            <w:noProof/>
            <w:webHidden/>
          </w:rPr>
        </w:r>
        <w:r>
          <w:rPr>
            <w:noProof/>
            <w:webHidden/>
          </w:rPr>
          <w:fldChar w:fldCharType="separate"/>
        </w:r>
        <w:r>
          <w:rPr>
            <w:noProof/>
            <w:webHidden/>
          </w:rPr>
          <w:t>59</w:t>
        </w:r>
        <w:r>
          <w:rPr>
            <w:noProof/>
            <w:webHidden/>
          </w:rPr>
          <w:fldChar w:fldCharType="end"/>
        </w:r>
      </w:hyperlink>
    </w:p>
    <w:p w14:paraId="6849BCE0" w14:textId="6D5D71B8" w:rsidR="00DC0EBA" w:rsidRDefault="004D2970">
      <w:r>
        <w:rPr>
          <w:b/>
        </w:rPr>
        <w:fldChar w:fldCharType="end"/>
      </w:r>
    </w:p>
    <w:p w14:paraId="6FDFCEBD" w14:textId="77777777" w:rsidR="00DC0EBA" w:rsidRDefault="001E38C2">
      <w:pPr>
        <w:pStyle w:val="Heading1"/>
      </w:pPr>
      <w:r>
        <w:br w:type="column"/>
      </w:r>
      <w:bookmarkStart w:id="0" w:name="_Toc167548570"/>
      <w:bookmarkStart w:id="1" w:name="_Toc523137224"/>
      <w:r>
        <w:t>1. Introduction</w:t>
      </w:r>
      <w:bookmarkEnd w:id="0"/>
      <w:bookmarkEnd w:id="1"/>
    </w:p>
    <w:p w14:paraId="780B220A" w14:textId="77777777" w:rsidR="00DC0EBA" w:rsidRDefault="001E38C2">
      <w:r>
        <w:t>SpiraTest</w:t>
      </w:r>
      <w:r w:rsidR="00635B2B">
        <w:rPr>
          <w:vertAlign w:val="superscript"/>
        </w:rPr>
        <w:t>®</w:t>
      </w:r>
      <w:r>
        <w:t xml:space="preserve"> provides an integrated, holistic Quality Assurance (QA) management solution that manages requirements, tests and incidents in one environment, with complete traceability from inception to completion.</w:t>
      </w:r>
    </w:p>
    <w:p w14:paraId="5E25E3B9" w14:textId="77777777" w:rsidR="004D0FF0" w:rsidRDefault="004D0FF0" w:rsidP="004D0FF0">
      <w:r>
        <w:t>SpiraTeam</w:t>
      </w:r>
      <w:r w:rsidR="0086406F">
        <w:rPr>
          <w:vertAlign w:val="superscript"/>
        </w:rPr>
        <w:t>®</w:t>
      </w:r>
      <w:r>
        <w:t xml:space="preserve"> is an integrated Application Lifecycle Management (ALM) system that manages your project's requirements, releases, test cases, issues and tasks in one unified environment. SpiraTeam</w:t>
      </w:r>
      <w:r w:rsidR="0086406F">
        <w:rPr>
          <w:vertAlign w:val="superscript"/>
        </w:rPr>
        <w:t>®</w:t>
      </w:r>
      <w:r>
        <w:t xml:space="preserve"> contains all of the features provided by SpiraTest</w:t>
      </w:r>
      <w:r w:rsidRPr="004D0FF0">
        <w:rPr>
          <w:vertAlign w:val="superscript"/>
        </w:rPr>
        <w:t>®</w:t>
      </w:r>
      <w:r>
        <w:t xml:space="preserve"> - our highly acclaimed quality</w:t>
      </w:r>
      <w:bookmarkStart w:id="2" w:name="_GoBack"/>
      <w:bookmarkEnd w:id="2"/>
      <w:r>
        <w:t xml:space="preserve"> assurance system and SpiraPlan</w:t>
      </w:r>
      <w:r w:rsidR="0086406F">
        <w:rPr>
          <w:vertAlign w:val="superscript"/>
        </w:rPr>
        <w:t>®</w:t>
      </w:r>
      <w:r>
        <w:t xml:space="preserve"> - our agile-enabled project management solution.</w:t>
      </w:r>
    </w:p>
    <w:p w14:paraId="6E9E276A" w14:textId="77777777" w:rsidR="00476971" w:rsidRDefault="00476971">
      <w:r>
        <w:t xml:space="preserve">This guide outlines how to </w:t>
      </w:r>
      <w:r w:rsidR="007D5A32">
        <w:t xml:space="preserve">use </w:t>
      </w:r>
      <w:r w:rsidR="004D0FF0">
        <w:t xml:space="preserve">either </w:t>
      </w:r>
      <w:r w:rsidR="007D5A32">
        <w:t>SpiraTest</w:t>
      </w:r>
      <w:r w:rsidR="004D0FF0">
        <w:rPr>
          <w:vertAlign w:val="superscript"/>
        </w:rPr>
        <w:t>®</w:t>
      </w:r>
      <w:r w:rsidR="004D0FF0">
        <w:t xml:space="preserve"> or SpiraTeam</w:t>
      </w:r>
      <w:r w:rsidR="0086406F">
        <w:rPr>
          <w:vertAlign w:val="superscript"/>
        </w:rPr>
        <w:t>®</w:t>
      </w:r>
      <w:r w:rsidR="007D5A32">
        <w:t xml:space="preserve"> in conjunction with </w:t>
      </w:r>
      <w:r w:rsidR="006A5FF7">
        <w:t xml:space="preserve">a variety of automated unit </w:t>
      </w:r>
      <w:r w:rsidR="007D5A32">
        <w:t xml:space="preserve">testing tools. </w:t>
      </w:r>
      <w:r>
        <w:t>This guide assumes that the reader is familiar with both SpiraTest</w:t>
      </w:r>
      <w:r w:rsidR="004D0FF0">
        <w:t>/SpiraTeam</w:t>
      </w:r>
      <w:r>
        <w:t xml:space="preserve"> and </w:t>
      </w:r>
      <w:r w:rsidR="007D5A32">
        <w:t xml:space="preserve">the appropriate automated </w:t>
      </w:r>
      <w:r w:rsidR="006A5FF7">
        <w:t xml:space="preserve">unit </w:t>
      </w:r>
      <w:r w:rsidR="007D5A32">
        <w:t>testing tool</w:t>
      </w:r>
      <w:r>
        <w:t xml:space="preserve">. For information regarding how to use SpiraTest, please refer to the </w:t>
      </w:r>
      <w:r>
        <w:rPr>
          <w:i/>
        </w:rPr>
        <w:t>SpiraTest User Manual</w:t>
      </w:r>
      <w:r>
        <w:t>.</w:t>
      </w:r>
    </w:p>
    <w:p w14:paraId="445B0D56" w14:textId="77777777" w:rsidR="007D5A32" w:rsidRPr="00476971" w:rsidRDefault="006A5FF7">
      <w:pPr>
        <w:sectPr w:rsidR="007D5A32" w:rsidRPr="00476971">
          <w:headerReference w:type="first" r:id="rId15"/>
          <w:footerReference w:type="first" r:id="rId16"/>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pgNumType w:start="1"/>
          <w:cols w:num="2" w:sep="1" w:space="720" w:equalWidth="0">
            <w:col w:w="3600" w:space="720"/>
            <w:col w:w="4320"/>
          </w:cols>
          <w:titlePg/>
          <w:docGrid w:linePitch="360"/>
        </w:sectPr>
      </w:pPr>
      <w:r>
        <w:t xml:space="preserve">Note: This guide does </w:t>
      </w:r>
      <w:r w:rsidRPr="00F972D4">
        <w:rPr>
          <w:i/>
          <w:u w:val="single"/>
        </w:rPr>
        <w:t>not</w:t>
      </w:r>
      <w:r>
        <w:rPr>
          <w:i/>
        </w:rPr>
        <w:t xml:space="preserve"> </w:t>
      </w:r>
      <w:r>
        <w:t xml:space="preserve">cover use of the Spira </w:t>
      </w:r>
      <w:proofErr w:type="spellStart"/>
      <w:r>
        <w:t>RemoteLaunch</w:t>
      </w:r>
      <w:proofErr w:type="spellEnd"/>
      <w:r>
        <w:rPr>
          <w:rFonts w:cs="Arial"/>
        </w:rPr>
        <w:t xml:space="preserve">™ automated testing system that can be used to remotely schedule and launch automated functional and load tests. For information on using Spira </w:t>
      </w:r>
      <w:proofErr w:type="spellStart"/>
      <w:r>
        <w:rPr>
          <w:rFonts w:cs="Arial"/>
        </w:rPr>
        <w:t>RemoteLaunch</w:t>
      </w:r>
      <w:proofErr w:type="spellEnd"/>
      <w:r>
        <w:rPr>
          <w:rFonts w:cs="Arial"/>
        </w:rPr>
        <w:t xml:space="preserve">™ please refer to the </w:t>
      </w:r>
      <w:r w:rsidRPr="006A5FF7">
        <w:rPr>
          <w:rFonts w:cs="Arial"/>
          <w:i/>
        </w:rPr>
        <w:t xml:space="preserve">Spira </w:t>
      </w:r>
      <w:proofErr w:type="spellStart"/>
      <w:r w:rsidRPr="006A5FF7">
        <w:rPr>
          <w:rFonts w:cs="Arial"/>
          <w:i/>
        </w:rPr>
        <w:t>RemoteLaunch</w:t>
      </w:r>
      <w:proofErr w:type="spellEnd"/>
      <w:r w:rsidRPr="006A5FF7">
        <w:rPr>
          <w:rFonts w:cs="Arial"/>
          <w:i/>
        </w:rPr>
        <w:t xml:space="preserve"> User Guide</w:t>
      </w:r>
      <w:r>
        <w:rPr>
          <w:rFonts w:cs="Arial"/>
        </w:rPr>
        <w:t>.</w:t>
      </w:r>
    </w:p>
    <w:p w14:paraId="4017291E" w14:textId="069E25F7" w:rsidR="00C87F8F" w:rsidRDefault="001E38C2" w:rsidP="00C87F8F">
      <w:pPr>
        <w:pStyle w:val="Heading1"/>
      </w:pPr>
      <w:r>
        <w:br w:type="page"/>
      </w:r>
      <w:bookmarkStart w:id="3" w:name="_Toc167548571"/>
      <w:bookmarkStart w:id="4" w:name="_Toc523137225"/>
      <w:r>
        <w:lastRenderedPageBreak/>
        <w:t xml:space="preserve">2. </w:t>
      </w:r>
      <w:r w:rsidR="004D2970">
        <w:t>Integrating</w:t>
      </w:r>
      <w:r w:rsidR="00F71161">
        <w:t xml:space="preserve"> with </w:t>
      </w:r>
      <w:proofErr w:type="spellStart"/>
      <w:r w:rsidR="00F71161">
        <w:t>NUnit</w:t>
      </w:r>
      <w:bookmarkEnd w:id="3"/>
      <w:bookmarkEnd w:id="4"/>
      <w:proofErr w:type="spellEnd"/>
    </w:p>
    <w:p w14:paraId="7C232308" w14:textId="58E1D1CB" w:rsidR="00C87F8F" w:rsidRPr="00C87F8F" w:rsidRDefault="00C87F8F" w:rsidP="00C87F8F">
      <w:r>
        <w:t xml:space="preserve">The installation directions for the </w:t>
      </w:r>
      <w:proofErr w:type="spellStart"/>
      <w:r>
        <w:t>NUnit</w:t>
      </w:r>
      <w:proofErr w:type="spellEnd"/>
      <w:r>
        <w:t xml:space="preserve"> </w:t>
      </w:r>
      <w:proofErr w:type="gramStart"/>
      <w:r>
        <w:t>3 unit</w:t>
      </w:r>
      <w:proofErr w:type="gramEnd"/>
      <w:r>
        <w:t xml:space="preserve"> testing tool are covered in sections 2.1-2.2 while </w:t>
      </w:r>
      <w:proofErr w:type="spellStart"/>
      <w:r>
        <w:t>NUnit</w:t>
      </w:r>
      <w:proofErr w:type="spellEnd"/>
      <w:r>
        <w:t xml:space="preserve"> 2.x is covered in sections 2.3-2.4</w:t>
      </w:r>
    </w:p>
    <w:p w14:paraId="388D43E9" w14:textId="78B6C18B" w:rsidR="00C87F8F" w:rsidRDefault="00C87F8F" w:rsidP="00C87F8F">
      <w:pPr>
        <w:pStyle w:val="Heading2"/>
      </w:pPr>
      <w:r>
        <w:t xml:space="preserve">2.1. Installing the </w:t>
      </w:r>
      <w:proofErr w:type="spellStart"/>
      <w:r>
        <w:t>NUnit</w:t>
      </w:r>
      <w:proofErr w:type="spellEnd"/>
      <w:r>
        <w:t xml:space="preserve"> 3 Add-In</w:t>
      </w:r>
    </w:p>
    <w:p w14:paraId="162BF6DF" w14:textId="15F27E14" w:rsidR="00C87F8F" w:rsidRDefault="00C87F8F" w:rsidP="00C87F8F">
      <w:r>
        <w:t xml:space="preserve">This section outlines how to use SpiraTest/SpiraTeam/SpiraPlan (hereafter referred to as SpiraPlan) in conjunction with </w:t>
      </w:r>
      <w:proofErr w:type="spellStart"/>
      <w:r>
        <w:t>NUnit</w:t>
      </w:r>
      <w:proofErr w:type="spellEnd"/>
      <w:r w:rsidR="00FB7F67">
        <w:t xml:space="preserve"> 3 and above</w:t>
      </w:r>
      <w:r>
        <w:t xml:space="preserve">. With this add-in, you can run automated tests against a .NET application and have the results recorded inside SpiraPlan as a test run. </w:t>
      </w:r>
      <w:r w:rsidR="0083330B">
        <w:t>This guide assumes that you already have a working installation of SpiraTest/Team/Plan installed v5.0 or later. If you have an earlier version of SpiraPlan, you need to upgrade to at least v5.0 before trying to use this add-in.</w:t>
      </w:r>
      <w:r w:rsidR="00FB7F67">
        <w:t xml:space="preserve"> </w:t>
      </w:r>
      <w:r w:rsidR="008C31CD">
        <w:t xml:space="preserve">Additionally, you must have at least version 3.0 of </w:t>
      </w:r>
      <w:proofErr w:type="spellStart"/>
      <w:r w:rsidR="008C31CD">
        <w:t>NUnit</w:t>
      </w:r>
      <w:proofErr w:type="spellEnd"/>
      <w:r w:rsidR="00065C51">
        <w:t xml:space="preserve"> Conso</w:t>
      </w:r>
      <w:r w:rsidR="00ED3B60">
        <w:t>le</w:t>
      </w:r>
      <w:r w:rsidR="008C31CD">
        <w:t xml:space="preserve"> installed. If you have an earlier version, you can visit </w:t>
      </w:r>
      <w:hyperlink r:id="rId17" w:history="1">
        <w:r w:rsidR="008C31CD">
          <w:rPr>
            <w:rStyle w:val="Hyperlink"/>
          </w:rPr>
          <w:t>www.nunit.org</w:t>
        </w:r>
      </w:hyperlink>
      <w:r w:rsidR="008C31CD">
        <w:t xml:space="preserve"> to obtain the latest version.</w:t>
      </w:r>
    </w:p>
    <w:p w14:paraId="3B25DBF1" w14:textId="620391B1" w:rsidR="00065C51" w:rsidRDefault="00DF56C7" w:rsidP="00604F3C">
      <w:pPr>
        <w:spacing w:before="240"/>
      </w:pPr>
      <w:r>
        <w:t>To</w:t>
      </w:r>
      <w:r w:rsidR="00FA119C">
        <w:t xml:space="preserve"> obtain the add-in, go to </w:t>
      </w:r>
      <w:hyperlink r:id="rId18" w:history="1">
        <w:r w:rsidR="00FA119C" w:rsidRPr="00FA119C">
          <w:rPr>
            <w:rStyle w:val="Hyperlink"/>
          </w:rPr>
          <w:t>www.inflectra.com/SpiraPlan/Downloads.aspx</w:t>
        </w:r>
      </w:hyperlink>
      <w:r w:rsidR="00113913">
        <w:t xml:space="preserve"> and download the </w:t>
      </w:r>
      <w:proofErr w:type="spellStart"/>
      <w:r w:rsidR="00113913">
        <w:t>NUnit</w:t>
      </w:r>
      <w:proofErr w:type="spellEnd"/>
      <w:r w:rsidR="00113913">
        <w:t xml:space="preserve"> add-in </w:t>
      </w:r>
      <w:proofErr w:type="spellStart"/>
      <w:r w:rsidR="00113913">
        <w:t>zipfile</w:t>
      </w:r>
      <w:proofErr w:type="spellEnd"/>
      <w:r w:rsidR="00113913">
        <w:t>.</w:t>
      </w:r>
      <w:r w:rsidR="007D01F1">
        <w:t xml:space="preserve"> Extract the archive</w:t>
      </w:r>
      <w:r>
        <w:t xml:space="preserve"> </w:t>
      </w:r>
      <w:r w:rsidR="007D01F1">
        <w:t xml:space="preserve">and </w:t>
      </w:r>
      <w:r w:rsidR="00726052">
        <w:t xml:space="preserve">copy </w:t>
      </w:r>
      <w:r w:rsidR="00726052" w:rsidRPr="00726052">
        <w:rPr>
          <w:i/>
        </w:rPr>
        <w:t>SpiraTestNUnitAddIn.dll</w:t>
      </w:r>
      <w:r w:rsidR="00726052">
        <w:t xml:space="preserve"> and </w:t>
      </w:r>
      <w:r w:rsidR="00726052" w:rsidRPr="00726052">
        <w:rPr>
          <w:i/>
        </w:rPr>
        <w:t>Newtonsoft.Json.dll</w:t>
      </w:r>
      <w:r w:rsidR="00726052">
        <w:t xml:space="preserve"> into your installation of the </w:t>
      </w:r>
      <w:proofErr w:type="spellStart"/>
      <w:r w:rsidR="00726052">
        <w:t>NUnit</w:t>
      </w:r>
      <w:proofErr w:type="spellEnd"/>
      <w:r w:rsidR="00726052">
        <w:t xml:space="preserve"> Console Runner (typically </w:t>
      </w:r>
      <w:r w:rsidR="00726052" w:rsidRPr="00726052">
        <w:rPr>
          <w:i/>
        </w:rPr>
        <w:t>.\packages\</w:t>
      </w:r>
      <w:proofErr w:type="spellStart"/>
      <w:r w:rsidR="00726052" w:rsidRPr="00726052">
        <w:rPr>
          <w:i/>
        </w:rPr>
        <w:t>NUnit.ConsoleRunner</w:t>
      </w:r>
      <w:proofErr w:type="spellEnd"/>
      <w:r w:rsidR="00726052" w:rsidRPr="00726052">
        <w:rPr>
          <w:i/>
        </w:rPr>
        <w:t>\tools</w:t>
      </w:r>
      <w:r w:rsidR="00726052">
        <w:t>)</w:t>
      </w:r>
      <w:r w:rsidR="00604F3C">
        <w:t xml:space="preserve">. Once they’ve been copied, edit </w:t>
      </w:r>
      <w:proofErr w:type="gramStart"/>
      <w:r w:rsidR="00604F3C">
        <w:t xml:space="preserve">the </w:t>
      </w:r>
      <w:r w:rsidR="00604F3C" w:rsidRPr="00604F3C">
        <w:rPr>
          <w:i/>
        </w:rPr>
        <w:t>.addins</w:t>
      </w:r>
      <w:proofErr w:type="gramEnd"/>
      <w:r w:rsidR="00604F3C">
        <w:t xml:space="preserve"> file</w:t>
      </w:r>
      <w:r w:rsidR="009205B6">
        <w:t xml:space="preserve"> (typically </w:t>
      </w:r>
      <w:proofErr w:type="spellStart"/>
      <w:r w:rsidR="009205B6" w:rsidRPr="009205B6">
        <w:rPr>
          <w:i/>
        </w:rPr>
        <w:t>nunit.nuget.addins</w:t>
      </w:r>
      <w:proofErr w:type="spellEnd"/>
      <w:r w:rsidR="00007C47">
        <w:t xml:space="preserve">) and add </w:t>
      </w:r>
      <w:r w:rsidR="00007C47" w:rsidRPr="00007C47">
        <w:rPr>
          <w:i/>
        </w:rPr>
        <w:t>SpiraTestNUnitAddIn.dll</w:t>
      </w:r>
      <w:r w:rsidR="00CC1321">
        <w:rPr>
          <w:i/>
        </w:rPr>
        <w:t xml:space="preserve"> </w:t>
      </w:r>
      <w:r w:rsidR="00CC1321">
        <w:t>on a new line in the file.</w:t>
      </w:r>
      <w:r w:rsidR="005B3C46">
        <w:t xml:space="preserve"> If you’ve followed all the steps correctly, the SpiraPlan </w:t>
      </w:r>
      <w:proofErr w:type="spellStart"/>
      <w:r w:rsidR="005B3C46">
        <w:t>NUnit</w:t>
      </w:r>
      <w:proofErr w:type="spellEnd"/>
      <w:r w:rsidR="005B3C46">
        <w:t xml:space="preserve"> add-in should now be properly installed.</w:t>
      </w:r>
    </w:p>
    <w:p w14:paraId="259871BE" w14:textId="659BBED0" w:rsidR="00702F39" w:rsidRDefault="00702F39" w:rsidP="007F1E03">
      <w:pPr>
        <w:pStyle w:val="Heading2"/>
      </w:pPr>
      <w:r>
        <w:t xml:space="preserve">2.2 Using </w:t>
      </w:r>
      <w:proofErr w:type="spellStart"/>
      <w:r>
        <w:t>NUnit</w:t>
      </w:r>
      <w:proofErr w:type="spellEnd"/>
      <w:r>
        <w:t xml:space="preserve"> 3 with SpiraTest</w:t>
      </w:r>
    </w:p>
    <w:p w14:paraId="019D0FA1" w14:textId="27FAE915" w:rsidR="0053112B" w:rsidRDefault="0053112B" w:rsidP="0053112B">
      <w:r>
        <w:t>For this example, we will be using the following sample test fixture:</w:t>
      </w:r>
    </w:p>
    <w:p w14:paraId="23AD9378"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NUnit.Framework</w:t>
      </w:r>
      <w:proofErr w:type="spellEnd"/>
      <w:r>
        <w:rPr>
          <w:rFonts w:ascii="Consolas" w:hAnsi="Consolas" w:cs="Consolas"/>
          <w:color w:val="000000"/>
          <w:sz w:val="19"/>
          <w:szCs w:val="19"/>
        </w:rPr>
        <w:t>;</w:t>
      </w:r>
    </w:p>
    <w:p w14:paraId="54FF2C8C"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p>
    <w:p w14:paraId="5C5CDB69"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SampleTestSuite</w:t>
      </w:r>
      <w:proofErr w:type="spellEnd"/>
    </w:p>
    <w:p w14:paraId="715A4234"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AAB6C8"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TestFixture</w:t>
      </w:r>
      <w:proofErr w:type="spellEnd"/>
      <w:r>
        <w:rPr>
          <w:rFonts w:ascii="Consolas" w:hAnsi="Consolas" w:cs="Consolas"/>
          <w:color w:val="000000"/>
          <w:sz w:val="19"/>
          <w:szCs w:val="19"/>
        </w:rPr>
        <w:t>]</w:t>
      </w:r>
    </w:p>
    <w:p w14:paraId="6632F417"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SampleTest</w:t>
      </w:r>
      <w:proofErr w:type="spellEnd"/>
    </w:p>
    <w:p w14:paraId="4BCB039A"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5FE57"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One, Two;</w:t>
      </w:r>
    </w:p>
    <w:p w14:paraId="6C0B2FD0"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SetUp</w:t>
      </w:r>
      <w:proofErr w:type="spellEnd"/>
      <w:r>
        <w:rPr>
          <w:rFonts w:ascii="Consolas" w:hAnsi="Consolas" w:cs="Consolas"/>
          <w:color w:val="000000"/>
          <w:sz w:val="19"/>
          <w:szCs w:val="19"/>
        </w:rPr>
        <w:t>]</w:t>
      </w:r>
    </w:p>
    <w:p w14:paraId="04362119"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A06A2A"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59BEF"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One = 1;</w:t>
      </w:r>
    </w:p>
    <w:p w14:paraId="0C0BEF07"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Two = 2;</w:t>
      </w:r>
    </w:p>
    <w:p w14:paraId="0F5558E1" w14:textId="2E42402A"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F6F20"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Test</w:t>
      </w:r>
      <w:r>
        <w:rPr>
          <w:rFonts w:ascii="Consolas" w:hAnsi="Consolas" w:cs="Consolas"/>
          <w:color w:val="000000"/>
          <w:sz w:val="19"/>
          <w:szCs w:val="19"/>
        </w:rPr>
        <w:t>]</w:t>
      </w:r>
    </w:p>
    <w:p w14:paraId="14971218"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TestAdd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9DD2AD"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7F3E9"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One + Two;</w:t>
      </w:r>
    </w:p>
    <w:p w14:paraId="75453345"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succeed</w:t>
      </w:r>
    </w:p>
    <w:p w14:paraId="7ACCD81F"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Assert</w:t>
      </w:r>
      <w:r>
        <w:rPr>
          <w:rFonts w:ascii="Consolas" w:hAnsi="Consolas" w:cs="Consolas"/>
          <w:color w:val="000000"/>
          <w:sz w:val="19"/>
          <w:szCs w:val="19"/>
        </w:rPr>
        <w:t>.AreEqual</w:t>
      </w:r>
      <w:proofErr w:type="spellEnd"/>
      <w:r>
        <w:rPr>
          <w:rFonts w:ascii="Consolas" w:hAnsi="Consolas" w:cs="Consolas"/>
          <w:color w:val="000000"/>
          <w:sz w:val="19"/>
          <w:szCs w:val="19"/>
        </w:rPr>
        <w:t>(Result, 3);</w:t>
      </w:r>
    </w:p>
    <w:p w14:paraId="5CB7F6F6" w14:textId="3EA451B1"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A1416"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Test</w:t>
      </w:r>
      <w:r>
        <w:rPr>
          <w:rFonts w:ascii="Consolas" w:hAnsi="Consolas" w:cs="Consolas"/>
          <w:color w:val="000000"/>
          <w:sz w:val="19"/>
          <w:szCs w:val="19"/>
        </w:rPr>
        <w:t>]</w:t>
      </w:r>
    </w:p>
    <w:p w14:paraId="043145DF"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TestMultiply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522020"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75A97"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One * Two;</w:t>
      </w:r>
    </w:p>
    <w:p w14:paraId="0D4B5383"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fail</w:t>
      </w:r>
    </w:p>
    <w:p w14:paraId="1DCF776C"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Assert</w:t>
      </w:r>
      <w:r>
        <w:rPr>
          <w:rFonts w:ascii="Consolas" w:hAnsi="Consolas" w:cs="Consolas"/>
          <w:color w:val="000000"/>
          <w:sz w:val="19"/>
          <w:szCs w:val="19"/>
        </w:rPr>
        <w:t>.AreEqual</w:t>
      </w:r>
      <w:proofErr w:type="spellEnd"/>
      <w:r>
        <w:rPr>
          <w:rFonts w:ascii="Consolas" w:hAnsi="Consolas" w:cs="Consolas"/>
          <w:color w:val="000000"/>
          <w:sz w:val="19"/>
          <w:szCs w:val="19"/>
        </w:rPr>
        <w:t>(Result, 3);</w:t>
      </w:r>
    </w:p>
    <w:p w14:paraId="1CF6DE01" w14:textId="40DEC340"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AF835C"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Test</w:t>
      </w:r>
      <w:r>
        <w:rPr>
          <w:rFonts w:ascii="Consolas" w:hAnsi="Consolas" w:cs="Consolas"/>
          <w:color w:val="000000"/>
          <w:sz w:val="19"/>
          <w:szCs w:val="19"/>
        </w:rPr>
        <w:t>]</w:t>
      </w:r>
    </w:p>
    <w:p w14:paraId="794F46B2"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TestConcat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58188A"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26C54"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.Concat</w:t>
      </w:r>
      <w:proofErr w:type="spellEnd"/>
      <w:proofErr w:type="gramEnd"/>
      <w:r>
        <w:rPr>
          <w:rFonts w:ascii="Consolas" w:hAnsi="Consolas" w:cs="Consolas"/>
          <w:color w:val="000000"/>
          <w:sz w:val="19"/>
          <w:szCs w:val="19"/>
        </w:rPr>
        <w:t>(One, Two);</w:t>
      </w:r>
    </w:p>
    <w:p w14:paraId="66F2B8A4"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fail</w:t>
      </w:r>
    </w:p>
    <w:p w14:paraId="08A25B86"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Assert</w:t>
      </w:r>
      <w:r>
        <w:rPr>
          <w:rFonts w:ascii="Consolas" w:hAnsi="Consolas" w:cs="Consolas"/>
          <w:color w:val="000000"/>
          <w:sz w:val="19"/>
          <w:szCs w:val="19"/>
        </w:rPr>
        <w:t>.AreEqual</w:t>
      </w:r>
      <w:proofErr w:type="spellEnd"/>
      <w:r>
        <w:rPr>
          <w:rFonts w:ascii="Consolas" w:hAnsi="Consolas" w:cs="Consolas"/>
          <w:color w:val="000000"/>
          <w:sz w:val="19"/>
          <w:szCs w:val="19"/>
        </w:rPr>
        <w:t xml:space="preserve">(Result, </w:t>
      </w:r>
      <w:r>
        <w:rPr>
          <w:rFonts w:ascii="Consolas" w:hAnsi="Consolas" w:cs="Consolas"/>
          <w:color w:val="A31515"/>
          <w:sz w:val="19"/>
          <w:szCs w:val="19"/>
        </w:rPr>
        <w:t>"21"</w:t>
      </w:r>
      <w:r>
        <w:rPr>
          <w:rFonts w:ascii="Consolas" w:hAnsi="Consolas" w:cs="Consolas"/>
          <w:color w:val="000000"/>
          <w:sz w:val="19"/>
          <w:szCs w:val="19"/>
        </w:rPr>
        <w:t>);</w:t>
      </w:r>
    </w:p>
    <w:p w14:paraId="04F535E9" w14:textId="38D06868"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E21E676"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32D43" w14:textId="77777777" w:rsidR="0053112B" w:rsidRDefault="0053112B" w:rsidP="00531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CC83A6" w14:textId="77777777" w:rsidR="0053112B" w:rsidRPr="0053112B" w:rsidRDefault="0053112B" w:rsidP="0053112B"/>
    <w:p w14:paraId="143F9B4C" w14:textId="7F8DFC44" w:rsidR="00753586" w:rsidRDefault="00753586" w:rsidP="007F1E03">
      <w:r>
        <w:t xml:space="preserve">In your test root directory (the directory with </w:t>
      </w:r>
      <w:proofErr w:type="gramStart"/>
      <w:r>
        <w:t xml:space="preserve">your </w:t>
      </w:r>
      <w:r w:rsidRPr="00753586">
        <w:rPr>
          <w:i/>
        </w:rPr>
        <w:t>.</w:t>
      </w:r>
      <w:proofErr w:type="spellStart"/>
      <w:r w:rsidRPr="00753586">
        <w:rPr>
          <w:i/>
        </w:rPr>
        <w:t>nunit</w:t>
      </w:r>
      <w:proofErr w:type="spellEnd"/>
      <w:proofErr w:type="gramEnd"/>
      <w:r>
        <w:t xml:space="preserve"> file), create a new file called </w:t>
      </w:r>
      <w:proofErr w:type="spellStart"/>
      <w:r>
        <w:rPr>
          <w:i/>
        </w:rPr>
        <w:t>SpiraConfig.json</w:t>
      </w:r>
      <w:proofErr w:type="spellEnd"/>
      <w:r>
        <w:t>, and populate it like so:</w:t>
      </w:r>
    </w:p>
    <w:p w14:paraId="45F200B0"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11270B"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"credentials"</w:t>
      </w:r>
      <w:r>
        <w:rPr>
          <w:rFonts w:ascii="Consolas" w:hAnsi="Consolas" w:cs="Consolas"/>
          <w:color w:val="000000"/>
          <w:sz w:val="19"/>
          <w:szCs w:val="19"/>
        </w:rPr>
        <w:t>: {</w:t>
      </w:r>
    </w:p>
    <w:p w14:paraId="5D13C4C2" w14:textId="7BE48543"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"url"</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localhost/SpiraPlan</w:t>
      </w:r>
      <w:r>
        <w:rPr>
          <w:rFonts w:ascii="Consolas" w:hAnsi="Consolas" w:cs="Consolas"/>
          <w:color w:val="A31515"/>
          <w:sz w:val="19"/>
          <w:szCs w:val="19"/>
        </w:rPr>
        <w:t>"</w:t>
      </w:r>
      <w:r>
        <w:rPr>
          <w:rFonts w:ascii="Consolas" w:hAnsi="Consolas" w:cs="Consolas"/>
          <w:color w:val="000000"/>
          <w:sz w:val="19"/>
          <w:szCs w:val="19"/>
        </w:rPr>
        <w:t>,</w:t>
      </w:r>
    </w:p>
    <w:p w14:paraId="5A7038BE" w14:textId="398516D4"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fredbloggs</w:t>
      </w:r>
      <w:r>
        <w:rPr>
          <w:rFonts w:ascii="Consolas" w:hAnsi="Consolas" w:cs="Consolas"/>
          <w:color w:val="A31515"/>
          <w:sz w:val="19"/>
          <w:szCs w:val="19"/>
        </w:rPr>
        <w:t>"</w:t>
      </w:r>
      <w:r>
        <w:rPr>
          <w:rFonts w:ascii="Consolas" w:hAnsi="Consolas" w:cs="Consolas"/>
          <w:color w:val="000000"/>
          <w:sz w:val="19"/>
          <w:szCs w:val="19"/>
        </w:rPr>
        <w:t>,</w:t>
      </w:r>
    </w:p>
    <w:p w14:paraId="1E3DAAF1" w14:textId="586A3B5D"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"token"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XXXXXXXX</w:t>
      </w:r>
      <w:r>
        <w:rPr>
          <w:rFonts w:ascii="Consolas" w:hAnsi="Consolas" w:cs="Consolas"/>
          <w:color w:val="A31515"/>
          <w:sz w:val="19"/>
          <w:szCs w:val="19"/>
        </w:rPr>
        <w:t>-</w:t>
      </w:r>
      <w:r>
        <w:rPr>
          <w:rFonts w:ascii="Consolas" w:hAnsi="Consolas" w:cs="Consolas"/>
          <w:color w:val="A31515"/>
          <w:sz w:val="19"/>
          <w:szCs w:val="19"/>
        </w:rPr>
        <w:t>XXXX</w:t>
      </w:r>
      <w:r>
        <w:rPr>
          <w:rFonts w:ascii="Consolas" w:hAnsi="Consolas" w:cs="Consolas"/>
          <w:color w:val="A31515"/>
          <w:sz w:val="19"/>
          <w:szCs w:val="19"/>
        </w:rPr>
        <w:t>-</w:t>
      </w:r>
      <w:r>
        <w:rPr>
          <w:rFonts w:ascii="Consolas" w:hAnsi="Consolas" w:cs="Consolas"/>
          <w:color w:val="A31515"/>
          <w:sz w:val="19"/>
          <w:szCs w:val="19"/>
        </w:rPr>
        <w:t>XXXX</w:t>
      </w:r>
      <w:r>
        <w:rPr>
          <w:rFonts w:ascii="Consolas" w:hAnsi="Consolas" w:cs="Consolas"/>
          <w:color w:val="A31515"/>
          <w:sz w:val="19"/>
          <w:szCs w:val="19"/>
        </w:rPr>
        <w:t>-</w:t>
      </w:r>
      <w:r>
        <w:rPr>
          <w:rFonts w:ascii="Consolas" w:hAnsi="Consolas" w:cs="Consolas"/>
          <w:color w:val="A31515"/>
          <w:sz w:val="19"/>
          <w:szCs w:val="19"/>
        </w:rPr>
        <w:t>XXXX</w:t>
      </w:r>
      <w:r>
        <w:rPr>
          <w:rFonts w:ascii="Consolas" w:hAnsi="Consolas" w:cs="Consolas"/>
          <w:color w:val="A31515"/>
          <w:sz w:val="19"/>
          <w:szCs w:val="19"/>
        </w:rPr>
        <w:t>-</w:t>
      </w:r>
      <w:r>
        <w:rPr>
          <w:rFonts w:ascii="Consolas" w:hAnsi="Consolas" w:cs="Consolas"/>
          <w:color w:val="A31515"/>
          <w:sz w:val="19"/>
          <w:szCs w:val="19"/>
        </w:rPr>
        <w:t>XXXXXXXXXXXX</w:t>
      </w:r>
      <w:r>
        <w:rPr>
          <w:rFonts w:ascii="Consolas" w:hAnsi="Consolas" w:cs="Consolas"/>
          <w:color w:val="A31515"/>
          <w:sz w:val="19"/>
          <w:szCs w:val="19"/>
        </w:rPr>
        <w:t>}"</w:t>
      </w:r>
      <w:r>
        <w:rPr>
          <w:rFonts w:ascii="Consolas" w:hAnsi="Consolas" w:cs="Consolas"/>
          <w:color w:val="000000"/>
          <w:sz w:val="19"/>
          <w:szCs w:val="19"/>
        </w:rPr>
        <w:t>,</w:t>
      </w:r>
    </w:p>
    <w:p w14:paraId="3ED391D4"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project_id</w:t>
      </w:r>
      <w:proofErr w:type="spellEnd"/>
      <w:r>
        <w:rPr>
          <w:rFonts w:ascii="Consolas" w:hAnsi="Consolas" w:cs="Consolas"/>
          <w:color w:val="2E75B6"/>
          <w:sz w:val="19"/>
          <w:szCs w:val="19"/>
        </w:rPr>
        <w:t>"</w:t>
      </w:r>
      <w:r>
        <w:rPr>
          <w:rFonts w:ascii="Consolas" w:hAnsi="Consolas" w:cs="Consolas"/>
          <w:color w:val="000000"/>
          <w:sz w:val="19"/>
          <w:szCs w:val="19"/>
        </w:rPr>
        <w:t>: 1,</w:t>
      </w:r>
    </w:p>
    <w:p w14:paraId="558E4748"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p>
    <w:p w14:paraId="4E518A1E"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"release_id"</w:t>
      </w:r>
      <w:r>
        <w:rPr>
          <w:rFonts w:ascii="Consolas" w:hAnsi="Consolas" w:cs="Consolas"/>
          <w:color w:val="000000"/>
          <w:sz w:val="19"/>
          <w:szCs w:val="19"/>
        </w:rPr>
        <w:t>: 5,</w:t>
      </w:r>
    </w:p>
    <w:p w14:paraId="292C8F7F"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"test_set_id"</w:t>
      </w:r>
      <w:r>
        <w:rPr>
          <w:rFonts w:ascii="Consolas" w:hAnsi="Consolas" w:cs="Consolas"/>
          <w:color w:val="000000"/>
          <w:sz w:val="19"/>
          <w:szCs w:val="19"/>
        </w:rPr>
        <w:t>: 1</w:t>
      </w:r>
    </w:p>
    <w:p w14:paraId="2D89B283"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207FC"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"test_cases"</w:t>
      </w:r>
      <w:r>
        <w:rPr>
          <w:rFonts w:ascii="Consolas" w:hAnsi="Consolas" w:cs="Consolas"/>
          <w:color w:val="000000"/>
          <w:sz w:val="19"/>
          <w:szCs w:val="19"/>
        </w:rPr>
        <w:t>: {</w:t>
      </w:r>
    </w:p>
    <w:p w14:paraId="7B491174"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20,</w:t>
      </w:r>
    </w:p>
    <w:p w14:paraId="3D2F9736"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TestMultiply</w:t>
      </w:r>
      <w:proofErr w:type="spellEnd"/>
      <w:r>
        <w:rPr>
          <w:rFonts w:ascii="Consolas" w:hAnsi="Consolas" w:cs="Consolas"/>
          <w:color w:val="2E75B6"/>
          <w:sz w:val="19"/>
          <w:szCs w:val="19"/>
        </w:rPr>
        <w:t>"</w:t>
      </w:r>
      <w:r>
        <w:rPr>
          <w:rFonts w:ascii="Consolas" w:hAnsi="Consolas" w:cs="Consolas"/>
          <w:color w:val="000000"/>
          <w:sz w:val="19"/>
          <w:szCs w:val="19"/>
        </w:rPr>
        <w:t>:  22</w:t>
      </w:r>
    </w:p>
    <w:p w14:paraId="65C8C70F" w14:textId="77777777" w:rsidR="00DD0176" w:rsidRDefault="00DD0176" w:rsidP="00DD0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3C141" w14:textId="3CF540D2" w:rsidR="00753586" w:rsidRDefault="00DD0176" w:rsidP="00DD0176">
      <w:pPr>
        <w:rPr>
          <w:rFonts w:ascii="Consolas" w:hAnsi="Consolas" w:cs="Consolas"/>
          <w:color w:val="000000"/>
          <w:sz w:val="19"/>
          <w:szCs w:val="19"/>
        </w:rPr>
      </w:pPr>
      <w:r>
        <w:rPr>
          <w:rFonts w:ascii="Consolas" w:hAnsi="Consolas" w:cs="Consolas"/>
          <w:color w:val="000000"/>
          <w:sz w:val="19"/>
          <w:szCs w:val="19"/>
        </w:rPr>
        <w:t>}</w:t>
      </w:r>
    </w:p>
    <w:p w14:paraId="3996C826" w14:textId="77777777" w:rsidR="00641E03" w:rsidRDefault="00641E03" w:rsidP="00641E03">
      <w:pPr>
        <w:spacing w:after="0" w:line="240" w:lineRule="auto"/>
      </w:pPr>
      <w:r>
        <w:t>For the plugin to work, you must have both settings groups (credentials and test_cases) with the following in the credentials group:</w:t>
      </w:r>
    </w:p>
    <w:p w14:paraId="68891C6A" w14:textId="63640007" w:rsidR="00641E03" w:rsidRDefault="00641E03" w:rsidP="00641E03">
      <w:pPr>
        <w:numPr>
          <w:ilvl w:val="0"/>
          <w:numId w:val="27"/>
        </w:numPr>
      </w:pPr>
      <w:r>
        <w:rPr>
          <w:b/>
        </w:rPr>
        <w:t>url</w:t>
      </w:r>
      <w:r>
        <w:t xml:space="preserve"> – The base url to your Spira</w:t>
      </w:r>
      <w:r w:rsidR="00A70B7C">
        <w:t>Plan</w:t>
      </w:r>
      <w:r>
        <w:t xml:space="preserve"> installation, without a ‘/’ at the end. </w:t>
      </w:r>
    </w:p>
    <w:p w14:paraId="6F13FAB4" w14:textId="77777777" w:rsidR="00641E03" w:rsidRDefault="00641E03" w:rsidP="00641E03">
      <w:pPr>
        <w:numPr>
          <w:ilvl w:val="0"/>
          <w:numId w:val="27"/>
        </w:numPr>
      </w:pPr>
      <w:r>
        <w:rPr>
          <w:b/>
        </w:rPr>
        <w:t>username</w:t>
      </w:r>
      <w:r>
        <w:t xml:space="preserve"> – The username you use to sign into SpiraTest.</w:t>
      </w:r>
    </w:p>
    <w:p w14:paraId="6C85B051" w14:textId="77777777" w:rsidR="00641E03" w:rsidRDefault="00641E03" w:rsidP="00641E03">
      <w:pPr>
        <w:numPr>
          <w:ilvl w:val="0"/>
          <w:numId w:val="27"/>
        </w:numPr>
      </w:pPr>
      <w:r>
        <w:rPr>
          <w:b/>
        </w:rPr>
        <w:t>token</w:t>
      </w:r>
      <w:r>
        <w:t xml:space="preserve"> – Your RSS Token. Found in your profile page as the “RSS Token” field, you must have RSS Feeds enabled for this to work.</w:t>
      </w:r>
    </w:p>
    <w:p w14:paraId="5FCA070A" w14:textId="77777777" w:rsidR="00641E03" w:rsidRDefault="00641E03" w:rsidP="00641E03">
      <w:pPr>
        <w:numPr>
          <w:ilvl w:val="0"/>
          <w:numId w:val="27"/>
        </w:numPr>
      </w:pPr>
      <w:proofErr w:type="spellStart"/>
      <w:r>
        <w:rPr>
          <w:b/>
        </w:rPr>
        <w:t>project_id</w:t>
      </w:r>
      <w:proofErr w:type="spellEnd"/>
      <w:r>
        <w:t xml:space="preserve"> – The ID of the project you would like the test runs to be sent to </w:t>
      </w:r>
    </w:p>
    <w:p w14:paraId="647CEEF6" w14:textId="77777777" w:rsidR="00641E03" w:rsidRDefault="00641E03" w:rsidP="00641E03">
      <w:pPr>
        <w:numPr>
          <w:ilvl w:val="0"/>
          <w:numId w:val="27"/>
        </w:numPr>
      </w:pPr>
      <w:r>
        <w:rPr>
          <w:b/>
        </w:rPr>
        <w:t>release_id</w:t>
      </w:r>
      <w:r>
        <w:t xml:space="preserve"> – OPTIONAL – Use if you would like to associate the test run with a release.</w:t>
      </w:r>
    </w:p>
    <w:p w14:paraId="27E83586" w14:textId="77777777" w:rsidR="00641E03" w:rsidRDefault="00641E03" w:rsidP="00641E03">
      <w:pPr>
        <w:numPr>
          <w:ilvl w:val="0"/>
          <w:numId w:val="27"/>
        </w:numPr>
      </w:pPr>
      <w:r>
        <w:rPr>
          <w:b/>
        </w:rPr>
        <w:t>test_set_id</w:t>
      </w:r>
      <w:r>
        <w:t xml:space="preserve"> – OPTIONAL – Use if you would like to associate the test run with a test set.</w:t>
      </w:r>
    </w:p>
    <w:p w14:paraId="125A2D93" w14:textId="77777777" w:rsidR="00641E03" w:rsidRDefault="00641E03" w:rsidP="00641E03">
      <w:r>
        <w:t>Under the test_cases group, put the following:</w:t>
      </w:r>
    </w:p>
    <w:p w14:paraId="2893165A" w14:textId="77777777" w:rsidR="00641E03" w:rsidRDefault="00641E03" w:rsidP="00641E03">
      <w:pPr>
        <w:numPr>
          <w:ilvl w:val="0"/>
          <w:numId w:val="27"/>
        </w:numPr>
      </w:pPr>
      <w:r w:rsidRPr="00382AE8">
        <w:rPr>
          <w:b/>
        </w:rPr>
        <w:t>default</w:t>
      </w:r>
      <w:r>
        <w:t xml:space="preserve"> – The default test case ID for functions without an assigned test case</w:t>
      </w:r>
    </w:p>
    <w:p w14:paraId="2DCD4C25" w14:textId="3CB0513E" w:rsidR="00641E03" w:rsidRDefault="00641E03" w:rsidP="00641E03">
      <w:pPr>
        <w:numPr>
          <w:ilvl w:val="0"/>
          <w:numId w:val="27"/>
        </w:numPr>
      </w:pPr>
      <w:r>
        <w:rPr>
          <w:b/>
        </w:rPr>
        <w:t>&lt;</w:t>
      </w:r>
      <w:r w:rsidR="00A70B7C">
        <w:rPr>
          <w:b/>
        </w:rPr>
        <w:t>method</w:t>
      </w:r>
      <w:r>
        <w:rPr>
          <w:b/>
        </w:rPr>
        <w:t xml:space="preserve"> name&gt;</w:t>
      </w:r>
      <w:r>
        <w:t xml:space="preserve"> - Used to override the default setting for a </w:t>
      </w:r>
      <w:r w:rsidR="00A70B7C">
        <w:t>method’s</w:t>
      </w:r>
      <w:r>
        <w:t xml:space="preserve"> test case ID in Spira</w:t>
      </w:r>
      <w:r w:rsidR="00A70B7C">
        <w:t>Plan</w:t>
      </w:r>
      <w:r>
        <w:t xml:space="preserve">. Only include the </w:t>
      </w:r>
      <w:r w:rsidR="00A70B7C">
        <w:t>method</w:t>
      </w:r>
      <w:r>
        <w:t xml:space="preserve"> name, without the parentheses. </w:t>
      </w:r>
    </w:p>
    <w:p w14:paraId="53298E5D" w14:textId="31D514E1" w:rsidR="009C7D2F" w:rsidRDefault="009C7D2F" w:rsidP="009C7D2F">
      <w:r>
        <w:t xml:space="preserve">Once you run your tests with the </w:t>
      </w:r>
      <w:proofErr w:type="spellStart"/>
      <w:r>
        <w:t>NUnit</w:t>
      </w:r>
      <w:proofErr w:type="spellEnd"/>
      <w:r>
        <w:t xml:space="preserve"> Console Runner, you should see the results in SpiraPlan:</w:t>
      </w:r>
    </w:p>
    <w:p w14:paraId="568ECFCF" w14:textId="693BCDD6" w:rsidR="009C7D2F" w:rsidRDefault="00C37552" w:rsidP="009C7D2F">
      <w:r>
        <w:rPr>
          <w:noProof/>
        </w:rPr>
        <w:drawing>
          <wp:inline distT="0" distB="0" distL="0" distR="0" wp14:anchorId="23A7C175" wp14:editId="57E437C1">
            <wp:extent cx="6011882" cy="4286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835" cy="430048"/>
                    </a:xfrm>
                    <a:prstGeom prst="rect">
                      <a:avLst/>
                    </a:prstGeom>
                  </pic:spPr>
                </pic:pic>
              </a:graphicData>
            </a:graphic>
          </wp:inline>
        </w:drawing>
      </w:r>
    </w:p>
    <w:p w14:paraId="36548C12" w14:textId="11481548" w:rsidR="00C37552" w:rsidRDefault="00C37552" w:rsidP="009C7D2F">
      <w:r>
        <w:t>Clicking on one of the test runs will show you the results:</w:t>
      </w:r>
    </w:p>
    <w:p w14:paraId="15653231" w14:textId="1504CF22" w:rsidR="00C37552" w:rsidRDefault="00C37552" w:rsidP="009C7D2F">
      <w:r>
        <w:rPr>
          <w:noProof/>
        </w:rPr>
        <w:lastRenderedPageBreak/>
        <w:drawing>
          <wp:inline distT="0" distB="0" distL="0" distR="0" wp14:anchorId="14BA5FE3" wp14:editId="6DE8BF6E">
            <wp:extent cx="5486400" cy="2470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70785"/>
                    </a:xfrm>
                    <a:prstGeom prst="rect">
                      <a:avLst/>
                    </a:prstGeom>
                  </pic:spPr>
                </pic:pic>
              </a:graphicData>
            </a:graphic>
          </wp:inline>
        </w:drawing>
      </w:r>
    </w:p>
    <w:p w14:paraId="748AFBAD" w14:textId="40725047" w:rsidR="00C37552" w:rsidRDefault="00C37552" w:rsidP="009C7D2F"/>
    <w:p w14:paraId="7C7E9532" w14:textId="42643015" w:rsidR="00C37552" w:rsidRDefault="00C37552" w:rsidP="009C7D2F">
      <w:r>
        <w:t xml:space="preserve">Congratulations… You are now able to run </w:t>
      </w:r>
      <w:proofErr w:type="spellStart"/>
      <w:r>
        <w:t>NUnit</w:t>
      </w:r>
      <w:proofErr w:type="spellEnd"/>
      <w:r>
        <w:t xml:space="preserve"> automated tests and have the results be recorded within Spira</w:t>
      </w:r>
      <w:r>
        <w:t>Plan</w:t>
      </w:r>
      <w:r>
        <w:t xml:space="preserve">. The sample test fixture </w:t>
      </w:r>
      <w:proofErr w:type="spellStart"/>
      <w:r w:rsidRPr="004A5DB9">
        <w:rPr>
          <w:i/>
        </w:rPr>
        <w:t>SampleTes</w:t>
      </w:r>
      <w:r w:rsidR="004A5DB9" w:rsidRPr="004A5DB9">
        <w:rPr>
          <w:i/>
        </w:rPr>
        <w:t>t</w:t>
      </w:r>
      <w:r w:rsidRPr="004A5DB9">
        <w:rPr>
          <w:i/>
        </w:rPr>
        <w:t>.cs</w:t>
      </w:r>
      <w:proofErr w:type="spellEnd"/>
      <w:r>
        <w:t xml:space="preserve"> is provided with the installation.</w:t>
      </w:r>
    </w:p>
    <w:p w14:paraId="27C49893" w14:textId="77777777" w:rsidR="000273FE" w:rsidRPr="00753586" w:rsidRDefault="000273FE" w:rsidP="00DD0176"/>
    <w:p w14:paraId="5BE15D0F" w14:textId="592E8E12" w:rsidR="00F71161" w:rsidRPr="00F71161" w:rsidRDefault="007D5A32" w:rsidP="00F71161">
      <w:pPr>
        <w:pStyle w:val="Heading2"/>
      </w:pPr>
      <w:bookmarkStart w:id="5" w:name="_Toc167548572"/>
      <w:r>
        <w:t>2.</w:t>
      </w:r>
      <w:r w:rsidR="00C87F8F">
        <w:t>3</w:t>
      </w:r>
      <w:r>
        <w:t xml:space="preserve">. Installing the </w:t>
      </w:r>
      <w:proofErr w:type="spellStart"/>
      <w:r w:rsidR="00F71161">
        <w:t>NUnit</w:t>
      </w:r>
      <w:proofErr w:type="spellEnd"/>
      <w:r w:rsidR="00F71161">
        <w:t xml:space="preserve"> </w:t>
      </w:r>
      <w:r w:rsidR="00C87F8F">
        <w:t xml:space="preserve">2.x </w:t>
      </w:r>
      <w:r w:rsidR="00F71161">
        <w:t>Add-In</w:t>
      </w:r>
      <w:bookmarkEnd w:id="5"/>
    </w:p>
    <w:p w14:paraId="6FBBF312" w14:textId="384061ED" w:rsidR="00DC0EBA" w:rsidRDefault="001E38C2">
      <w:r>
        <w:t xml:space="preserve">This section outlines how to </w:t>
      </w:r>
      <w:r w:rsidR="006E5CF2">
        <w:t xml:space="preserve">install the </w:t>
      </w:r>
      <w:r w:rsidR="00334B2B">
        <w:t xml:space="preserve">SpiraTest Add-In </w:t>
      </w:r>
      <w:r w:rsidR="006E5CF2">
        <w:t xml:space="preserve">for </w:t>
      </w:r>
      <w:proofErr w:type="spellStart"/>
      <w:r w:rsidR="00334B2B">
        <w:t>NUnit</w:t>
      </w:r>
      <w:proofErr w:type="spellEnd"/>
      <w:r w:rsidR="006E5CF2">
        <w:t xml:space="preserve"> onto a workstation so that you can then </w:t>
      </w:r>
      <w:r w:rsidR="00334B2B">
        <w:t xml:space="preserve">run automated </w:t>
      </w:r>
      <w:proofErr w:type="spellStart"/>
      <w:r w:rsidR="00334B2B">
        <w:t>NUnit</w:t>
      </w:r>
      <w:proofErr w:type="spellEnd"/>
      <w:r w:rsidR="00334B2B">
        <w:t xml:space="preserve"> tests against a .NET application and have the results be recorded a</w:t>
      </w:r>
      <w:r w:rsidR="00895D3A">
        <w:t>s test runs inside SpiraTest</w:t>
      </w:r>
      <w:r w:rsidR="006E5CF2">
        <w:t>. It assumes that you already have a workin</w:t>
      </w:r>
      <w:r w:rsidR="00B310CC">
        <w:t>g installation of SpiraTest v2</w:t>
      </w:r>
      <w:r w:rsidR="00895D3A">
        <w:t>.2</w:t>
      </w:r>
      <w:r w:rsidR="006E5CF2">
        <w:t xml:space="preserve"> or later. If you have an earlier version of SpiraTest you will ne</w:t>
      </w:r>
      <w:r w:rsidR="00B310CC">
        <w:t>ed to upgrade to at least v2</w:t>
      </w:r>
      <w:r w:rsidR="00895D3A">
        <w:t>.2</w:t>
      </w:r>
      <w:r w:rsidR="006E5CF2">
        <w:t xml:space="preserve"> before trying to </w:t>
      </w:r>
      <w:r w:rsidR="00895D3A">
        <w:t>use this add-in</w:t>
      </w:r>
      <w:r w:rsidR="006E5CF2">
        <w:t>.</w:t>
      </w:r>
      <w:r w:rsidR="00BE019E">
        <w:t xml:space="preserve"> You will also n</w:t>
      </w:r>
      <w:r w:rsidR="00942280">
        <w:t xml:space="preserve">eed to have </w:t>
      </w:r>
      <w:r w:rsidR="003C4340">
        <w:t xml:space="preserve">either </w:t>
      </w:r>
      <w:r w:rsidR="00B310CC">
        <w:t xml:space="preserve">version </w:t>
      </w:r>
      <w:r w:rsidR="00942280" w:rsidRPr="00942280">
        <w:rPr>
          <w:b/>
        </w:rPr>
        <w:t>v</w:t>
      </w:r>
      <w:r w:rsidR="00B310CC" w:rsidRPr="00942280">
        <w:rPr>
          <w:b/>
        </w:rPr>
        <w:t>2.5</w:t>
      </w:r>
      <w:r w:rsidR="00942280" w:rsidRPr="00942280">
        <w:rPr>
          <w:b/>
        </w:rPr>
        <w:t>.5</w:t>
      </w:r>
      <w:r w:rsidR="003C4340">
        <w:t xml:space="preserve"> or </w:t>
      </w:r>
      <w:r w:rsidR="003C4340" w:rsidRPr="003C4340">
        <w:rPr>
          <w:b/>
        </w:rPr>
        <w:t>v2.6.3</w:t>
      </w:r>
      <w:r w:rsidR="00BE019E" w:rsidRPr="00942280">
        <w:rPr>
          <w:b/>
        </w:rPr>
        <w:t xml:space="preserve"> of </w:t>
      </w:r>
      <w:proofErr w:type="spellStart"/>
      <w:r w:rsidR="00BE019E" w:rsidRPr="00942280">
        <w:rPr>
          <w:b/>
        </w:rPr>
        <w:t>NUnit</w:t>
      </w:r>
      <w:proofErr w:type="spellEnd"/>
      <w:r w:rsidR="00BE019E">
        <w:t xml:space="preserve">, since </w:t>
      </w:r>
      <w:r w:rsidR="00B310CC">
        <w:t>the</w:t>
      </w:r>
      <w:r w:rsidR="003C4340">
        <w:t>re are two versions of the</w:t>
      </w:r>
      <w:r w:rsidR="00B310CC">
        <w:t xml:space="preserve"> add-in </w:t>
      </w:r>
      <w:r w:rsidR="003C4340">
        <w:t xml:space="preserve">that </w:t>
      </w:r>
      <w:r w:rsidR="00B310CC">
        <w:t>h</w:t>
      </w:r>
      <w:r w:rsidR="003C4340">
        <w:t>ave</w:t>
      </w:r>
      <w:r w:rsidR="00942280">
        <w:t xml:space="preserve"> been compiled with the </w:t>
      </w:r>
      <w:r w:rsidR="00B310CC">
        <w:t>v2.5</w:t>
      </w:r>
      <w:r w:rsidR="00942280">
        <w:t>.5</w:t>
      </w:r>
      <w:r w:rsidR="00B310CC">
        <w:t xml:space="preserve"> </w:t>
      </w:r>
      <w:r w:rsidR="003C4340">
        <w:t xml:space="preserve">and v2.6.3 </w:t>
      </w:r>
      <w:proofErr w:type="spellStart"/>
      <w:r w:rsidR="00B310CC">
        <w:t>NUnit</w:t>
      </w:r>
      <w:proofErr w:type="spellEnd"/>
      <w:r w:rsidR="00B310CC">
        <w:t xml:space="preserve"> API</w:t>
      </w:r>
      <w:r w:rsidR="003C4340">
        <w:t>s</w:t>
      </w:r>
      <w:r w:rsidR="00942280">
        <w:t>. If you are using a</w:t>
      </w:r>
      <w:r w:rsidR="00BE019E">
        <w:t xml:space="preserve"> </w:t>
      </w:r>
      <w:r w:rsidR="00942280">
        <w:t>different</w:t>
      </w:r>
      <w:r w:rsidR="00BE019E">
        <w:t xml:space="preserve"> version, please visit </w:t>
      </w:r>
      <w:hyperlink r:id="rId21" w:history="1">
        <w:r w:rsidR="00BE019E" w:rsidRPr="009D64A9">
          <w:rPr>
            <w:rStyle w:val="Hyperlink"/>
          </w:rPr>
          <w:t>www.nunit.org</w:t>
        </w:r>
      </w:hyperlink>
      <w:r w:rsidR="00BE019E">
        <w:t xml:space="preserve"> to obtain the </w:t>
      </w:r>
      <w:r w:rsidR="00942280">
        <w:t>appropriate</w:t>
      </w:r>
      <w:r w:rsidR="003C4340">
        <w:t xml:space="preserve"> version (2.5.5 or 2.6.3).</w:t>
      </w:r>
    </w:p>
    <w:p w14:paraId="1868E597" w14:textId="77777777" w:rsidR="00B310CC" w:rsidRDefault="007F0633">
      <w:r>
        <w:t xml:space="preserve">To obtain the version of the </w:t>
      </w:r>
      <w:r w:rsidR="00BE019E">
        <w:t>add-in</w:t>
      </w:r>
      <w:r>
        <w:t xml:space="preserve"> that is compatible with your version of SpiraTest, you simply need to </w:t>
      </w:r>
      <w:r w:rsidR="00B310CC">
        <w:t xml:space="preserve">go to </w:t>
      </w:r>
      <w:hyperlink r:id="rId22" w:history="1">
        <w:r w:rsidR="00B310CC" w:rsidRPr="008C47CA">
          <w:rPr>
            <w:rStyle w:val="Hyperlink"/>
          </w:rPr>
          <w:t>http://www.inflectra.com/SpiraTest/Downloads.aspx</w:t>
        </w:r>
      </w:hyperlink>
      <w:r w:rsidR="00B310CC">
        <w:t xml:space="preserve"> or </w:t>
      </w:r>
      <w:hyperlink r:id="rId23" w:history="1">
        <w:r w:rsidR="00B310CC" w:rsidRPr="008C47CA">
          <w:rPr>
            <w:rStyle w:val="Hyperlink"/>
          </w:rPr>
          <w:t>http://www.inflectra.com/SpiraTeam/Downloads.aspx</w:t>
        </w:r>
      </w:hyperlink>
      <w:r w:rsidR="00B310CC">
        <w:t xml:space="preserve"> and download the </w:t>
      </w:r>
      <w:proofErr w:type="spellStart"/>
      <w:r w:rsidR="00B310CC">
        <w:t>NUnit</w:t>
      </w:r>
      <w:proofErr w:type="spellEnd"/>
      <w:r w:rsidR="00B310CC">
        <w:t xml:space="preserve"> Add-In </w:t>
      </w:r>
      <w:proofErr w:type="spellStart"/>
      <w:r w:rsidR="00B310CC">
        <w:t>zipfile</w:t>
      </w:r>
      <w:proofErr w:type="spellEnd"/>
      <w:r w:rsidR="00B310CC">
        <w:t>.</w:t>
      </w:r>
    </w:p>
    <w:p w14:paraId="0B3C82A3" w14:textId="77777777" w:rsidR="003945CB" w:rsidRDefault="007F0633" w:rsidP="003945CB">
      <w:r>
        <w:t xml:space="preserve">Once you have obtained the </w:t>
      </w:r>
      <w:proofErr w:type="spellStart"/>
      <w:r w:rsidR="00B310CC">
        <w:t>NUnit</w:t>
      </w:r>
      <w:proofErr w:type="spellEnd"/>
      <w:r w:rsidR="00B310CC">
        <w:t xml:space="preserve"> </w:t>
      </w:r>
      <w:proofErr w:type="spellStart"/>
      <w:r w:rsidR="00B310CC">
        <w:t>Zipfile</w:t>
      </w:r>
      <w:proofErr w:type="spellEnd"/>
      <w:r w:rsidR="00B310CC">
        <w:t xml:space="preserve"> from our website, you should extract all the files from zip archive into a temporary folder on your computer (e.g. C:\Temp).</w:t>
      </w:r>
    </w:p>
    <w:p w14:paraId="2B6C6435" w14:textId="77777777" w:rsidR="005D12BC" w:rsidRDefault="00B310CC" w:rsidP="003945CB">
      <w:r>
        <w:t>Next, you should</w:t>
      </w:r>
      <w:r w:rsidR="00706942">
        <w:t xml:space="preserve"> copy the add-in libraries to the folder </w:t>
      </w:r>
      <w:proofErr w:type="spellStart"/>
      <w:r w:rsidR="00706942">
        <w:t>NUnit</w:t>
      </w:r>
      <w:proofErr w:type="spellEnd"/>
      <w:r w:rsidR="00706942">
        <w:t xml:space="preserve"> expects to find them in. First, if you are running any instances of the </w:t>
      </w:r>
      <w:proofErr w:type="spellStart"/>
      <w:r w:rsidR="00706942">
        <w:t>NUnit</w:t>
      </w:r>
      <w:proofErr w:type="spellEnd"/>
      <w:r w:rsidR="00706942">
        <w:t xml:space="preserve"> GUI, close them. Then, copy the </w:t>
      </w:r>
      <w:r w:rsidR="00706942" w:rsidRPr="00706942">
        <w:rPr>
          <w:rStyle w:val="PlainTextChar"/>
          <w:u w:val="single"/>
        </w:rPr>
        <w:t>SpiraTestNUnitAddIn.dll</w:t>
      </w:r>
      <w:r w:rsidR="00706942">
        <w:t xml:space="preserve"> assembly from its location </w:t>
      </w:r>
      <w:r>
        <w:t>in the temporary folder</w:t>
      </w:r>
      <w:r w:rsidR="00706942" w:rsidRPr="00706942">
        <w:rPr>
          <w:rStyle w:val="PlainTextChar"/>
        </w:rPr>
        <w:t xml:space="preserve"> </w:t>
      </w:r>
      <w:r w:rsidR="00706942">
        <w:t xml:space="preserve">to the </w:t>
      </w:r>
      <w:proofErr w:type="spellStart"/>
      <w:r w:rsidR="00706942">
        <w:t>NUnit</w:t>
      </w:r>
      <w:proofErr w:type="spellEnd"/>
      <w:r w:rsidR="00706942">
        <w:t xml:space="preserve"> Add-In folder</w:t>
      </w:r>
      <w:r w:rsidR="005D12BC">
        <w:t xml:space="preserve"> (</w:t>
      </w:r>
      <w:r w:rsidR="005D12BC" w:rsidRPr="005D12BC">
        <w:t>typically</w:t>
      </w:r>
      <w:r w:rsidR="005D12BC" w:rsidRPr="005D12BC">
        <w:rPr>
          <w:rStyle w:val="PlainTextChar"/>
        </w:rPr>
        <w:t xml:space="preserve"> </w:t>
      </w:r>
      <w:r w:rsidRPr="00B310CC">
        <w:rPr>
          <w:rStyle w:val="PlainTextChar"/>
          <w:u w:val="single"/>
        </w:rPr>
        <w:t>C:\Program Files\</w:t>
      </w:r>
      <w:proofErr w:type="spellStart"/>
      <w:r w:rsidRPr="00B310CC">
        <w:rPr>
          <w:rStyle w:val="PlainTextChar"/>
          <w:u w:val="single"/>
        </w:rPr>
        <w:t>NUnit</w:t>
      </w:r>
      <w:proofErr w:type="spellEnd"/>
      <w:r w:rsidRPr="00B310CC">
        <w:rPr>
          <w:rStyle w:val="PlainTextChar"/>
          <w:u w:val="single"/>
        </w:rPr>
        <w:t xml:space="preserve"> 2.5</w:t>
      </w:r>
      <w:r w:rsidR="00942280">
        <w:rPr>
          <w:rStyle w:val="PlainTextChar"/>
          <w:u w:val="single"/>
        </w:rPr>
        <w:t>.5</w:t>
      </w:r>
      <w:r w:rsidRPr="00B310CC">
        <w:rPr>
          <w:rStyle w:val="PlainTextChar"/>
          <w:u w:val="single"/>
        </w:rPr>
        <w:t>\bin\net-2.0\addins</w:t>
      </w:r>
      <w:r w:rsidR="005D12BC">
        <w:t>)</w:t>
      </w:r>
      <w:r w:rsidR="00706942">
        <w:t>.</w:t>
      </w:r>
    </w:p>
    <w:p w14:paraId="784D198C" w14:textId="77777777" w:rsidR="005D12BC" w:rsidRDefault="005D12BC" w:rsidP="003945CB">
      <w:r>
        <w:t xml:space="preserve">Now you can restart the </w:t>
      </w:r>
      <w:proofErr w:type="spellStart"/>
      <w:r>
        <w:t>NUnit</w:t>
      </w:r>
      <w:proofErr w:type="spellEnd"/>
      <w:r>
        <w:t xml:space="preserve"> GUI application. To check that the add-in was loaded successfully, click on Tools &gt; Addins… to bring up the list of loaded add-ins:</w:t>
      </w:r>
    </w:p>
    <w:p w14:paraId="40D9F6F6" w14:textId="77777777" w:rsidR="00706942" w:rsidRDefault="008652C8" w:rsidP="005D12BC">
      <w:pPr>
        <w:ind w:left="720"/>
      </w:pPr>
      <w:r>
        <w:rPr>
          <w:noProof/>
        </w:rPr>
        <w:lastRenderedPageBreak/>
        <w:drawing>
          <wp:inline distT="0" distB="0" distL="0" distR="0" wp14:anchorId="117AB6B8" wp14:editId="2BC064EC">
            <wp:extent cx="3314700" cy="28727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872740"/>
                    </a:xfrm>
                    <a:prstGeom prst="rect">
                      <a:avLst/>
                    </a:prstGeom>
                    <a:noFill/>
                    <a:ln>
                      <a:noFill/>
                    </a:ln>
                  </pic:spPr>
                </pic:pic>
              </a:graphicData>
            </a:graphic>
          </wp:inline>
        </w:drawing>
      </w:r>
    </w:p>
    <w:p w14:paraId="04E412D0" w14:textId="77777777" w:rsidR="005D12BC" w:rsidRDefault="005D12BC" w:rsidP="005D12BC">
      <w:r>
        <w:t xml:space="preserve">You should see an entry marked “SpiraTest </w:t>
      </w:r>
      <w:proofErr w:type="spellStart"/>
      <w:r>
        <w:t>Addin</w:t>
      </w:r>
      <w:proofErr w:type="spellEnd"/>
      <w:r>
        <w:t xml:space="preserve">” listed with </w:t>
      </w:r>
      <w:r w:rsidR="00A02C6D">
        <w:t>its detailed description</w:t>
      </w:r>
      <w:r>
        <w:t xml:space="preserve"> and status “Loaded”. If this does not happen, try closing and reopening </w:t>
      </w:r>
      <w:proofErr w:type="spellStart"/>
      <w:r>
        <w:t>NUnit</w:t>
      </w:r>
      <w:proofErr w:type="spellEnd"/>
      <w:r>
        <w:t>.</w:t>
      </w:r>
    </w:p>
    <w:p w14:paraId="3CB26811" w14:textId="18E08764" w:rsidR="006E22F2" w:rsidRDefault="00C13A42" w:rsidP="00C13A42">
      <w:pPr>
        <w:pStyle w:val="Heading2"/>
      </w:pPr>
      <w:bookmarkStart w:id="6" w:name="_Toc167548573"/>
      <w:r>
        <w:t>2.</w:t>
      </w:r>
      <w:r w:rsidR="00C87F8F">
        <w:t>4</w:t>
      </w:r>
      <w:r>
        <w:t>.</w:t>
      </w:r>
      <w:r w:rsidR="006E22F2">
        <w:t xml:space="preserve"> </w:t>
      </w:r>
      <w:r>
        <w:t xml:space="preserve">Using </w:t>
      </w:r>
      <w:proofErr w:type="spellStart"/>
      <w:r>
        <w:t>NUnit</w:t>
      </w:r>
      <w:proofErr w:type="spellEnd"/>
      <w:r>
        <w:t xml:space="preserve"> </w:t>
      </w:r>
      <w:r w:rsidR="00C87F8F">
        <w:t xml:space="preserve">2.x </w:t>
      </w:r>
      <w:r>
        <w:t>with SpiraTest</w:t>
      </w:r>
      <w:bookmarkEnd w:id="6"/>
    </w:p>
    <w:p w14:paraId="234F17FD" w14:textId="77777777" w:rsidR="007527D5" w:rsidRDefault="00F07B01" w:rsidP="007527D5">
      <w:pPr>
        <w:jc w:val="both"/>
      </w:pPr>
      <w:r>
        <w:t xml:space="preserve">The typical code structure for an </w:t>
      </w:r>
      <w:proofErr w:type="spellStart"/>
      <w:r>
        <w:t>NUnit</w:t>
      </w:r>
      <w:proofErr w:type="spellEnd"/>
      <w:r>
        <w:t xml:space="preserve"> test fixture coded in C# is as follows:</w:t>
      </w:r>
    </w:p>
    <w:p w14:paraId="2C580726" w14:textId="77777777" w:rsidR="00F8729E" w:rsidRDefault="00F8729E" w:rsidP="00F8729E">
      <w:pPr>
        <w:pStyle w:val="Code"/>
      </w:pPr>
      <w:r w:rsidRPr="002B6712">
        <w:rPr>
          <w:color w:val="0000FF"/>
        </w:rPr>
        <w:t>using</w:t>
      </w:r>
      <w:r>
        <w:t xml:space="preserve"> System;</w:t>
      </w:r>
    </w:p>
    <w:p w14:paraId="48170629" w14:textId="77777777" w:rsidR="00F8729E" w:rsidRDefault="00F8729E" w:rsidP="00F8729E">
      <w:pPr>
        <w:pStyle w:val="Code"/>
      </w:pPr>
      <w:r w:rsidRPr="00EE1216">
        <w:rPr>
          <w:color w:val="0000FF"/>
          <w:highlight w:val="yellow"/>
        </w:rPr>
        <w:t>using</w:t>
      </w:r>
      <w:r w:rsidRPr="00EE1216">
        <w:rPr>
          <w:highlight w:val="yellow"/>
        </w:rPr>
        <w:t xml:space="preserve"> NUnit.Framework;</w:t>
      </w:r>
    </w:p>
    <w:p w14:paraId="36542611" w14:textId="77777777" w:rsidR="00F8729E" w:rsidRDefault="00F8729E" w:rsidP="00F8729E">
      <w:pPr>
        <w:pStyle w:val="Code"/>
      </w:pPr>
    </w:p>
    <w:p w14:paraId="5545257A" w14:textId="77777777" w:rsidR="00F8729E" w:rsidRDefault="00F8729E" w:rsidP="00F8729E">
      <w:pPr>
        <w:pStyle w:val="Code"/>
      </w:pPr>
      <w:r w:rsidRPr="00EE1216">
        <w:rPr>
          <w:color w:val="0000FF"/>
        </w:rPr>
        <w:t>namespace</w:t>
      </w:r>
      <w:r>
        <w:t xml:space="preserve"> Inflectra.SpiraTest.AddOns.SpiraTestNUnitAddIn.SampleTestSuite</w:t>
      </w:r>
    </w:p>
    <w:p w14:paraId="58BBA837" w14:textId="77777777" w:rsidR="00F8729E" w:rsidRDefault="00F8729E" w:rsidP="00F8729E">
      <w:pPr>
        <w:pStyle w:val="Code"/>
      </w:pPr>
      <w:r>
        <w:t>{</w:t>
      </w:r>
    </w:p>
    <w:p w14:paraId="3231193A" w14:textId="77777777" w:rsidR="00F8729E" w:rsidRPr="002B6712" w:rsidRDefault="00F8729E" w:rsidP="00F8729E">
      <w:pPr>
        <w:pStyle w:val="Code"/>
        <w:rPr>
          <w:color w:val="999999"/>
        </w:rPr>
      </w:pPr>
      <w:r w:rsidRPr="002B6712">
        <w:rPr>
          <w:color w:val="999999"/>
        </w:rPr>
        <w:tab/>
        <w:t>/// &lt;summary&gt;</w:t>
      </w:r>
    </w:p>
    <w:p w14:paraId="20A19858" w14:textId="77777777" w:rsidR="00F8729E" w:rsidRPr="002B6712" w:rsidRDefault="00F8729E" w:rsidP="00F8729E">
      <w:pPr>
        <w:pStyle w:val="Code"/>
        <w:rPr>
          <w:color w:val="999999"/>
        </w:rPr>
      </w:pPr>
      <w:r w:rsidRPr="002B6712">
        <w:rPr>
          <w:color w:val="999999"/>
        </w:rPr>
        <w:tab/>
        <w:t xml:space="preserve">/// </w:t>
      </w:r>
      <w:r w:rsidRPr="002B6712">
        <w:rPr>
          <w:color w:val="008000"/>
        </w:rPr>
        <w:t>Sample test fixture that tests the NUnit SpiraTest integration</w:t>
      </w:r>
    </w:p>
    <w:p w14:paraId="725E2C60" w14:textId="77777777" w:rsidR="00F8729E" w:rsidRPr="002B6712" w:rsidRDefault="00F8729E" w:rsidP="00F8729E">
      <w:pPr>
        <w:pStyle w:val="Code"/>
        <w:rPr>
          <w:color w:val="999999"/>
        </w:rPr>
      </w:pPr>
      <w:r w:rsidRPr="002B6712">
        <w:rPr>
          <w:color w:val="999999"/>
        </w:rPr>
        <w:tab/>
        <w:t>/// &lt;/summary&gt;</w:t>
      </w:r>
    </w:p>
    <w:p w14:paraId="21D958DC" w14:textId="77777777" w:rsidR="00F8729E" w:rsidRDefault="00F8729E" w:rsidP="00736A2A">
      <w:pPr>
        <w:pStyle w:val="Code"/>
      </w:pPr>
      <w:r>
        <w:tab/>
      </w:r>
      <w:r w:rsidRPr="00736A2A">
        <w:rPr>
          <w:shd w:val="clear" w:color="auto" w:fill="FFFF00"/>
        </w:rPr>
        <w:t>[</w:t>
      </w:r>
      <w:r w:rsidR="00736A2A" w:rsidRPr="00736A2A">
        <w:rPr>
          <w:shd w:val="clear" w:color="auto" w:fill="FFFF00"/>
        </w:rPr>
        <w:t>TestFixture</w:t>
      </w:r>
      <w:r w:rsidRPr="00736A2A">
        <w:rPr>
          <w:shd w:val="clear" w:color="auto" w:fill="FFFF00"/>
        </w:rPr>
        <w:t>]</w:t>
      </w:r>
    </w:p>
    <w:p w14:paraId="2A32BEAC" w14:textId="77777777" w:rsidR="00F8729E" w:rsidRDefault="00F8729E" w:rsidP="00F8729E">
      <w:pPr>
        <w:pStyle w:val="Code"/>
      </w:pPr>
      <w:r>
        <w:tab/>
      </w:r>
      <w:r w:rsidRPr="002B6712">
        <w:rPr>
          <w:color w:val="0000FF"/>
        </w:rPr>
        <w:t>public class</w:t>
      </w:r>
      <w:r>
        <w:t xml:space="preserve"> SampleTestFixture</w:t>
      </w:r>
    </w:p>
    <w:p w14:paraId="77C9A2A6" w14:textId="77777777" w:rsidR="00F8729E" w:rsidRDefault="00F8729E" w:rsidP="00F8729E">
      <w:pPr>
        <w:pStyle w:val="Code"/>
      </w:pPr>
      <w:r>
        <w:tab/>
        <w:t>{</w:t>
      </w:r>
    </w:p>
    <w:p w14:paraId="0D71B62A" w14:textId="77777777" w:rsidR="00F8729E" w:rsidRDefault="00F8729E" w:rsidP="00F8729E">
      <w:pPr>
        <w:pStyle w:val="Code"/>
      </w:pPr>
      <w:r>
        <w:tab/>
      </w:r>
      <w:r>
        <w:tab/>
      </w:r>
      <w:r w:rsidRPr="00736A2A">
        <w:rPr>
          <w:shd w:val="clear" w:color="auto" w:fill="FFFF00"/>
        </w:rPr>
        <w:t>[SetUp]</w:t>
      </w:r>
    </w:p>
    <w:p w14:paraId="5E662679" w14:textId="77777777" w:rsidR="00F8729E" w:rsidRDefault="00F8729E" w:rsidP="00F8729E">
      <w:pPr>
        <w:pStyle w:val="Code"/>
      </w:pPr>
      <w:r>
        <w:tab/>
      </w:r>
      <w:r>
        <w:tab/>
      </w:r>
      <w:r w:rsidRPr="002B6712">
        <w:rPr>
          <w:color w:val="0000FF"/>
        </w:rPr>
        <w:t>public void</w:t>
      </w:r>
      <w:r>
        <w:t xml:space="preserve"> Init()</w:t>
      </w:r>
    </w:p>
    <w:p w14:paraId="0FDED929" w14:textId="77777777" w:rsidR="00F8729E" w:rsidRDefault="00F8729E" w:rsidP="00F8729E">
      <w:pPr>
        <w:pStyle w:val="Code"/>
      </w:pPr>
      <w:r>
        <w:tab/>
      </w:r>
      <w:r>
        <w:tab/>
        <w:t>{</w:t>
      </w:r>
    </w:p>
    <w:p w14:paraId="733DAE44" w14:textId="77777777" w:rsidR="00F8729E" w:rsidRPr="002B6712" w:rsidRDefault="00F8729E" w:rsidP="00F8729E">
      <w:pPr>
        <w:pStyle w:val="Code"/>
        <w:rPr>
          <w:color w:val="008000"/>
        </w:rPr>
      </w:pPr>
      <w:r>
        <w:tab/>
      </w:r>
      <w:r>
        <w:tab/>
      </w:r>
      <w:r>
        <w:tab/>
      </w:r>
      <w:r w:rsidRPr="002B6712">
        <w:rPr>
          <w:color w:val="008000"/>
        </w:rPr>
        <w:t>//Do Nothing</w:t>
      </w:r>
    </w:p>
    <w:p w14:paraId="205365A2" w14:textId="77777777" w:rsidR="00F8729E" w:rsidRDefault="00F8729E" w:rsidP="00F8729E">
      <w:pPr>
        <w:pStyle w:val="Code"/>
      </w:pPr>
      <w:r>
        <w:tab/>
      </w:r>
      <w:r>
        <w:tab/>
        <w:t>}</w:t>
      </w:r>
    </w:p>
    <w:p w14:paraId="3A6EC64D" w14:textId="77777777" w:rsidR="00F8729E" w:rsidRDefault="00F8729E" w:rsidP="00F8729E">
      <w:pPr>
        <w:pStyle w:val="Code"/>
      </w:pPr>
    </w:p>
    <w:p w14:paraId="46BA58A1" w14:textId="77777777" w:rsidR="00F8729E" w:rsidRPr="002B6712" w:rsidRDefault="00F8729E" w:rsidP="00F8729E">
      <w:pPr>
        <w:pStyle w:val="Code"/>
        <w:rPr>
          <w:color w:val="999999"/>
        </w:rPr>
      </w:pPr>
      <w:r>
        <w:tab/>
      </w:r>
      <w:r>
        <w:tab/>
      </w:r>
      <w:r w:rsidRPr="002B6712">
        <w:rPr>
          <w:color w:val="999999"/>
        </w:rPr>
        <w:t>/// &lt;summary&gt;</w:t>
      </w:r>
    </w:p>
    <w:p w14:paraId="75E6FE76" w14:textId="77777777" w:rsidR="00F8729E" w:rsidRPr="002B6712" w:rsidRDefault="00F8729E" w:rsidP="00F8729E">
      <w:pPr>
        <w:pStyle w:val="Code"/>
        <w:rPr>
          <w:color w:val="999999"/>
        </w:rPr>
      </w:pPr>
      <w:r w:rsidRPr="002B6712">
        <w:rPr>
          <w:color w:val="999999"/>
        </w:rPr>
        <w:tab/>
      </w:r>
      <w:r w:rsidRPr="002B6712">
        <w:rPr>
          <w:color w:val="999999"/>
        </w:rPr>
        <w:tab/>
        <w:t xml:space="preserve">/// </w:t>
      </w:r>
      <w:r w:rsidRPr="002B6712">
        <w:rPr>
          <w:color w:val="008000"/>
        </w:rPr>
        <w:t>Sample test that asserts a failure</w:t>
      </w:r>
    </w:p>
    <w:p w14:paraId="39BCFD3D" w14:textId="77777777" w:rsidR="00F8729E" w:rsidRPr="002B6712" w:rsidRDefault="00F8729E" w:rsidP="00F8729E">
      <w:pPr>
        <w:pStyle w:val="Code"/>
        <w:rPr>
          <w:color w:val="999999"/>
        </w:rPr>
      </w:pPr>
      <w:r w:rsidRPr="002B6712">
        <w:rPr>
          <w:color w:val="999999"/>
        </w:rPr>
        <w:tab/>
      </w:r>
      <w:r w:rsidRPr="002B6712">
        <w:rPr>
          <w:color w:val="999999"/>
        </w:rPr>
        <w:tab/>
        <w:t>/// &lt;/summary&gt;</w:t>
      </w:r>
    </w:p>
    <w:p w14:paraId="224BD71E" w14:textId="77777777" w:rsidR="00F8729E" w:rsidRDefault="00F8729E" w:rsidP="00F8729E">
      <w:pPr>
        <w:pStyle w:val="Code"/>
      </w:pPr>
      <w:r>
        <w:tab/>
      </w:r>
      <w:r>
        <w:tab/>
      </w:r>
      <w:r w:rsidRPr="00736A2A">
        <w:rPr>
          <w:shd w:val="clear" w:color="auto" w:fill="FFFF00"/>
        </w:rPr>
        <w:t>[</w:t>
      </w:r>
      <w:r w:rsidR="005E134F" w:rsidRPr="00736A2A">
        <w:rPr>
          <w:shd w:val="clear" w:color="auto" w:fill="FFFF00"/>
        </w:rPr>
        <w:t>Test</w:t>
      </w:r>
      <w:r w:rsidRPr="00736A2A">
        <w:rPr>
          <w:shd w:val="clear" w:color="auto" w:fill="FFFF00"/>
        </w:rPr>
        <w:t>]</w:t>
      </w:r>
    </w:p>
    <w:p w14:paraId="52885817" w14:textId="77777777" w:rsidR="00F8729E" w:rsidRDefault="00F8729E" w:rsidP="00F8729E">
      <w:pPr>
        <w:pStyle w:val="Code"/>
      </w:pPr>
      <w:r>
        <w:tab/>
      </w:r>
      <w:r>
        <w:tab/>
      </w:r>
      <w:r w:rsidRPr="002B6712">
        <w:rPr>
          <w:color w:val="0000FF"/>
        </w:rPr>
        <w:t>public void</w:t>
      </w:r>
      <w:r>
        <w:t xml:space="preserve"> _01_SampleFailure()</w:t>
      </w:r>
    </w:p>
    <w:p w14:paraId="53A83B0D" w14:textId="77777777" w:rsidR="00F8729E" w:rsidRDefault="00F8729E" w:rsidP="00F8729E">
      <w:pPr>
        <w:pStyle w:val="Code"/>
      </w:pPr>
      <w:r>
        <w:tab/>
      </w:r>
      <w:r>
        <w:tab/>
        <w:t>{</w:t>
      </w:r>
    </w:p>
    <w:p w14:paraId="77EE539C" w14:textId="77777777" w:rsidR="00F8729E" w:rsidRPr="002B6712" w:rsidRDefault="00F8729E" w:rsidP="00F8729E">
      <w:pPr>
        <w:pStyle w:val="Code"/>
        <w:rPr>
          <w:color w:val="008000"/>
        </w:rPr>
      </w:pPr>
      <w:r>
        <w:tab/>
      </w:r>
      <w:r>
        <w:tab/>
      </w:r>
      <w:r>
        <w:tab/>
      </w:r>
      <w:r w:rsidRPr="002B6712">
        <w:rPr>
          <w:color w:val="008000"/>
        </w:rPr>
        <w:t>//Failure Assertion</w:t>
      </w:r>
    </w:p>
    <w:p w14:paraId="0D0A8B79" w14:textId="77777777" w:rsidR="00F8729E" w:rsidRDefault="00F8729E" w:rsidP="00F8729E">
      <w:pPr>
        <w:pStyle w:val="Code"/>
      </w:pPr>
      <w:r>
        <w:tab/>
      </w:r>
      <w:r>
        <w:tab/>
      </w:r>
      <w:r>
        <w:tab/>
        <w:t>Assert.AreEqual (1, 0);</w:t>
      </w:r>
    </w:p>
    <w:p w14:paraId="689567E9" w14:textId="77777777" w:rsidR="00F8729E" w:rsidRDefault="00F8729E" w:rsidP="00F8729E">
      <w:pPr>
        <w:pStyle w:val="Code"/>
      </w:pPr>
      <w:r>
        <w:tab/>
      </w:r>
      <w:r>
        <w:tab/>
        <w:t>}</w:t>
      </w:r>
      <w:r>
        <w:tab/>
      </w:r>
    </w:p>
    <w:p w14:paraId="46C0565F" w14:textId="77777777" w:rsidR="00F8729E" w:rsidRDefault="00F8729E" w:rsidP="00F8729E">
      <w:pPr>
        <w:pStyle w:val="Code"/>
      </w:pPr>
    </w:p>
    <w:p w14:paraId="5BBE5699" w14:textId="77777777" w:rsidR="00F8729E" w:rsidRPr="002B6712" w:rsidRDefault="00F8729E" w:rsidP="00F8729E">
      <w:pPr>
        <w:pStyle w:val="Code"/>
        <w:rPr>
          <w:color w:val="999999"/>
        </w:rPr>
      </w:pPr>
      <w:r w:rsidRPr="002B6712">
        <w:rPr>
          <w:color w:val="999999"/>
        </w:rPr>
        <w:tab/>
      </w:r>
      <w:r w:rsidRPr="002B6712">
        <w:rPr>
          <w:color w:val="999999"/>
        </w:rPr>
        <w:tab/>
        <w:t>/// &lt;summary&gt;</w:t>
      </w:r>
    </w:p>
    <w:p w14:paraId="300D0E7D" w14:textId="77777777" w:rsidR="00F8729E" w:rsidRPr="002B6712" w:rsidRDefault="00F8729E" w:rsidP="00F8729E">
      <w:pPr>
        <w:pStyle w:val="Code"/>
        <w:rPr>
          <w:color w:val="999999"/>
        </w:rPr>
      </w:pPr>
      <w:r w:rsidRPr="002B6712">
        <w:rPr>
          <w:color w:val="999999"/>
        </w:rPr>
        <w:tab/>
      </w:r>
      <w:r w:rsidRPr="002B6712">
        <w:rPr>
          <w:color w:val="999999"/>
        </w:rPr>
        <w:tab/>
        <w:t xml:space="preserve">/// </w:t>
      </w:r>
      <w:r w:rsidRPr="002B6712">
        <w:rPr>
          <w:color w:val="008000"/>
        </w:rPr>
        <w:t>Sample test that succeeds</w:t>
      </w:r>
    </w:p>
    <w:p w14:paraId="7FF1A241" w14:textId="77777777" w:rsidR="00F8729E" w:rsidRPr="002B6712" w:rsidRDefault="00F8729E" w:rsidP="00F8729E">
      <w:pPr>
        <w:pStyle w:val="Code"/>
        <w:rPr>
          <w:color w:val="999999"/>
        </w:rPr>
      </w:pPr>
      <w:r w:rsidRPr="002B6712">
        <w:rPr>
          <w:color w:val="999999"/>
        </w:rPr>
        <w:tab/>
      </w:r>
      <w:r w:rsidRPr="002B6712">
        <w:rPr>
          <w:color w:val="999999"/>
        </w:rPr>
        <w:tab/>
        <w:t>/// &lt;/summary&gt;</w:t>
      </w:r>
    </w:p>
    <w:p w14:paraId="73EA9770" w14:textId="77777777" w:rsidR="00F8729E" w:rsidRDefault="00F8729E" w:rsidP="00F8729E">
      <w:pPr>
        <w:pStyle w:val="Code"/>
      </w:pPr>
      <w:r>
        <w:tab/>
      </w:r>
      <w:r>
        <w:tab/>
      </w:r>
      <w:r w:rsidRPr="00736A2A">
        <w:rPr>
          <w:shd w:val="clear" w:color="auto" w:fill="FFFF00"/>
        </w:rPr>
        <w:t>[</w:t>
      </w:r>
      <w:r w:rsidR="005E134F" w:rsidRPr="00736A2A">
        <w:rPr>
          <w:shd w:val="clear" w:color="auto" w:fill="FFFF00"/>
        </w:rPr>
        <w:t>Test</w:t>
      </w:r>
      <w:r w:rsidRPr="00736A2A">
        <w:rPr>
          <w:shd w:val="clear" w:color="auto" w:fill="FFFF00"/>
        </w:rPr>
        <w:t>]</w:t>
      </w:r>
    </w:p>
    <w:p w14:paraId="09C09F66" w14:textId="77777777" w:rsidR="00F8729E" w:rsidRDefault="00F8729E" w:rsidP="00F8729E">
      <w:pPr>
        <w:pStyle w:val="Code"/>
      </w:pPr>
      <w:r>
        <w:tab/>
      </w:r>
      <w:r>
        <w:tab/>
      </w:r>
      <w:r w:rsidRPr="002B6712">
        <w:rPr>
          <w:color w:val="0000FF"/>
        </w:rPr>
        <w:t>public void</w:t>
      </w:r>
      <w:r>
        <w:t xml:space="preserve"> _02_SamplePass()</w:t>
      </w:r>
    </w:p>
    <w:p w14:paraId="3DAFBB56" w14:textId="77777777" w:rsidR="00F8729E" w:rsidRDefault="00F8729E" w:rsidP="00F8729E">
      <w:pPr>
        <w:pStyle w:val="Code"/>
      </w:pPr>
      <w:r>
        <w:tab/>
      </w:r>
      <w:r>
        <w:tab/>
        <w:t>{</w:t>
      </w:r>
    </w:p>
    <w:p w14:paraId="19B29D53" w14:textId="77777777" w:rsidR="00F8729E" w:rsidRPr="002B6712" w:rsidRDefault="00F8729E" w:rsidP="00F8729E">
      <w:pPr>
        <w:pStyle w:val="Code"/>
        <w:rPr>
          <w:color w:val="008000"/>
        </w:rPr>
      </w:pPr>
      <w:r>
        <w:tab/>
      </w:r>
      <w:r>
        <w:tab/>
      </w:r>
      <w:r>
        <w:tab/>
      </w:r>
      <w:r w:rsidRPr="002B6712">
        <w:rPr>
          <w:color w:val="008000"/>
        </w:rPr>
        <w:t>//Successful assertion</w:t>
      </w:r>
    </w:p>
    <w:p w14:paraId="744A2CC6" w14:textId="77777777" w:rsidR="00F8729E" w:rsidRDefault="00F8729E" w:rsidP="00F8729E">
      <w:pPr>
        <w:pStyle w:val="Code"/>
      </w:pPr>
      <w:r>
        <w:lastRenderedPageBreak/>
        <w:tab/>
      </w:r>
      <w:r>
        <w:tab/>
      </w:r>
      <w:r>
        <w:tab/>
        <w:t>Assert.AreEqual (1, 1);</w:t>
      </w:r>
    </w:p>
    <w:p w14:paraId="5CA4ADE6" w14:textId="77777777" w:rsidR="00F8729E" w:rsidRDefault="00F8729E" w:rsidP="00F8729E">
      <w:pPr>
        <w:pStyle w:val="Code"/>
      </w:pPr>
      <w:r>
        <w:tab/>
      </w:r>
      <w:r>
        <w:tab/>
        <w:t>}</w:t>
      </w:r>
      <w:r>
        <w:tab/>
      </w:r>
    </w:p>
    <w:p w14:paraId="34B04811" w14:textId="77777777" w:rsidR="00F8729E" w:rsidRDefault="00F8729E" w:rsidP="00F8729E">
      <w:pPr>
        <w:pStyle w:val="Code"/>
      </w:pPr>
    </w:p>
    <w:p w14:paraId="69C98326" w14:textId="77777777" w:rsidR="00F8729E" w:rsidRPr="002B6712" w:rsidRDefault="00F8729E" w:rsidP="00F8729E">
      <w:pPr>
        <w:pStyle w:val="Code"/>
        <w:rPr>
          <w:color w:val="999999"/>
        </w:rPr>
      </w:pPr>
      <w:r w:rsidRPr="002B6712">
        <w:rPr>
          <w:color w:val="999999"/>
        </w:rPr>
        <w:tab/>
      </w:r>
      <w:r w:rsidRPr="002B6712">
        <w:rPr>
          <w:color w:val="999999"/>
        </w:rPr>
        <w:tab/>
        <w:t>/// &lt;summary&gt;</w:t>
      </w:r>
    </w:p>
    <w:p w14:paraId="72B933E0" w14:textId="77777777" w:rsidR="005E134F" w:rsidRDefault="00F8729E" w:rsidP="00F8729E">
      <w:pPr>
        <w:pStyle w:val="Code"/>
        <w:rPr>
          <w:color w:val="008000"/>
        </w:rPr>
      </w:pPr>
      <w:r w:rsidRPr="002B6712">
        <w:rPr>
          <w:color w:val="999999"/>
        </w:rPr>
        <w:tab/>
      </w:r>
      <w:r w:rsidRPr="002B6712">
        <w:rPr>
          <w:color w:val="999999"/>
        </w:rPr>
        <w:tab/>
        <w:t xml:space="preserve">/// </w:t>
      </w:r>
      <w:r w:rsidRPr="002B6712">
        <w:rPr>
          <w:color w:val="008000"/>
        </w:rPr>
        <w:t>Sample tes</w:t>
      </w:r>
      <w:r w:rsidR="005E134F">
        <w:rPr>
          <w:color w:val="008000"/>
        </w:rPr>
        <w:t>t</w:t>
      </w:r>
      <w:r w:rsidR="00736A2A">
        <w:rPr>
          <w:color w:val="008000"/>
        </w:rPr>
        <w:t xml:space="preserve"> that fails</w:t>
      </w:r>
    </w:p>
    <w:p w14:paraId="460807DE" w14:textId="77777777" w:rsidR="00F8729E" w:rsidRPr="002B6712" w:rsidRDefault="00F8729E" w:rsidP="00F8729E">
      <w:pPr>
        <w:pStyle w:val="Code"/>
        <w:rPr>
          <w:color w:val="999999"/>
        </w:rPr>
      </w:pPr>
      <w:r w:rsidRPr="002B6712">
        <w:rPr>
          <w:color w:val="999999"/>
        </w:rPr>
        <w:tab/>
      </w:r>
      <w:r w:rsidRPr="002B6712">
        <w:rPr>
          <w:color w:val="999999"/>
        </w:rPr>
        <w:tab/>
        <w:t>/// &lt;/summary&gt;</w:t>
      </w:r>
    </w:p>
    <w:p w14:paraId="3D22B447" w14:textId="77777777" w:rsidR="00F8729E" w:rsidRDefault="00F8729E" w:rsidP="00F8729E">
      <w:pPr>
        <w:pStyle w:val="Code"/>
      </w:pPr>
      <w:r>
        <w:tab/>
      </w:r>
      <w:r>
        <w:tab/>
      </w:r>
      <w:r w:rsidRPr="00736A2A">
        <w:rPr>
          <w:shd w:val="clear" w:color="auto" w:fill="FFFF00"/>
        </w:rPr>
        <w:t>[Test]</w:t>
      </w:r>
    </w:p>
    <w:p w14:paraId="776ADF75" w14:textId="77777777" w:rsidR="00F8729E" w:rsidRDefault="00F8729E" w:rsidP="00F8729E">
      <w:pPr>
        <w:pStyle w:val="Code"/>
      </w:pPr>
      <w:r>
        <w:tab/>
      </w:r>
      <w:r>
        <w:tab/>
      </w:r>
      <w:r w:rsidRPr="002B6712">
        <w:rPr>
          <w:color w:val="0000FF"/>
        </w:rPr>
        <w:t>public void</w:t>
      </w:r>
      <w:r>
        <w:t xml:space="preserve"> _03_SampleIgnore()</w:t>
      </w:r>
    </w:p>
    <w:p w14:paraId="5A0B7946" w14:textId="77777777" w:rsidR="00F8729E" w:rsidRDefault="00F8729E" w:rsidP="00F8729E">
      <w:pPr>
        <w:pStyle w:val="Code"/>
      </w:pPr>
      <w:r>
        <w:tab/>
      </w:r>
      <w:r>
        <w:tab/>
        <w:t>{</w:t>
      </w:r>
    </w:p>
    <w:p w14:paraId="05385052" w14:textId="77777777" w:rsidR="00F8729E" w:rsidRPr="002B6712" w:rsidRDefault="00F8729E" w:rsidP="00F8729E">
      <w:pPr>
        <w:pStyle w:val="Code"/>
        <w:rPr>
          <w:color w:val="008000"/>
        </w:rPr>
      </w:pPr>
      <w:r>
        <w:tab/>
      </w:r>
      <w:r>
        <w:tab/>
      </w:r>
      <w:r>
        <w:tab/>
      </w:r>
      <w:r w:rsidRPr="002B6712">
        <w:rPr>
          <w:color w:val="008000"/>
        </w:rPr>
        <w:t>//Failure Assertion</w:t>
      </w:r>
    </w:p>
    <w:p w14:paraId="5C6DFDC1" w14:textId="77777777" w:rsidR="00F8729E" w:rsidRDefault="00F8729E" w:rsidP="00F8729E">
      <w:pPr>
        <w:pStyle w:val="Code"/>
      </w:pPr>
      <w:r>
        <w:tab/>
      </w:r>
      <w:r>
        <w:tab/>
      </w:r>
      <w:r>
        <w:tab/>
        <w:t>Assert.AreEqual (1, 0);</w:t>
      </w:r>
    </w:p>
    <w:p w14:paraId="02ACB626" w14:textId="77777777" w:rsidR="00F8729E" w:rsidRDefault="00F8729E" w:rsidP="00F8729E">
      <w:pPr>
        <w:pStyle w:val="Code"/>
      </w:pPr>
      <w:r>
        <w:tab/>
      </w:r>
      <w:r>
        <w:tab/>
        <w:t>}</w:t>
      </w:r>
      <w:r>
        <w:tab/>
      </w:r>
    </w:p>
    <w:p w14:paraId="36D48BE6" w14:textId="77777777" w:rsidR="00F8729E" w:rsidRDefault="00F8729E" w:rsidP="00F8729E">
      <w:pPr>
        <w:pStyle w:val="Code"/>
      </w:pPr>
      <w:r>
        <w:tab/>
        <w:t>}</w:t>
      </w:r>
    </w:p>
    <w:p w14:paraId="1307C3F6" w14:textId="77777777" w:rsidR="00F07B01" w:rsidRDefault="00F8729E" w:rsidP="00F8729E">
      <w:pPr>
        <w:pStyle w:val="Code"/>
      </w:pPr>
      <w:r>
        <w:t>}</w:t>
      </w:r>
    </w:p>
    <w:p w14:paraId="2BF570D6" w14:textId="77777777" w:rsidR="00736A2A" w:rsidRDefault="00736A2A" w:rsidP="00A02766"/>
    <w:p w14:paraId="01F68BA0" w14:textId="77777777" w:rsidR="00736A2A" w:rsidRDefault="00736A2A" w:rsidP="00A02766">
      <w:r>
        <w:t xml:space="preserve">The .NET class is marked as an </w:t>
      </w:r>
      <w:proofErr w:type="spellStart"/>
      <w:r>
        <w:t>NUnit</w:t>
      </w:r>
      <w:proofErr w:type="spellEnd"/>
      <w:r>
        <w:t xml:space="preserve"> test fixture by applying the [</w:t>
      </w:r>
      <w:proofErr w:type="spellStart"/>
      <w:r>
        <w:t>TestFixture</w:t>
      </w:r>
      <w:proofErr w:type="spellEnd"/>
      <w:r>
        <w:t xml:space="preserve">] attribute to the class as a whole, and the [Test] attribute to each of the test assertion methods individually – highlighted in </w:t>
      </w:r>
      <w:r w:rsidRPr="00736A2A">
        <w:rPr>
          <w:shd w:val="clear" w:color="auto" w:fill="FFFF00"/>
        </w:rPr>
        <w:t>yellow</w:t>
      </w:r>
      <w:r>
        <w:t xml:space="preserve"> above. When you open up the class in </w:t>
      </w:r>
      <w:proofErr w:type="spellStart"/>
      <w:r>
        <w:t>NUnit</w:t>
      </w:r>
      <w:proofErr w:type="spellEnd"/>
      <w:r>
        <w:t xml:space="preserve"> and click the &lt;Run&gt; button it loads all the test classes marked with [</w:t>
      </w:r>
      <w:proofErr w:type="spellStart"/>
      <w:r>
        <w:t>TestFixture</w:t>
      </w:r>
      <w:proofErr w:type="spellEnd"/>
      <w:r>
        <w:t>] and executes all the methods marked with [Test] in turn.</w:t>
      </w:r>
    </w:p>
    <w:p w14:paraId="6A573058" w14:textId="77777777" w:rsidR="00A02766" w:rsidRDefault="00736A2A" w:rsidP="00A02766">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proofErr w:type="spellStart"/>
      <w:r>
        <w:t>NUnit</w:t>
      </w:r>
      <w:proofErr w:type="spellEnd"/>
      <w:r>
        <w:t xml:space="preserve"> moves on to the next test method.</w:t>
      </w:r>
    </w:p>
    <w:p w14:paraId="2DE69B28" w14:textId="77777777" w:rsidR="00736A2A" w:rsidRDefault="00736A2A" w:rsidP="00A02766">
      <w:r>
        <w:t xml:space="preserve">So, to </w:t>
      </w:r>
      <w:r w:rsidR="005D4352">
        <w:t xml:space="preserve">use SpiraTest with </w:t>
      </w:r>
      <w:proofErr w:type="spellStart"/>
      <w:r w:rsidR="005D4352">
        <w:t>NUnit</w:t>
      </w:r>
      <w:proofErr w:type="spellEnd"/>
      <w:r w:rsidR="005D4352">
        <w:t xml:space="preserve">, each of the test cases written for execution by </w:t>
      </w:r>
      <w:proofErr w:type="spellStart"/>
      <w:r w:rsidR="005D4352">
        <w:t>NUnit</w:t>
      </w:r>
      <w:proofErr w:type="spellEnd"/>
      <w:r w:rsidR="005D4352">
        <w:t xml:space="preserve"> needs to have a corresponding test case in SpiraTest. These can be either existing test cases that have manual test steps or they can be new test cases designed specifically for automated testing and therefore have no defined test steps. In either case, the changes that need to be made to the </w:t>
      </w:r>
      <w:proofErr w:type="spellStart"/>
      <w:r w:rsidR="005D4352">
        <w:t>NUnit</w:t>
      </w:r>
      <w:proofErr w:type="spellEnd"/>
      <w:r w:rsidR="005D4352">
        <w:t xml:space="preserve"> test fixture for SpiraTest to record the </w:t>
      </w:r>
      <w:proofErr w:type="spellStart"/>
      <w:r w:rsidR="005D4352">
        <w:t>NUnit</w:t>
      </w:r>
      <w:proofErr w:type="spellEnd"/>
      <w:r w:rsidR="005D4352">
        <w:t xml:space="preserve"> test run are illustrated below:</w:t>
      </w:r>
      <w:r w:rsidR="005D4352">
        <w:br/>
      </w:r>
    </w:p>
    <w:p w14:paraId="02DB0954" w14:textId="77777777" w:rsidR="00A02766" w:rsidRDefault="00A02766" w:rsidP="00A02766">
      <w:pPr>
        <w:pStyle w:val="Code"/>
      </w:pPr>
      <w:r w:rsidRPr="002B6712">
        <w:rPr>
          <w:color w:val="0000FF"/>
        </w:rPr>
        <w:t>using</w:t>
      </w:r>
      <w:r>
        <w:t xml:space="preserve"> System;</w:t>
      </w:r>
    </w:p>
    <w:p w14:paraId="28018D0C" w14:textId="77777777" w:rsidR="00A02766" w:rsidRDefault="00A02766" w:rsidP="00A02766">
      <w:pPr>
        <w:pStyle w:val="Code"/>
      </w:pPr>
      <w:r w:rsidRPr="002B6712">
        <w:rPr>
          <w:color w:val="0000FF"/>
        </w:rPr>
        <w:t>using</w:t>
      </w:r>
      <w:r>
        <w:t xml:space="preserve"> NUnit.Framework;</w:t>
      </w:r>
    </w:p>
    <w:p w14:paraId="5E8CBB4F" w14:textId="77777777" w:rsidR="00A02766" w:rsidRDefault="00A02766" w:rsidP="00A02766">
      <w:pPr>
        <w:pStyle w:val="Code"/>
      </w:pPr>
      <w:r w:rsidRPr="00EE1216">
        <w:rPr>
          <w:color w:val="0000FF"/>
          <w:highlight w:val="yellow"/>
        </w:rPr>
        <w:t>using</w:t>
      </w:r>
      <w:r w:rsidRPr="00EE1216">
        <w:rPr>
          <w:highlight w:val="yellow"/>
        </w:rPr>
        <w:t xml:space="preserve"> Inflectra.SpiraTest.AddOns.SpiraTestNUnitAddIn.SpiraTestFramework;</w:t>
      </w:r>
    </w:p>
    <w:p w14:paraId="57FAAE26" w14:textId="77777777" w:rsidR="00A02766" w:rsidRDefault="00A02766" w:rsidP="00A02766">
      <w:pPr>
        <w:pStyle w:val="Code"/>
      </w:pPr>
    </w:p>
    <w:p w14:paraId="46F7C996" w14:textId="77777777" w:rsidR="00A02766" w:rsidRDefault="00A02766" w:rsidP="00A02766">
      <w:pPr>
        <w:pStyle w:val="Code"/>
      </w:pPr>
      <w:r w:rsidRPr="00EE1216">
        <w:rPr>
          <w:color w:val="0000FF"/>
        </w:rPr>
        <w:t>namespace</w:t>
      </w:r>
      <w:r>
        <w:t xml:space="preserve"> Inflectra.SpiraTest.AddOns.SpiraTestNUnitAddIn.SampleTestSuite</w:t>
      </w:r>
    </w:p>
    <w:p w14:paraId="2AFD5AE8" w14:textId="77777777" w:rsidR="00A02766" w:rsidRDefault="00A02766" w:rsidP="00A02766">
      <w:pPr>
        <w:pStyle w:val="Code"/>
      </w:pPr>
      <w:r>
        <w:t>{</w:t>
      </w:r>
    </w:p>
    <w:p w14:paraId="549540D5" w14:textId="77777777" w:rsidR="00A02766" w:rsidRPr="002B6712" w:rsidRDefault="00A02766" w:rsidP="00A02766">
      <w:pPr>
        <w:pStyle w:val="Code"/>
        <w:rPr>
          <w:color w:val="999999"/>
        </w:rPr>
      </w:pPr>
      <w:r w:rsidRPr="002B6712">
        <w:rPr>
          <w:color w:val="999999"/>
        </w:rPr>
        <w:tab/>
        <w:t>/// &lt;summary&gt;</w:t>
      </w:r>
    </w:p>
    <w:p w14:paraId="7CE52150" w14:textId="77777777" w:rsidR="00A02766" w:rsidRPr="002B6712" w:rsidRDefault="00A02766" w:rsidP="00A02766">
      <w:pPr>
        <w:pStyle w:val="Code"/>
        <w:rPr>
          <w:color w:val="999999"/>
        </w:rPr>
      </w:pPr>
      <w:r w:rsidRPr="002B6712">
        <w:rPr>
          <w:color w:val="999999"/>
        </w:rPr>
        <w:tab/>
        <w:t xml:space="preserve">/// </w:t>
      </w:r>
      <w:r w:rsidRPr="002B6712">
        <w:rPr>
          <w:color w:val="008000"/>
        </w:rPr>
        <w:t>Sample test fixture that tests the NUnit SpiraTest integration</w:t>
      </w:r>
    </w:p>
    <w:p w14:paraId="7D3BF684" w14:textId="77777777" w:rsidR="00A02766" w:rsidRPr="002B6712" w:rsidRDefault="00A02766" w:rsidP="00A02766">
      <w:pPr>
        <w:pStyle w:val="Code"/>
        <w:rPr>
          <w:color w:val="999999"/>
        </w:rPr>
      </w:pPr>
      <w:r w:rsidRPr="002B6712">
        <w:rPr>
          <w:color w:val="999999"/>
        </w:rPr>
        <w:tab/>
        <w:t>/// &lt;/summary&gt;</w:t>
      </w:r>
    </w:p>
    <w:p w14:paraId="006D1AEC" w14:textId="77777777" w:rsidR="00A02766" w:rsidRDefault="00A02766" w:rsidP="00A02766">
      <w:pPr>
        <w:pStyle w:val="Code"/>
      </w:pPr>
      <w:r>
        <w:tab/>
        <w:t>[</w:t>
      </w:r>
    </w:p>
    <w:p w14:paraId="74AE71AD" w14:textId="77777777" w:rsidR="00A02766" w:rsidRDefault="00A02766" w:rsidP="00A02766">
      <w:pPr>
        <w:pStyle w:val="Code"/>
      </w:pPr>
      <w:r>
        <w:tab/>
        <w:t>TestFixture,</w:t>
      </w:r>
    </w:p>
    <w:p w14:paraId="634BDE8D" w14:textId="77777777" w:rsidR="00EE1216" w:rsidRDefault="00A02766" w:rsidP="00A02766">
      <w:pPr>
        <w:pStyle w:val="Code"/>
        <w:rPr>
          <w:highlight w:val="yellow"/>
        </w:rPr>
      </w:pPr>
      <w:r>
        <w:tab/>
      </w:r>
      <w:r w:rsidRPr="00EE1216">
        <w:rPr>
          <w:highlight w:val="yellow"/>
        </w:rPr>
        <w:t>SpiraTestConfiguration</w:t>
      </w:r>
      <w:r w:rsidR="00EE1216">
        <w:rPr>
          <w:highlight w:val="yellow"/>
        </w:rPr>
        <w:t xml:space="preserve"> </w:t>
      </w:r>
      <w:r w:rsidRPr="00EE1216">
        <w:rPr>
          <w:highlight w:val="yellow"/>
        </w:rPr>
        <w:t>(</w:t>
      </w:r>
    </w:p>
    <w:p w14:paraId="70A5B165" w14:textId="77777777" w:rsidR="00EE1216" w:rsidRDefault="00EE1216" w:rsidP="00EE1216">
      <w:pPr>
        <w:pStyle w:val="Code"/>
        <w:ind w:firstLine="576"/>
        <w:rPr>
          <w:highlight w:val="yellow"/>
        </w:rPr>
      </w:pPr>
      <w:r>
        <w:rPr>
          <w:highlight w:val="yellow"/>
        </w:rPr>
        <w:t xml:space="preserve">     </w:t>
      </w:r>
      <w:r w:rsidR="00A02766" w:rsidRPr="00EE1216">
        <w:rPr>
          <w:highlight w:val="yellow"/>
        </w:rPr>
        <w:t>"http://</w:t>
      </w:r>
      <w:r>
        <w:rPr>
          <w:highlight w:val="yellow"/>
        </w:rPr>
        <w:t>&lt;server name&gt;/SpiraTest",</w:t>
      </w:r>
    </w:p>
    <w:p w14:paraId="1F93584B" w14:textId="77777777" w:rsidR="00EE1216" w:rsidRDefault="00EE1216" w:rsidP="00EE1216">
      <w:pPr>
        <w:pStyle w:val="Code"/>
        <w:ind w:firstLine="576"/>
        <w:rPr>
          <w:highlight w:val="yellow"/>
        </w:rPr>
      </w:pPr>
      <w:r>
        <w:rPr>
          <w:highlight w:val="yellow"/>
        </w:rPr>
        <w:t xml:space="preserve">     </w:t>
      </w:r>
      <w:r w:rsidR="00A02766" w:rsidRPr="00EE1216">
        <w:rPr>
          <w:highlight w:val="yellow"/>
        </w:rPr>
        <w:t>"</w:t>
      </w:r>
      <w:r>
        <w:rPr>
          <w:highlight w:val="yellow"/>
        </w:rPr>
        <w:t>&lt;username&gt;",</w:t>
      </w:r>
    </w:p>
    <w:p w14:paraId="72AEFE99" w14:textId="77777777" w:rsidR="00EE1216" w:rsidRDefault="00EE1216" w:rsidP="00EE1216">
      <w:pPr>
        <w:pStyle w:val="Code"/>
        <w:ind w:firstLine="576"/>
        <w:rPr>
          <w:highlight w:val="yellow"/>
        </w:rPr>
      </w:pPr>
      <w:r>
        <w:rPr>
          <w:highlight w:val="yellow"/>
        </w:rPr>
        <w:t xml:space="preserve">     </w:t>
      </w:r>
      <w:r w:rsidR="00A02766" w:rsidRPr="00EE1216">
        <w:rPr>
          <w:highlight w:val="yellow"/>
        </w:rPr>
        <w:t>"</w:t>
      </w:r>
      <w:r>
        <w:rPr>
          <w:highlight w:val="yellow"/>
        </w:rPr>
        <w:t>&lt;password&gt;",</w:t>
      </w:r>
    </w:p>
    <w:p w14:paraId="3E6A2D1E" w14:textId="77777777" w:rsidR="00EE1216" w:rsidRDefault="00EE1216" w:rsidP="00EE1216">
      <w:pPr>
        <w:pStyle w:val="Code"/>
        <w:ind w:firstLine="576"/>
        <w:rPr>
          <w:highlight w:val="yellow"/>
        </w:rPr>
      </w:pPr>
      <w:r>
        <w:rPr>
          <w:highlight w:val="yellow"/>
        </w:rPr>
        <w:t xml:space="preserve">     &lt;project id&gt;,</w:t>
      </w:r>
    </w:p>
    <w:p w14:paraId="0A51A35B" w14:textId="77777777" w:rsidR="00EE1216" w:rsidRDefault="00EE1216" w:rsidP="00EE1216">
      <w:pPr>
        <w:pStyle w:val="Code"/>
        <w:ind w:firstLine="576"/>
        <w:rPr>
          <w:highlight w:val="yellow"/>
        </w:rPr>
      </w:pPr>
      <w:r>
        <w:rPr>
          <w:highlight w:val="yellow"/>
        </w:rPr>
        <w:t xml:space="preserve">     &lt;release id&gt;</w:t>
      </w:r>
      <w:r w:rsidR="00A02C6D">
        <w:rPr>
          <w:highlight w:val="yellow"/>
        </w:rPr>
        <w:t>,</w:t>
      </w:r>
    </w:p>
    <w:p w14:paraId="78F48A29" w14:textId="77777777" w:rsidR="00A02C6D" w:rsidRDefault="00A02C6D" w:rsidP="00EE1216">
      <w:pPr>
        <w:pStyle w:val="Code"/>
        <w:ind w:firstLine="576"/>
        <w:rPr>
          <w:highlight w:val="yellow"/>
        </w:rPr>
      </w:pPr>
      <w:r>
        <w:rPr>
          <w:highlight w:val="yellow"/>
        </w:rPr>
        <w:t xml:space="preserve">     &lt;test set id&gt;,</w:t>
      </w:r>
    </w:p>
    <w:p w14:paraId="58653843" w14:textId="77777777" w:rsidR="00A02C6D" w:rsidRDefault="00A02C6D" w:rsidP="00EE1216">
      <w:pPr>
        <w:pStyle w:val="Code"/>
        <w:ind w:firstLine="576"/>
        <w:rPr>
          <w:highlight w:val="yellow"/>
        </w:rPr>
      </w:pPr>
      <w:r>
        <w:rPr>
          <w:highlight w:val="yellow"/>
        </w:rPr>
        <w:t xml:space="preserve">     &lt;runner name&gt;</w:t>
      </w:r>
    </w:p>
    <w:p w14:paraId="3E2C3570" w14:textId="77777777" w:rsidR="00A02766" w:rsidRDefault="00A02766" w:rsidP="00EE1216">
      <w:pPr>
        <w:pStyle w:val="Code"/>
        <w:ind w:firstLine="576"/>
      </w:pPr>
      <w:r w:rsidRPr="00EE1216">
        <w:rPr>
          <w:highlight w:val="yellow"/>
        </w:rPr>
        <w:t>)</w:t>
      </w:r>
    </w:p>
    <w:p w14:paraId="410ACE06" w14:textId="77777777" w:rsidR="00A02766" w:rsidRDefault="00A02766" w:rsidP="00A02766">
      <w:pPr>
        <w:pStyle w:val="Code"/>
      </w:pPr>
      <w:r>
        <w:tab/>
        <w:t>]</w:t>
      </w:r>
    </w:p>
    <w:p w14:paraId="568E88D5" w14:textId="77777777" w:rsidR="00A02766" w:rsidRDefault="00A02766" w:rsidP="00A02766">
      <w:pPr>
        <w:pStyle w:val="Code"/>
      </w:pPr>
      <w:r>
        <w:tab/>
      </w:r>
      <w:r w:rsidRPr="002B6712">
        <w:rPr>
          <w:color w:val="0000FF"/>
        </w:rPr>
        <w:t>public class</w:t>
      </w:r>
      <w:r>
        <w:t xml:space="preserve"> SampleTestFixture</w:t>
      </w:r>
    </w:p>
    <w:p w14:paraId="35242640" w14:textId="77777777" w:rsidR="00A02766" w:rsidRDefault="00A02766" w:rsidP="00A02766">
      <w:pPr>
        <w:pStyle w:val="Code"/>
      </w:pPr>
      <w:r>
        <w:tab/>
        <w:t>{</w:t>
      </w:r>
    </w:p>
    <w:p w14:paraId="46DC3B0B" w14:textId="77777777" w:rsidR="00A02766" w:rsidRDefault="00A02766" w:rsidP="00A02766">
      <w:pPr>
        <w:pStyle w:val="Code"/>
      </w:pPr>
      <w:r>
        <w:tab/>
      </w:r>
      <w:r>
        <w:tab/>
        <w:t>[SetUp]</w:t>
      </w:r>
    </w:p>
    <w:p w14:paraId="09D1EE04" w14:textId="77777777" w:rsidR="00A02766" w:rsidRDefault="00A02766" w:rsidP="00A02766">
      <w:pPr>
        <w:pStyle w:val="Code"/>
      </w:pPr>
      <w:r>
        <w:tab/>
      </w:r>
      <w:r>
        <w:tab/>
      </w:r>
      <w:r w:rsidRPr="002B6712">
        <w:rPr>
          <w:color w:val="0000FF"/>
        </w:rPr>
        <w:t>public void</w:t>
      </w:r>
      <w:r>
        <w:t xml:space="preserve"> Init()</w:t>
      </w:r>
    </w:p>
    <w:p w14:paraId="55A4BAD6" w14:textId="77777777" w:rsidR="00A02766" w:rsidRDefault="00A02766" w:rsidP="00A02766">
      <w:pPr>
        <w:pStyle w:val="Code"/>
      </w:pPr>
      <w:r>
        <w:tab/>
      </w:r>
      <w:r>
        <w:tab/>
        <w:t>{</w:t>
      </w:r>
    </w:p>
    <w:p w14:paraId="2BA0841A" w14:textId="77777777" w:rsidR="00A02766" w:rsidRPr="002B6712" w:rsidRDefault="00A02766" w:rsidP="00A02766">
      <w:pPr>
        <w:pStyle w:val="Code"/>
        <w:rPr>
          <w:color w:val="008000"/>
        </w:rPr>
      </w:pPr>
      <w:r>
        <w:tab/>
      </w:r>
      <w:r>
        <w:tab/>
      </w:r>
      <w:r>
        <w:tab/>
      </w:r>
      <w:r w:rsidRPr="002B6712">
        <w:rPr>
          <w:color w:val="008000"/>
        </w:rPr>
        <w:t>//Do Nothing</w:t>
      </w:r>
    </w:p>
    <w:p w14:paraId="47F8A38D" w14:textId="77777777" w:rsidR="00A02766" w:rsidRDefault="00A02766" w:rsidP="00A02766">
      <w:pPr>
        <w:pStyle w:val="Code"/>
      </w:pPr>
      <w:r>
        <w:tab/>
      </w:r>
      <w:r>
        <w:tab/>
        <w:t>}</w:t>
      </w:r>
    </w:p>
    <w:p w14:paraId="28A7245A" w14:textId="77777777" w:rsidR="00A02766" w:rsidRDefault="00A02766" w:rsidP="00A02766">
      <w:pPr>
        <w:pStyle w:val="Code"/>
      </w:pPr>
    </w:p>
    <w:p w14:paraId="2F2A5927" w14:textId="77777777" w:rsidR="00A02766" w:rsidRPr="002B6712" w:rsidRDefault="00A02766" w:rsidP="00A02766">
      <w:pPr>
        <w:pStyle w:val="Code"/>
        <w:rPr>
          <w:color w:val="999999"/>
        </w:rPr>
      </w:pPr>
      <w:r>
        <w:tab/>
      </w:r>
      <w:r>
        <w:tab/>
      </w:r>
      <w:r w:rsidRPr="002B6712">
        <w:rPr>
          <w:color w:val="999999"/>
        </w:rPr>
        <w:t>/// &lt;summary&gt;</w:t>
      </w:r>
    </w:p>
    <w:p w14:paraId="06AAF973" w14:textId="77777777" w:rsidR="00A02766" w:rsidRPr="002B6712" w:rsidRDefault="00A02766" w:rsidP="00A02766">
      <w:pPr>
        <w:pStyle w:val="Code"/>
        <w:rPr>
          <w:color w:val="999999"/>
        </w:rPr>
      </w:pPr>
      <w:r w:rsidRPr="002B6712">
        <w:rPr>
          <w:color w:val="999999"/>
        </w:rPr>
        <w:tab/>
      </w:r>
      <w:r w:rsidRPr="002B6712">
        <w:rPr>
          <w:color w:val="999999"/>
        </w:rPr>
        <w:tab/>
        <w:t xml:space="preserve">/// </w:t>
      </w:r>
      <w:r w:rsidRPr="002B6712">
        <w:rPr>
          <w:color w:val="008000"/>
        </w:rPr>
        <w:t>Sample test that asserts a failure</w:t>
      </w:r>
    </w:p>
    <w:p w14:paraId="683060CE" w14:textId="77777777" w:rsidR="00A02766" w:rsidRPr="002B6712" w:rsidRDefault="00A02766" w:rsidP="00A02766">
      <w:pPr>
        <w:pStyle w:val="Code"/>
        <w:rPr>
          <w:color w:val="999999"/>
        </w:rPr>
      </w:pPr>
      <w:r w:rsidRPr="002B6712">
        <w:rPr>
          <w:color w:val="999999"/>
        </w:rPr>
        <w:lastRenderedPageBreak/>
        <w:tab/>
      </w:r>
      <w:r w:rsidRPr="002B6712">
        <w:rPr>
          <w:color w:val="999999"/>
        </w:rPr>
        <w:tab/>
        <w:t>/// &lt;/summary&gt;</w:t>
      </w:r>
    </w:p>
    <w:p w14:paraId="22FEA93C" w14:textId="77777777" w:rsidR="00A02766" w:rsidRDefault="00A02766" w:rsidP="00A02766">
      <w:pPr>
        <w:pStyle w:val="Code"/>
      </w:pPr>
      <w:r>
        <w:tab/>
      </w:r>
      <w:r>
        <w:tab/>
        <w:t>[</w:t>
      </w:r>
    </w:p>
    <w:p w14:paraId="1EAF39F1" w14:textId="77777777" w:rsidR="00A02766" w:rsidRDefault="00A02766" w:rsidP="00A02766">
      <w:pPr>
        <w:pStyle w:val="Code"/>
      </w:pPr>
      <w:r>
        <w:tab/>
      </w:r>
      <w:r>
        <w:tab/>
        <w:t>Test,</w:t>
      </w:r>
    </w:p>
    <w:p w14:paraId="434E8F8B" w14:textId="77777777" w:rsidR="00A02766" w:rsidRDefault="00A02766" w:rsidP="00A02766">
      <w:pPr>
        <w:pStyle w:val="Code"/>
      </w:pPr>
      <w:r>
        <w:tab/>
      </w:r>
      <w:r>
        <w:tab/>
      </w:r>
      <w:r w:rsidR="006B15FA">
        <w:rPr>
          <w:highlight w:val="yellow"/>
        </w:rPr>
        <w:t>SpiraTestCase (&lt;test case id&gt;</w:t>
      </w:r>
      <w:r w:rsidRPr="006B15FA">
        <w:rPr>
          <w:highlight w:val="yellow"/>
        </w:rPr>
        <w:t>)</w:t>
      </w:r>
    </w:p>
    <w:p w14:paraId="37E59BCB" w14:textId="77777777" w:rsidR="00A02766" w:rsidRDefault="00A02766" w:rsidP="00A02766">
      <w:pPr>
        <w:pStyle w:val="Code"/>
      </w:pPr>
      <w:r>
        <w:tab/>
      </w:r>
      <w:r>
        <w:tab/>
        <w:t>]</w:t>
      </w:r>
    </w:p>
    <w:p w14:paraId="7E967B7B" w14:textId="77777777" w:rsidR="00A02766" w:rsidRDefault="00A02766" w:rsidP="00A02766">
      <w:pPr>
        <w:pStyle w:val="Code"/>
      </w:pPr>
      <w:r>
        <w:tab/>
      </w:r>
      <w:r>
        <w:tab/>
      </w:r>
      <w:r w:rsidRPr="002B6712">
        <w:rPr>
          <w:color w:val="0000FF"/>
        </w:rPr>
        <w:t>public void</w:t>
      </w:r>
      <w:r>
        <w:t xml:space="preserve"> _01_SampleFailure()</w:t>
      </w:r>
    </w:p>
    <w:p w14:paraId="6E0C1B7C" w14:textId="77777777" w:rsidR="00A02766" w:rsidRDefault="00A02766" w:rsidP="00A02766">
      <w:pPr>
        <w:pStyle w:val="Code"/>
      </w:pPr>
      <w:r>
        <w:tab/>
      </w:r>
      <w:r>
        <w:tab/>
        <w:t>{</w:t>
      </w:r>
    </w:p>
    <w:p w14:paraId="61876359" w14:textId="77777777" w:rsidR="00A02766" w:rsidRPr="002B6712" w:rsidRDefault="00A02766" w:rsidP="00A02766">
      <w:pPr>
        <w:pStyle w:val="Code"/>
        <w:rPr>
          <w:color w:val="008000"/>
        </w:rPr>
      </w:pPr>
      <w:r>
        <w:tab/>
      </w:r>
      <w:r>
        <w:tab/>
      </w:r>
      <w:r>
        <w:tab/>
      </w:r>
      <w:r w:rsidRPr="002B6712">
        <w:rPr>
          <w:color w:val="008000"/>
        </w:rPr>
        <w:t>//Failure Assertion</w:t>
      </w:r>
    </w:p>
    <w:p w14:paraId="21FB3E8D" w14:textId="77777777" w:rsidR="00A02766" w:rsidRDefault="00A02766" w:rsidP="00A02766">
      <w:pPr>
        <w:pStyle w:val="Code"/>
      </w:pPr>
      <w:r>
        <w:tab/>
      </w:r>
      <w:r>
        <w:tab/>
      </w:r>
      <w:r>
        <w:tab/>
        <w:t>Assert.AreEqual (1, 0);</w:t>
      </w:r>
    </w:p>
    <w:p w14:paraId="3E9B6C4F" w14:textId="77777777" w:rsidR="00A02766" w:rsidRDefault="00A02766" w:rsidP="00A02766">
      <w:pPr>
        <w:pStyle w:val="Code"/>
      </w:pPr>
      <w:r>
        <w:tab/>
      </w:r>
      <w:r>
        <w:tab/>
        <w:t>}</w:t>
      </w:r>
      <w:r>
        <w:tab/>
      </w:r>
    </w:p>
    <w:p w14:paraId="6B96D84E" w14:textId="77777777" w:rsidR="00A02766" w:rsidRDefault="00A02766" w:rsidP="00A02766">
      <w:pPr>
        <w:pStyle w:val="Code"/>
      </w:pPr>
    </w:p>
    <w:p w14:paraId="14F51EBA" w14:textId="77777777" w:rsidR="00A02766" w:rsidRPr="002B6712" w:rsidRDefault="00A02766" w:rsidP="00A02766">
      <w:pPr>
        <w:pStyle w:val="Code"/>
        <w:rPr>
          <w:color w:val="999999"/>
        </w:rPr>
      </w:pPr>
      <w:r w:rsidRPr="002B6712">
        <w:rPr>
          <w:color w:val="999999"/>
        </w:rPr>
        <w:tab/>
      </w:r>
      <w:r w:rsidRPr="002B6712">
        <w:rPr>
          <w:color w:val="999999"/>
        </w:rPr>
        <w:tab/>
        <w:t>/// &lt;summary&gt;</w:t>
      </w:r>
    </w:p>
    <w:p w14:paraId="1AA878C0" w14:textId="77777777" w:rsidR="00A02766" w:rsidRPr="002B6712" w:rsidRDefault="00A02766" w:rsidP="00A02766">
      <w:pPr>
        <w:pStyle w:val="Code"/>
        <w:rPr>
          <w:color w:val="999999"/>
        </w:rPr>
      </w:pPr>
      <w:r w:rsidRPr="002B6712">
        <w:rPr>
          <w:color w:val="999999"/>
        </w:rPr>
        <w:tab/>
      </w:r>
      <w:r w:rsidRPr="002B6712">
        <w:rPr>
          <w:color w:val="999999"/>
        </w:rPr>
        <w:tab/>
        <w:t xml:space="preserve">/// </w:t>
      </w:r>
      <w:r w:rsidRPr="002B6712">
        <w:rPr>
          <w:color w:val="008000"/>
        </w:rPr>
        <w:t>Sample test that succeeds</w:t>
      </w:r>
    </w:p>
    <w:p w14:paraId="4C2D138C" w14:textId="77777777" w:rsidR="00A02766" w:rsidRPr="002B6712" w:rsidRDefault="00A02766" w:rsidP="00A02766">
      <w:pPr>
        <w:pStyle w:val="Code"/>
        <w:rPr>
          <w:color w:val="999999"/>
        </w:rPr>
      </w:pPr>
      <w:r w:rsidRPr="002B6712">
        <w:rPr>
          <w:color w:val="999999"/>
        </w:rPr>
        <w:tab/>
      </w:r>
      <w:r w:rsidRPr="002B6712">
        <w:rPr>
          <w:color w:val="999999"/>
        </w:rPr>
        <w:tab/>
        <w:t>/// &lt;/summary&gt;</w:t>
      </w:r>
    </w:p>
    <w:p w14:paraId="7853CBBB" w14:textId="77777777" w:rsidR="00A02766" w:rsidRDefault="00A02766" w:rsidP="00A02766">
      <w:pPr>
        <w:pStyle w:val="Code"/>
      </w:pPr>
      <w:r>
        <w:tab/>
      </w:r>
      <w:r>
        <w:tab/>
        <w:t>[</w:t>
      </w:r>
    </w:p>
    <w:p w14:paraId="41BBB806" w14:textId="77777777" w:rsidR="00A02766" w:rsidRDefault="00A02766" w:rsidP="00A02766">
      <w:pPr>
        <w:pStyle w:val="Code"/>
      </w:pPr>
      <w:r>
        <w:tab/>
      </w:r>
      <w:r>
        <w:tab/>
        <w:t>Test,</w:t>
      </w:r>
    </w:p>
    <w:p w14:paraId="598F9804" w14:textId="77777777" w:rsidR="00A02766" w:rsidRDefault="00A02766" w:rsidP="00A02766">
      <w:pPr>
        <w:pStyle w:val="Code"/>
      </w:pPr>
      <w:r>
        <w:tab/>
      </w:r>
      <w:r>
        <w:tab/>
      </w:r>
      <w:r w:rsidR="006B15FA">
        <w:rPr>
          <w:highlight w:val="yellow"/>
        </w:rPr>
        <w:t>SpiraTestCase (&lt;test case id&gt;</w:t>
      </w:r>
      <w:r w:rsidR="006B15FA" w:rsidRPr="006B15FA">
        <w:rPr>
          <w:highlight w:val="yellow"/>
        </w:rPr>
        <w:t>)</w:t>
      </w:r>
      <w:r w:rsidRPr="006B15FA">
        <w:rPr>
          <w:highlight w:val="yellow"/>
        </w:rPr>
        <w:t>)</w:t>
      </w:r>
    </w:p>
    <w:p w14:paraId="74C7C97C" w14:textId="77777777" w:rsidR="00A02766" w:rsidRDefault="00A02766" w:rsidP="00A02766">
      <w:pPr>
        <w:pStyle w:val="Code"/>
      </w:pPr>
      <w:r>
        <w:tab/>
      </w:r>
      <w:r>
        <w:tab/>
        <w:t>]</w:t>
      </w:r>
    </w:p>
    <w:p w14:paraId="2F8999CD" w14:textId="77777777" w:rsidR="00A02766" w:rsidRDefault="00A02766" w:rsidP="00A02766">
      <w:pPr>
        <w:pStyle w:val="Code"/>
      </w:pPr>
      <w:r>
        <w:tab/>
      </w:r>
      <w:r>
        <w:tab/>
      </w:r>
      <w:r w:rsidRPr="002B6712">
        <w:rPr>
          <w:color w:val="0000FF"/>
        </w:rPr>
        <w:t>public void</w:t>
      </w:r>
      <w:r>
        <w:t xml:space="preserve"> _02_SamplePass()</w:t>
      </w:r>
    </w:p>
    <w:p w14:paraId="4CDE1BC6" w14:textId="77777777" w:rsidR="00A02766" w:rsidRDefault="00A02766" w:rsidP="00A02766">
      <w:pPr>
        <w:pStyle w:val="Code"/>
      </w:pPr>
      <w:r>
        <w:tab/>
      </w:r>
      <w:r>
        <w:tab/>
        <w:t>{</w:t>
      </w:r>
    </w:p>
    <w:p w14:paraId="7FDC4DA6" w14:textId="77777777" w:rsidR="00A02766" w:rsidRPr="002B6712" w:rsidRDefault="00A02766" w:rsidP="00A02766">
      <w:pPr>
        <w:pStyle w:val="Code"/>
        <w:rPr>
          <w:color w:val="008000"/>
        </w:rPr>
      </w:pPr>
      <w:r>
        <w:tab/>
      </w:r>
      <w:r>
        <w:tab/>
      </w:r>
      <w:r>
        <w:tab/>
      </w:r>
      <w:r w:rsidRPr="002B6712">
        <w:rPr>
          <w:color w:val="008000"/>
        </w:rPr>
        <w:t>//Successful assertion</w:t>
      </w:r>
    </w:p>
    <w:p w14:paraId="419BC786" w14:textId="77777777" w:rsidR="00A02766" w:rsidRDefault="00A02766" w:rsidP="00A02766">
      <w:pPr>
        <w:pStyle w:val="Code"/>
      </w:pPr>
      <w:r>
        <w:tab/>
      </w:r>
      <w:r>
        <w:tab/>
      </w:r>
      <w:r>
        <w:tab/>
        <w:t>Assert.AreEqual (1, 1);</w:t>
      </w:r>
    </w:p>
    <w:p w14:paraId="10424104" w14:textId="77777777" w:rsidR="00A02766" w:rsidRDefault="00A02766" w:rsidP="00A02766">
      <w:pPr>
        <w:pStyle w:val="Code"/>
      </w:pPr>
      <w:r>
        <w:tab/>
      </w:r>
      <w:r>
        <w:tab/>
        <w:t>}</w:t>
      </w:r>
      <w:r>
        <w:tab/>
      </w:r>
    </w:p>
    <w:p w14:paraId="58C4E80E" w14:textId="77777777" w:rsidR="00A02766" w:rsidRDefault="00A02766" w:rsidP="00A02766">
      <w:pPr>
        <w:pStyle w:val="Code"/>
      </w:pPr>
    </w:p>
    <w:p w14:paraId="1507445E" w14:textId="77777777" w:rsidR="00A02766" w:rsidRPr="002B6712" w:rsidRDefault="00A02766" w:rsidP="00A02766">
      <w:pPr>
        <w:pStyle w:val="Code"/>
        <w:rPr>
          <w:color w:val="999999"/>
        </w:rPr>
      </w:pPr>
      <w:r w:rsidRPr="002B6712">
        <w:rPr>
          <w:color w:val="999999"/>
        </w:rPr>
        <w:tab/>
      </w:r>
      <w:r w:rsidRPr="002B6712">
        <w:rPr>
          <w:color w:val="999999"/>
        </w:rPr>
        <w:tab/>
        <w:t>/// &lt;summary&gt;</w:t>
      </w:r>
    </w:p>
    <w:p w14:paraId="52D69779" w14:textId="77777777" w:rsidR="00A02766" w:rsidRPr="002B6712" w:rsidRDefault="00A02766" w:rsidP="00A02766">
      <w:pPr>
        <w:pStyle w:val="Code"/>
        <w:rPr>
          <w:color w:val="999999"/>
        </w:rPr>
      </w:pPr>
      <w:r w:rsidRPr="002B6712">
        <w:rPr>
          <w:color w:val="999999"/>
        </w:rPr>
        <w:tab/>
      </w:r>
      <w:r w:rsidRPr="002B6712">
        <w:rPr>
          <w:color w:val="999999"/>
        </w:rPr>
        <w:tab/>
        <w:t xml:space="preserve">/// </w:t>
      </w:r>
      <w:r w:rsidRPr="002B6712">
        <w:rPr>
          <w:color w:val="008000"/>
        </w:rPr>
        <w:t>Sample test that does not log to SpiraTest</w:t>
      </w:r>
    </w:p>
    <w:p w14:paraId="0D7DE82F" w14:textId="77777777" w:rsidR="00A02766" w:rsidRPr="002B6712" w:rsidRDefault="00A02766" w:rsidP="00A02766">
      <w:pPr>
        <w:pStyle w:val="Code"/>
        <w:rPr>
          <w:color w:val="999999"/>
        </w:rPr>
      </w:pPr>
      <w:r w:rsidRPr="002B6712">
        <w:rPr>
          <w:color w:val="999999"/>
        </w:rPr>
        <w:tab/>
      </w:r>
      <w:r w:rsidRPr="002B6712">
        <w:rPr>
          <w:color w:val="999999"/>
        </w:rPr>
        <w:tab/>
        <w:t>/// &lt;/summary&gt;</w:t>
      </w:r>
    </w:p>
    <w:p w14:paraId="324103C7" w14:textId="77777777" w:rsidR="00A02766" w:rsidRDefault="00A02766" w:rsidP="00A02766">
      <w:pPr>
        <w:pStyle w:val="Code"/>
      </w:pPr>
      <w:r>
        <w:tab/>
      </w:r>
      <w:r>
        <w:tab/>
        <w:t>[</w:t>
      </w:r>
    </w:p>
    <w:p w14:paraId="033AC5AF" w14:textId="77777777" w:rsidR="00A02766" w:rsidRDefault="00A02766" w:rsidP="00A02766">
      <w:pPr>
        <w:pStyle w:val="Code"/>
      </w:pPr>
      <w:r>
        <w:tab/>
      </w:r>
      <w:r>
        <w:tab/>
        <w:t>Test</w:t>
      </w:r>
    </w:p>
    <w:p w14:paraId="00BE7CA1" w14:textId="77777777" w:rsidR="00A02766" w:rsidRDefault="00A02766" w:rsidP="00A02766">
      <w:pPr>
        <w:pStyle w:val="Code"/>
      </w:pPr>
      <w:r>
        <w:tab/>
      </w:r>
      <w:r>
        <w:tab/>
        <w:t>]</w:t>
      </w:r>
    </w:p>
    <w:p w14:paraId="26BFECDB" w14:textId="77777777" w:rsidR="00A02766" w:rsidRDefault="00A02766" w:rsidP="00A02766">
      <w:pPr>
        <w:pStyle w:val="Code"/>
      </w:pPr>
      <w:r>
        <w:tab/>
      </w:r>
      <w:r>
        <w:tab/>
      </w:r>
      <w:r w:rsidRPr="002B6712">
        <w:rPr>
          <w:color w:val="0000FF"/>
        </w:rPr>
        <w:t>public void</w:t>
      </w:r>
      <w:r>
        <w:t xml:space="preserve"> _03_SampleIgnore()</w:t>
      </w:r>
    </w:p>
    <w:p w14:paraId="2BEE5928" w14:textId="77777777" w:rsidR="00A02766" w:rsidRDefault="00A02766" w:rsidP="00A02766">
      <w:pPr>
        <w:pStyle w:val="Code"/>
      </w:pPr>
      <w:r>
        <w:tab/>
      </w:r>
      <w:r>
        <w:tab/>
        <w:t>{</w:t>
      </w:r>
    </w:p>
    <w:p w14:paraId="71DF24CA" w14:textId="77777777" w:rsidR="00A02766" w:rsidRPr="002B6712" w:rsidRDefault="00A02766" w:rsidP="00A02766">
      <w:pPr>
        <w:pStyle w:val="Code"/>
        <w:rPr>
          <w:color w:val="008000"/>
        </w:rPr>
      </w:pPr>
      <w:r>
        <w:tab/>
      </w:r>
      <w:r>
        <w:tab/>
      </w:r>
      <w:r>
        <w:tab/>
      </w:r>
      <w:r w:rsidRPr="002B6712">
        <w:rPr>
          <w:color w:val="008000"/>
        </w:rPr>
        <w:t>//Failure Assertion</w:t>
      </w:r>
    </w:p>
    <w:p w14:paraId="189345FE" w14:textId="77777777" w:rsidR="00A02766" w:rsidRDefault="00A02766" w:rsidP="00A02766">
      <w:pPr>
        <w:pStyle w:val="Code"/>
      </w:pPr>
      <w:r>
        <w:tab/>
      </w:r>
      <w:r>
        <w:tab/>
      </w:r>
      <w:r>
        <w:tab/>
        <w:t>Assert.AreEqual (1, 0);</w:t>
      </w:r>
    </w:p>
    <w:p w14:paraId="64F0F305" w14:textId="77777777" w:rsidR="00A02766" w:rsidRDefault="00A02766" w:rsidP="00A02766">
      <w:pPr>
        <w:pStyle w:val="Code"/>
      </w:pPr>
      <w:r>
        <w:tab/>
      </w:r>
      <w:r>
        <w:tab/>
        <w:t>}</w:t>
      </w:r>
      <w:r>
        <w:tab/>
      </w:r>
    </w:p>
    <w:p w14:paraId="0AA7E72E" w14:textId="77777777" w:rsidR="00A02766" w:rsidRDefault="00A02766" w:rsidP="00A02766">
      <w:pPr>
        <w:pStyle w:val="Code"/>
      </w:pPr>
      <w:r>
        <w:tab/>
        <w:t>}</w:t>
      </w:r>
    </w:p>
    <w:p w14:paraId="665C7373" w14:textId="77777777" w:rsidR="00A02766" w:rsidRDefault="00A02766" w:rsidP="00A02766">
      <w:pPr>
        <w:pStyle w:val="Code"/>
      </w:pPr>
      <w:r>
        <w:t>}</w:t>
      </w:r>
    </w:p>
    <w:p w14:paraId="03C5F546" w14:textId="77777777" w:rsidR="006B15FA" w:rsidRDefault="006B15FA" w:rsidP="00A02766"/>
    <w:p w14:paraId="5C5F2085" w14:textId="77777777" w:rsidR="00A02766" w:rsidRDefault="006B15FA" w:rsidP="00A02766">
      <w:r>
        <w:t>The</w:t>
      </w:r>
      <w:r w:rsidR="00E37014">
        <w:t xml:space="preserve"> overall class is marked with a new [</w:t>
      </w:r>
      <w:proofErr w:type="spellStart"/>
      <w:r w:rsidR="00E37014">
        <w:t>SpiraTestConfiguration</w:t>
      </w:r>
      <w:proofErr w:type="spellEnd"/>
      <w:r w:rsidR="00E37014">
        <w:t>] attribute that contains the following pieces of information needed to access the SpiraTest test repository:</w:t>
      </w:r>
    </w:p>
    <w:p w14:paraId="486F80F5" w14:textId="77777777" w:rsidR="00E37014" w:rsidRDefault="00D66C6D" w:rsidP="00E37014">
      <w:pPr>
        <w:numPr>
          <w:ilvl w:val="0"/>
          <w:numId w:val="25"/>
        </w:numPr>
      </w:pPr>
      <w:r>
        <w:rPr>
          <w:b/>
        </w:rPr>
        <w:t xml:space="preserve">URL </w:t>
      </w:r>
      <w:r w:rsidR="00A02C6D">
        <w:t xml:space="preserve">- </w:t>
      </w:r>
      <w:r w:rsidR="00E37014">
        <w:t xml:space="preserve">The URL to the instance of SpiraTest being accessed. This needs to start with </w:t>
      </w:r>
      <w:r w:rsidR="00E37014" w:rsidRPr="00E37014">
        <w:rPr>
          <w:rStyle w:val="PlainTextChar"/>
          <w:u w:val="single"/>
        </w:rPr>
        <w:t>http://</w:t>
      </w:r>
      <w:r w:rsidR="00E37014">
        <w:t xml:space="preserve"> or </w:t>
      </w:r>
      <w:r w:rsidR="00E37014" w:rsidRPr="00E37014">
        <w:rPr>
          <w:rFonts w:ascii="Courier New" w:hAnsi="Courier New" w:cs="Courier New"/>
          <w:u w:val="single"/>
        </w:rPr>
        <w:t>https://</w:t>
      </w:r>
      <w:r w:rsidR="00E37014">
        <w:t>.</w:t>
      </w:r>
    </w:p>
    <w:p w14:paraId="78B30D65" w14:textId="77777777" w:rsidR="00D66C6D" w:rsidRDefault="00D66C6D" w:rsidP="00D66C6D">
      <w:pPr>
        <w:numPr>
          <w:ilvl w:val="0"/>
          <w:numId w:val="25"/>
        </w:numPr>
      </w:pPr>
      <w:r w:rsidRPr="00D66C6D">
        <w:rPr>
          <w:b/>
        </w:rPr>
        <w:t>User Name</w:t>
      </w:r>
      <w:r>
        <w:t xml:space="preserve"> - A valid username for the instance of SpiraTest.</w:t>
      </w:r>
    </w:p>
    <w:p w14:paraId="0815C618" w14:textId="77777777" w:rsidR="00E37014" w:rsidRDefault="00A02C6D" w:rsidP="00E37014">
      <w:pPr>
        <w:numPr>
          <w:ilvl w:val="0"/>
          <w:numId w:val="25"/>
        </w:numPr>
      </w:pPr>
      <w:r w:rsidRPr="00A02C6D">
        <w:rPr>
          <w:b/>
        </w:rPr>
        <w:t>Password</w:t>
      </w:r>
      <w:r>
        <w:t xml:space="preserve"> - </w:t>
      </w:r>
      <w:r w:rsidR="00D66C6D">
        <w:t xml:space="preserve">A valid </w:t>
      </w:r>
      <w:r w:rsidR="005516C0">
        <w:t>password for the instance of SpiraTest.</w:t>
      </w:r>
    </w:p>
    <w:p w14:paraId="465D377F" w14:textId="77777777" w:rsidR="005516C0" w:rsidRDefault="00A02C6D" w:rsidP="00E37014">
      <w:pPr>
        <w:numPr>
          <w:ilvl w:val="0"/>
          <w:numId w:val="25"/>
        </w:numPr>
      </w:pPr>
      <w:r w:rsidRPr="00A02C6D">
        <w:rPr>
          <w:b/>
        </w:rPr>
        <w:t>Project Id</w:t>
      </w:r>
      <w:r>
        <w:t xml:space="preserve"> - </w:t>
      </w:r>
      <w:r w:rsidR="005516C0">
        <w:t xml:space="preserve">The ID of the project </w:t>
      </w:r>
      <w:r w:rsidR="0066579A">
        <w:t>(this can be found on the project h</w:t>
      </w:r>
      <w:r w:rsidR="00173D26">
        <w:t>omepage in the “Project Overview” section)</w:t>
      </w:r>
    </w:p>
    <w:p w14:paraId="0126E67F" w14:textId="77777777" w:rsidR="0092054D" w:rsidRDefault="00A02C6D" w:rsidP="00E37014">
      <w:pPr>
        <w:numPr>
          <w:ilvl w:val="0"/>
          <w:numId w:val="25"/>
        </w:numPr>
      </w:pPr>
      <w:r w:rsidRPr="00A02C6D">
        <w:rPr>
          <w:b/>
        </w:rPr>
        <w:t>Release Id</w:t>
      </w:r>
      <w:r w:rsidRPr="00A02C6D">
        <w:t xml:space="preserve"> (Optional)</w:t>
      </w:r>
      <w:r w:rsidRPr="00A02C6D">
        <w:rPr>
          <w:b/>
        </w:rPr>
        <w:t xml:space="preserve"> </w:t>
      </w:r>
      <w:r>
        <w:t xml:space="preserve">- </w:t>
      </w:r>
      <w:r w:rsidR="0092054D">
        <w:t xml:space="preserve">The ID of the release to associate the test run with. This can be found on the </w:t>
      </w:r>
      <w:r w:rsidR="0066579A">
        <w:t xml:space="preserve">releases list page (click on the </w:t>
      </w:r>
      <w:r>
        <w:t xml:space="preserve">Planning &gt; </w:t>
      </w:r>
      <w:r w:rsidR="0066579A">
        <w:t>Releases tab)</w:t>
      </w:r>
      <w:r>
        <w:t>. If you don’t want to specify a release, just use the value -1.</w:t>
      </w:r>
    </w:p>
    <w:p w14:paraId="4C654411" w14:textId="77777777" w:rsidR="00A02C6D" w:rsidRDefault="00A02C6D" w:rsidP="00E37014">
      <w:pPr>
        <w:numPr>
          <w:ilvl w:val="0"/>
          <w:numId w:val="25"/>
        </w:numPr>
      </w:pPr>
      <w:r w:rsidRPr="00A02C6D">
        <w:rPr>
          <w:b/>
        </w:rPr>
        <w:t xml:space="preserve">Test Set Id </w:t>
      </w:r>
      <w:r w:rsidRPr="00A02C6D">
        <w:t>(Optional)</w:t>
      </w:r>
      <w:r w:rsidRPr="00A02C6D">
        <w:rPr>
          <w:b/>
        </w:rPr>
        <w:t xml:space="preserve"> </w:t>
      </w:r>
      <w:r>
        <w:t xml:space="preserve">– The ID of the test set to associate the test run with. This can be found on the test set list page (click on the Testing &gt; Test Sets tab). If you don’t want to specify a test set, just use the value -1. If you choose a test set that is associated with a release, then you don’t need to explicitly set a release id (i.e. just use -1). </w:t>
      </w:r>
      <w:proofErr w:type="gramStart"/>
      <w:r>
        <w:t>However</w:t>
      </w:r>
      <w:proofErr w:type="gramEnd"/>
      <w:r>
        <w:t xml:space="preserve"> if you do set a release value, it will override the value associated with the test set.</w:t>
      </w:r>
    </w:p>
    <w:p w14:paraId="63F12747" w14:textId="77777777" w:rsidR="00A02C6D" w:rsidRDefault="00A02C6D" w:rsidP="00E37014">
      <w:pPr>
        <w:numPr>
          <w:ilvl w:val="0"/>
          <w:numId w:val="25"/>
        </w:numPr>
      </w:pPr>
      <w:r w:rsidRPr="00A02C6D">
        <w:rPr>
          <w:b/>
        </w:rPr>
        <w:lastRenderedPageBreak/>
        <w:t>Runner Name</w:t>
      </w:r>
      <w:r>
        <w:t xml:space="preserve"> – This should be set to </w:t>
      </w:r>
      <w:proofErr w:type="spellStart"/>
      <w:r>
        <w:t>NUnit</w:t>
      </w:r>
      <w:proofErr w:type="spellEnd"/>
      <w:r>
        <w:t xml:space="preserve"> so that the test results recorded in SpiraTest have the name ‘</w:t>
      </w:r>
      <w:proofErr w:type="spellStart"/>
      <w:r>
        <w:t>NUnit</w:t>
      </w:r>
      <w:proofErr w:type="spellEnd"/>
      <w:r>
        <w:t>’ associated with them.</w:t>
      </w:r>
      <w:r>
        <w:br/>
      </w:r>
    </w:p>
    <w:p w14:paraId="357CB1B3" w14:textId="77777777" w:rsidR="0015234D" w:rsidRDefault="0015234D" w:rsidP="0015234D">
      <w:r>
        <w:t>In addition, each of the individual test methods needs to be mapped to a specific test case within SpiraTest. This is done by adding a [</w:t>
      </w:r>
      <w:proofErr w:type="spellStart"/>
      <w:r>
        <w:t>SpiraTestCase</w:t>
      </w:r>
      <w:proofErr w:type="spellEnd"/>
      <w:r>
        <w:t>] attribute to the test method together with the ID of the corresponding test case in SpiraTest. The Test Case ID can be found on the test cases list page (click the “Test Cases” tab).</w:t>
      </w:r>
    </w:p>
    <w:p w14:paraId="0BB9F0E1" w14:textId="77777777" w:rsidR="0015234D" w:rsidRDefault="0015234D" w:rsidP="0015234D">
      <w:r>
        <w:t xml:space="preserve">For these attributes to be available in your test fixture, you also need to add a reference to the </w:t>
      </w:r>
      <w:r w:rsidRPr="00A02C6D">
        <w:rPr>
          <w:u w:val="single"/>
        </w:rPr>
        <w:t>SpiraTestFramework</w:t>
      </w:r>
      <w:r w:rsidR="00A02C6D" w:rsidRPr="00A02C6D">
        <w:rPr>
          <w:u w:val="single"/>
        </w:rPr>
        <w:t>.dll</w:t>
      </w:r>
      <w:r>
        <w:t xml:space="preserve"> assembly. This assembly can be found </w:t>
      </w:r>
      <w:r w:rsidR="00A02C6D">
        <w:t>in the temporary folder that you extracting the add-in to. It is recommended that you move this file from the temporary folder into a permanent folder located within your .NET project.</w:t>
      </w:r>
    </w:p>
    <w:p w14:paraId="775A9AD6" w14:textId="77777777" w:rsidR="00C52F87" w:rsidRDefault="00C52F87" w:rsidP="0015234D">
      <w:r>
        <w:t xml:space="preserve">Now all you need to do is compile your code, launch </w:t>
      </w:r>
      <w:proofErr w:type="spellStart"/>
      <w:r>
        <w:t>NUnit</w:t>
      </w:r>
      <w:proofErr w:type="spellEnd"/>
      <w:r>
        <w:t xml:space="preserve">, run the test fixtures as you would normally do, and when you view the test cases in SpiraTest, you should see an </w:t>
      </w:r>
      <w:proofErr w:type="spellStart"/>
      <w:r>
        <w:t>NUnit</w:t>
      </w:r>
      <w:proofErr w:type="spellEnd"/>
      <w:r>
        <w:t xml:space="preserve"> automated test run displayed in the list of executed test runs:</w:t>
      </w:r>
    </w:p>
    <w:p w14:paraId="69F2FF4C" w14:textId="77777777" w:rsidR="00C52F87" w:rsidRDefault="008652C8" w:rsidP="0015234D">
      <w:r>
        <w:rPr>
          <w:noProof/>
        </w:rPr>
        <w:drawing>
          <wp:inline distT="0" distB="0" distL="0" distR="0" wp14:anchorId="0EEC856F" wp14:editId="22C7A2AE">
            <wp:extent cx="5478780" cy="1577340"/>
            <wp:effectExtent l="19050" t="19050" r="45720" b="4191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57734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A38F4AE" w14:textId="77777777" w:rsidR="00C52F87" w:rsidRDefault="00AF1437" w:rsidP="0015234D">
      <w:r>
        <w:t xml:space="preserve">Clicking on one of the </w:t>
      </w:r>
      <w:proofErr w:type="spellStart"/>
      <w:r>
        <w:t>NUnit</w:t>
      </w:r>
      <w:proofErr w:type="spellEnd"/>
      <w:r>
        <w:t xml:space="preserve"> test runs will bring up a screen that provides information regarding what </w:t>
      </w:r>
      <w:proofErr w:type="spellStart"/>
      <w:r>
        <w:t>NUnit</w:t>
      </w:r>
      <w:proofErr w:type="spellEnd"/>
      <w:r>
        <w:t xml:space="preserve"> test method failed, what the error was, together with the associated code stack-trace:</w:t>
      </w:r>
    </w:p>
    <w:p w14:paraId="660F8A87" w14:textId="77777777" w:rsidR="00AF1437" w:rsidRDefault="008652C8" w:rsidP="0015234D">
      <w:r>
        <w:rPr>
          <w:noProof/>
        </w:rPr>
        <w:drawing>
          <wp:inline distT="0" distB="0" distL="0" distR="0" wp14:anchorId="5FB8BF41" wp14:editId="4D8E1CD8">
            <wp:extent cx="5486400" cy="2400300"/>
            <wp:effectExtent l="19050" t="19050" r="38100" b="3810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D425CA4" w14:textId="77777777" w:rsidR="008334E6" w:rsidRDefault="008334E6" w:rsidP="0015234D">
      <w:r>
        <w:t xml:space="preserve">Congratulations… You are now able to run </w:t>
      </w:r>
      <w:proofErr w:type="spellStart"/>
      <w:r>
        <w:t>NUnit</w:t>
      </w:r>
      <w:proofErr w:type="spellEnd"/>
      <w:r>
        <w:t xml:space="preserve"> automated tests and have the results be recorded within SpiraTest.</w:t>
      </w:r>
      <w:r w:rsidR="00341E58">
        <w:t xml:space="preserve"> The sample test fixture </w:t>
      </w:r>
      <w:proofErr w:type="spellStart"/>
      <w:r w:rsidR="00341E58">
        <w:t>SampleTestSuite.cs</w:t>
      </w:r>
      <w:proofErr w:type="spellEnd"/>
      <w:r w:rsidR="00341E58">
        <w:t xml:space="preserve"> is provided with the installation.</w:t>
      </w:r>
    </w:p>
    <w:p w14:paraId="75E90C97" w14:textId="4FF9CA01" w:rsidR="00007912" w:rsidRDefault="00731941" w:rsidP="00007912">
      <w:pPr>
        <w:pStyle w:val="Heading1"/>
      </w:pPr>
      <w:bookmarkStart w:id="7" w:name="_Toc167548574"/>
      <w:r>
        <w:br w:type="page"/>
      </w:r>
      <w:bookmarkStart w:id="8" w:name="_Toc523137226"/>
      <w:r w:rsidR="00007912">
        <w:lastRenderedPageBreak/>
        <w:t xml:space="preserve">3. </w:t>
      </w:r>
      <w:r w:rsidR="004D2970">
        <w:t xml:space="preserve">Integrating with </w:t>
      </w:r>
      <w:r w:rsidR="00007912">
        <w:t>JUnit</w:t>
      </w:r>
      <w:bookmarkEnd w:id="7"/>
      <w:bookmarkEnd w:id="8"/>
    </w:p>
    <w:p w14:paraId="3CC77A54" w14:textId="0009D07E" w:rsidR="00CC189C" w:rsidRPr="00CC189C" w:rsidRDefault="00CC189C" w:rsidP="00CC189C">
      <w:r>
        <w:t xml:space="preserve">The directions for using JUnit 5 are </w:t>
      </w:r>
      <w:r w:rsidR="00E447B2">
        <w:t>3.1-3.2</w:t>
      </w:r>
      <w:r>
        <w:t xml:space="preserve">, with </w:t>
      </w:r>
      <w:r w:rsidR="00034022">
        <w:t xml:space="preserve">the </w:t>
      </w:r>
      <w:r>
        <w:t xml:space="preserve">JUnit 4 </w:t>
      </w:r>
      <w:r w:rsidR="00034022">
        <w:t xml:space="preserve">directions </w:t>
      </w:r>
      <w:r w:rsidR="00E447B2">
        <w:t>being 3.3-3.4</w:t>
      </w:r>
    </w:p>
    <w:p w14:paraId="0894F75E" w14:textId="79443AFF" w:rsidR="00007912" w:rsidRPr="00F71161" w:rsidRDefault="00007912" w:rsidP="00007912">
      <w:pPr>
        <w:pStyle w:val="Heading2"/>
      </w:pPr>
      <w:bookmarkStart w:id="9" w:name="_Toc167548575"/>
      <w:r>
        <w:t xml:space="preserve">3.1. Installing the JUnit </w:t>
      </w:r>
      <w:r w:rsidR="001501A7">
        <w:t xml:space="preserve">5 </w:t>
      </w:r>
      <w:r>
        <w:t>Extension</w:t>
      </w:r>
      <w:bookmarkEnd w:id="9"/>
    </w:p>
    <w:p w14:paraId="55E28406" w14:textId="51C5AD1A" w:rsidR="00007912" w:rsidRDefault="00007912" w:rsidP="00007912">
      <w:r>
        <w:t xml:space="preserve">This section outlines how to install the SpiraTest </w:t>
      </w:r>
      <w:r w:rsidR="00AA7301">
        <w:t>Extension</w:t>
      </w:r>
      <w:r>
        <w:t xml:space="preserve"> for </w:t>
      </w:r>
      <w:r w:rsidR="007A7B6F">
        <w:t>J</w:t>
      </w:r>
      <w:r>
        <w:t xml:space="preserve">Unit onto a workstation so that you can then </w:t>
      </w:r>
      <w:r w:rsidR="007A7B6F">
        <w:t>run automated J</w:t>
      </w:r>
      <w:r>
        <w:t xml:space="preserve">Unit tests against a </w:t>
      </w:r>
      <w:r w:rsidR="007A7B6F">
        <w:t>Java</w:t>
      </w:r>
      <w:r>
        <w:t xml:space="preserve"> application and have the results be recorded as test runs inside SpiraTest. It assumes that you already have a work</w:t>
      </w:r>
      <w:r w:rsidR="00731941">
        <w:t>ing installation of SpiraTest v3.0</w:t>
      </w:r>
      <w:r>
        <w:t xml:space="preserve"> or later. If you have an earlier version of SpiraTest you wil</w:t>
      </w:r>
      <w:r w:rsidR="00731941">
        <w:t>l need to upgrade to at least v3.0</w:t>
      </w:r>
      <w:r>
        <w:t xml:space="preserve"> before trying to use this </w:t>
      </w:r>
      <w:r w:rsidR="007A7B6F">
        <w:t>extension</w:t>
      </w:r>
      <w:r>
        <w:t xml:space="preserve">. You will also </w:t>
      </w:r>
      <w:r w:rsidR="0021331D">
        <w:t xml:space="preserve">need to have at least version </w:t>
      </w:r>
      <w:r w:rsidR="001E458E">
        <w:t>5</w:t>
      </w:r>
      <w:r w:rsidR="0021331D">
        <w:t>.0 of J</w:t>
      </w:r>
      <w:r w:rsidR="00E96536">
        <w:t>u</w:t>
      </w:r>
      <w:r>
        <w:t>nit</w:t>
      </w:r>
      <w:r w:rsidR="00E96536">
        <w:t xml:space="preserve">. </w:t>
      </w:r>
      <w:r>
        <w:t xml:space="preserve">If you are using an earlier version, please visit </w:t>
      </w:r>
      <w:hyperlink r:id="rId27" w:history="1">
        <w:r w:rsidR="0021331D" w:rsidRPr="00B27D35">
          <w:rPr>
            <w:rStyle w:val="Hyperlink"/>
          </w:rPr>
          <w:t>www.junit.org</w:t>
        </w:r>
      </w:hyperlink>
      <w:r>
        <w:t xml:space="preserve"> to obtain the latest version.</w:t>
      </w:r>
    </w:p>
    <w:p w14:paraId="6DEFC0D4" w14:textId="77777777" w:rsidR="00007912" w:rsidRDefault="00007912" w:rsidP="00007912">
      <w:r>
        <w:t xml:space="preserve">To obtain the version of the </w:t>
      </w:r>
      <w:r w:rsidR="0021331D">
        <w:t>JUnit extension</w:t>
      </w:r>
      <w:r>
        <w:t xml:space="preserve"> that is compatible with your version of SpiraTest, you simply need to log-in as a project-level administrator to SpiraTest, go to the Administration home page and download the </w:t>
      </w:r>
      <w:r w:rsidR="0021331D">
        <w:t>J</w:t>
      </w:r>
      <w:r>
        <w:t xml:space="preserve">Unit Extension </w:t>
      </w:r>
      <w:r w:rsidR="0021331D">
        <w:t>compressed archive (.zip</w:t>
      </w:r>
      <w:r>
        <w:t xml:space="preserve">). This process is described in the </w:t>
      </w:r>
      <w:r w:rsidRPr="007F0633">
        <w:rPr>
          <w:i/>
        </w:rPr>
        <w:t>SpiraTest Administration Guide</w:t>
      </w:r>
      <w:r>
        <w:t xml:space="preserve"> in more detail.</w:t>
      </w:r>
    </w:p>
    <w:p w14:paraId="21C57F60" w14:textId="77777777" w:rsidR="00007912" w:rsidRDefault="0021331D" w:rsidP="00007912">
      <w:r>
        <w:t xml:space="preserve">The JUnit extension is provided as a compressed </w:t>
      </w:r>
      <w:proofErr w:type="spellStart"/>
      <w:r>
        <w:t>zipfile</w:t>
      </w:r>
      <w:proofErr w:type="spellEnd"/>
      <w:r>
        <w:t xml:space="preserve"> that includes both the binaries (packaged as a JAR-file) and the source code (stored in a folder structure that mirrors the Java </w:t>
      </w:r>
      <w:proofErr w:type="spellStart"/>
      <w:r>
        <w:t>classpath</w:t>
      </w:r>
      <w:proofErr w:type="spellEnd"/>
      <w:r>
        <w:t xml:space="preserve">). The JAR-file binary was compiled for use on a Windows x86 platform, other platforms (e.g. Linux) will require you to compile the Java source files into the appropriate Java </w:t>
      </w:r>
      <w:proofErr w:type="spellStart"/>
      <w:r>
        <w:t>classfiles</w:t>
      </w:r>
      <w:proofErr w:type="spellEnd"/>
      <w:r>
        <w:t xml:space="preserve"> before using the extension. The rest of this section will assume that you are using the pre-compiled JAR-file.</w:t>
      </w:r>
    </w:p>
    <w:p w14:paraId="30B4512E" w14:textId="77777777" w:rsidR="0021331D" w:rsidRDefault="009C3399" w:rsidP="00007912">
      <w:r>
        <w:t xml:space="preserve">Once you have downloaded the Zip archive, you need to </w:t>
      </w:r>
      <w:proofErr w:type="spellStart"/>
      <w:r>
        <w:t>uncompress</w:t>
      </w:r>
      <w:proofErr w:type="spellEnd"/>
      <w:r>
        <w:t xml:space="preserve"> it into a folder of your choice on your local system. Assuming that you uncompressed it to the </w:t>
      </w:r>
      <w:r w:rsidRPr="009C3399">
        <w:rPr>
          <w:rStyle w:val="PlainTextChar"/>
          <w:u w:val="single"/>
        </w:rPr>
        <w:t>C:\</w:t>
      </w:r>
      <w:r w:rsidR="00CE3BE6">
        <w:rPr>
          <w:rStyle w:val="PlainTextChar"/>
          <w:u w:val="single"/>
        </w:rPr>
        <w:t>Program Files\</w:t>
      </w:r>
      <w:r w:rsidRPr="009C3399">
        <w:rPr>
          <w:rStyle w:val="PlainTextChar"/>
          <w:u w:val="single"/>
        </w:rPr>
        <w:t>JUnit Extension</w:t>
      </w:r>
      <w:r>
        <w:t xml:space="preserve"> folder, you should have the following folder structure created:</w:t>
      </w:r>
      <w:r w:rsidR="00CE3BE6">
        <w:br/>
      </w:r>
    </w:p>
    <w:p w14:paraId="109B1A3F" w14:textId="77777777" w:rsidR="00CE3BE6" w:rsidRDefault="00CE3BE6" w:rsidP="00CE3BE6">
      <w:pPr>
        <w:pStyle w:val="Code"/>
      </w:pPr>
      <w:r>
        <w:t>C:\Program Files\JUnit Extension</w:t>
      </w:r>
    </w:p>
    <w:p w14:paraId="294A8FC5" w14:textId="77777777" w:rsidR="00CE3BE6" w:rsidRDefault="00CE3BE6" w:rsidP="00CE3BE6">
      <w:pPr>
        <w:pStyle w:val="Code"/>
      </w:pPr>
      <w:r>
        <w:t>C:\Program Files\JUnit Extension\com</w:t>
      </w:r>
    </w:p>
    <w:p w14:paraId="2C7A4AD7" w14:textId="77777777" w:rsidR="00CE3BE6" w:rsidRDefault="00CE3BE6" w:rsidP="00CE3BE6">
      <w:pPr>
        <w:pStyle w:val="Code"/>
      </w:pPr>
      <w:r>
        <w:t>C:\Program Files\JUnit Extension\com\inflectra</w:t>
      </w:r>
    </w:p>
    <w:p w14:paraId="6A95DE83" w14:textId="77777777" w:rsidR="00CE3BE6" w:rsidRDefault="00CE3BE6" w:rsidP="00CE3BE6">
      <w:pPr>
        <w:pStyle w:val="Code"/>
      </w:pPr>
      <w:r>
        <w:t>C:\Program Files\JUnit Extension\com\inflectra\spiratest</w:t>
      </w:r>
    </w:p>
    <w:p w14:paraId="12864194" w14:textId="77777777" w:rsidR="00CE3BE6" w:rsidRDefault="00CE3BE6" w:rsidP="00CE3BE6">
      <w:pPr>
        <w:pStyle w:val="Code"/>
      </w:pPr>
      <w:r>
        <w:t>C:\Program Files\JUnit Extension\com\inflectra\spiratest\addons</w:t>
      </w:r>
    </w:p>
    <w:p w14:paraId="438E7327" w14:textId="77777777" w:rsidR="00CE3BE6" w:rsidRDefault="00CE3BE6" w:rsidP="00CE3BE6">
      <w:pPr>
        <w:pStyle w:val="Code"/>
      </w:pPr>
      <w:r>
        <w:t>C:\Program Files\JUnit Extension\com\inflectra\spiratest\addons\junitextension</w:t>
      </w:r>
    </w:p>
    <w:p w14:paraId="4AE47556" w14:textId="77777777" w:rsidR="00CE3BE6" w:rsidRDefault="00CE3BE6" w:rsidP="00CE3BE6">
      <w:pPr>
        <w:pStyle w:val="Code"/>
      </w:pPr>
      <w:r>
        <w:t>C:\Program Files\JUnit Extension\com\inflectra\spiratest\addons\junitextension\samples</w:t>
      </w:r>
    </w:p>
    <w:p w14:paraId="397639BC" w14:textId="77777777" w:rsidR="00CE3BE6" w:rsidRDefault="00CE3BE6" w:rsidP="00007912">
      <w:r>
        <w:br/>
        <w:t>The JAR-file is located in the root folder, the source-code for the extension can be found in the “</w:t>
      </w:r>
      <w:proofErr w:type="spellStart"/>
      <w:r>
        <w:t>junitextension</w:t>
      </w:r>
      <w:proofErr w:type="spellEnd"/>
      <w:r>
        <w:t>” subfolder, and the sample test fixture can be found in the “samples” subfolder.</w:t>
      </w:r>
    </w:p>
    <w:p w14:paraId="0791C4CE" w14:textId="77777777" w:rsidR="00CE3BE6" w:rsidRDefault="00CE3BE6" w:rsidP="00007912">
      <w:r>
        <w:t xml:space="preserve">Now to use the extension within your test cases, you need to first make sure that the JAR-file is added to the Java </w:t>
      </w:r>
      <w:proofErr w:type="spellStart"/>
      <w:r>
        <w:t>classpath</w:t>
      </w:r>
      <w:proofErr w:type="spellEnd"/>
      <w:r>
        <w:t xml:space="preserve">. The method for doing this is dependent on the platform you’re using, so please refer to FAQ on </w:t>
      </w:r>
      <w:hyperlink r:id="rId28" w:history="1">
        <w:r w:rsidRPr="00B27D35">
          <w:rPr>
            <w:rStyle w:val="Hyperlink"/>
          </w:rPr>
          <w:t>www.junit.org</w:t>
        </w:r>
      </w:hyperlink>
      <w:r>
        <w:t xml:space="preserve"> for details on the appropriate method for your platform. As an example, on a Windows platform, the JAR-file would be added to the </w:t>
      </w:r>
      <w:proofErr w:type="spellStart"/>
      <w:r>
        <w:t>classpath</w:t>
      </w:r>
      <w:proofErr w:type="spellEnd"/>
      <w:r>
        <w:t xml:space="preserve"> by typing the following:</w:t>
      </w:r>
    </w:p>
    <w:p w14:paraId="7E37CEB3" w14:textId="77777777" w:rsidR="00CE3BE6" w:rsidRPr="006673E8" w:rsidRDefault="006673E8" w:rsidP="006673E8">
      <w:pPr>
        <w:pStyle w:val="Code"/>
      </w:pPr>
      <w:r w:rsidRPr="006673E8">
        <w:t xml:space="preserve">set CLASSPATH=%CLASSPATH%; </w:t>
      </w:r>
      <w:r>
        <w:t>C:\Program Files\JUnit Extension</w:t>
      </w:r>
      <w:r w:rsidRPr="006673E8">
        <w:t>\JUnitExtension.jar</w:t>
      </w:r>
    </w:p>
    <w:p w14:paraId="3E01AE40" w14:textId="77777777" w:rsidR="00F721F9" w:rsidRPr="00706942" w:rsidRDefault="00F721F9" w:rsidP="00007912">
      <w:r>
        <w:br/>
        <w:t>Once you have completed this step, you are now ready to begin using your JUnit test fixtures with SpiraTest.</w:t>
      </w:r>
    </w:p>
    <w:p w14:paraId="6186A597" w14:textId="6A26CE62" w:rsidR="00007912" w:rsidRDefault="003C1CE4" w:rsidP="00007912">
      <w:pPr>
        <w:pStyle w:val="Heading2"/>
      </w:pPr>
      <w:r>
        <w:br w:type="page"/>
      </w:r>
      <w:bookmarkStart w:id="10" w:name="_Toc167548576"/>
      <w:r w:rsidR="00007912">
        <w:lastRenderedPageBreak/>
        <w:t xml:space="preserve">2.2. Using JUnit </w:t>
      </w:r>
      <w:r w:rsidR="00034022">
        <w:t xml:space="preserve">5 </w:t>
      </w:r>
      <w:r w:rsidR="00007912">
        <w:t>with SpiraTest</w:t>
      </w:r>
      <w:bookmarkEnd w:id="10"/>
    </w:p>
    <w:p w14:paraId="058B719E" w14:textId="77777777" w:rsidR="00007912" w:rsidRDefault="00007912" w:rsidP="00007912">
      <w:pPr>
        <w:jc w:val="both"/>
      </w:pPr>
      <w:r>
        <w:t>The</w:t>
      </w:r>
      <w:r w:rsidR="004B5B58">
        <w:t xml:space="preserve"> typical code structure for a J</w:t>
      </w:r>
      <w:r>
        <w:t xml:space="preserve">Unit test fixture coded in </w:t>
      </w:r>
      <w:r w:rsidR="004B5B58">
        <w:t>Java</w:t>
      </w:r>
      <w:r>
        <w:t xml:space="preserve"> is as follows:</w:t>
      </w:r>
    </w:p>
    <w:p w14:paraId="7FDF71C0" w14:textId="2AE1E940" w:rsidR="000539F2" w:rsidRDefault="000539F2" w:rsidP="000539F2">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com.inflectra.spiratest.addons.junitextension.samples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org.junit.jupiter.api.BeforeEach</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org.junit.jupiter.api.Test</w:t>
      </w:r>
      <w:proofErr w:type="spellEnd"/>
      <w:r>
        <w:rPr>
          <w:color w:val="000000"/>
          <w:sz w:val="18"/>
          <w:szCs w:val="18"/>
        </w:rPr>
        <w:t>;</w:t>
      </w:r>
      <w:r>
        <w:rPr>
          <w:color w:val="000000"/>
          <w:sz w:val="18"/>
          <w:szCs w:val="18"/>
        </w:rPr>
        <w:br/>
      </w:r>
      <w:r>
        <w:rPr>
          <w:b/>
          <w:bCs/>
          <w:color w:val="000080"/>
          <w:sz w:val="18"/>
          <w:szCs w:val="18"/>
        </w:rPr>
        <w:t xml:space="preserve">import static </w:t>
      </w:r>
      <w:proofErr w:type="spellStart"/>
      <w:r>
        <w:rPr>
          <w:color w:val="000000"/>
          <w:sz w:val="18"/>
          <w:szCs w:val="18"/>
        </w:rPr>
        <w:t>org.junit.jupiter.api.Assertions.assertEquals</w:t>
      </w:r>
      <w:proofErr w:type="spellEnd"/>
      <w:r>
        <w:rPr>
          <w:color w:val="000000"/>
          <w:sz w:val="18"/>
          <w:szCs w:val="18"/>
        </w:rPr>
        <w:t>;</w:t>
      </w:r>
      <w:r>
        <w:rPr>
          <w:color w:val="000000"/>
          <w:sz w:val="18"/>
          <w:szCs w:val="18"/>
        </w:rPr>
        <w:br/>
      </w:r>
      <w:r>
        <w:rPr>
          <w:b/>
          <w:bCs/>
          <w:color w:val="000080"/>
          <w:sz w:val="18"/>
          <w:szCs w:val="18"/>
        </w:rPr>
        <w:t xml:space="preserve">import static </w:t>
      </w:r>
      <w:proofErr w:type="spellStart"/>
      <w:r>
        <w:rPr>
          <w:color w:val="000000"/>
          <w:sz w:val="18"/>
          <w:szCs w:val="18"/>
        </w:rPr>
        <w:t>org.junit.jupiter.api.Assertions.assertTrue</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Some simple tests using the ability to return results back to SpiraTest</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@author </w:t>
      </w:r>
      <w:r>
        <w:rPr>
          <w:i/>
          <w:iCs/>
          <w:color w:val="808080"/>
          <w:sz w:val="18"/>
          <w:szCs w:val="18"/>
        </w:rPr>
        <w:t>Inflectra Corporation</w:t>
      </w:r>
      <w:r>
        <w:rPr>
          <w:i/>
          <w:iCs/>
          <w:color w:val="808080"/>
          <w:sz w:val="18"/>
          <w:szCs w:val="18"/>
        </w:rPr>
        <w:br/>
        <w:t xml:space="preserve"> * </w:t>
      </w:r>
      <w:r>
        <w:rPr>
          <w:b/>
          <w:bCs/>
          <w:i/>
          <w:iCs/>
          <w:color w:val="808080"/>
          <w:sz w:val="18"/>
          <w:szCs w:val="18"/>
        </w:rPr>
        <w:t xml:space="preserve">@version </w:t>
      </w:r>
      <w:r>
        <w:rPr>
          <w:i/>
          <w:iCs/>
          <w:color w:val="808080"/>
          <w:sz w:val="18"/>
          <w:szCs w:val="18"/>
        </w:rPr>
        <w:t>4.0.0</w:t>
      </w:r>
      <w:r>
        <w:rPr>
          <w:i/>
          <w:iCs/>
          <w:color w:val="808080"/>
          <w:sz w:val="18"/>
          <w:szCs w:val="18"/>
        </w:rPr>
        <w:br/>
        <w:t xml:space="preserve"> */</w:t>
      </w:r>
      <w:r>
        <w:rPr>
          <w:i/>
          <w:iCs/>
          <w:color w:val="808080"/>
          <w:sz w:val="18"/>
          <w:szCs w:val="18"/>
        </w:rPr>
        <w:br/>
      </w:r>
      <w:r>
        <w:rPr>
          <w:b/>
          <w:bCs/>
          <w:color w:val="000080"/>
          <w:sz w:val="18"/>
          <w:szCs w:val="18"/>
        </w:rPr>
        <w:t xml:space="preserve">public class </w:t>
      </w:r>
      <w:proofErr w:type="spellStart"/>
      <w:r>
        <w:rPr>
          <w:color w:val="000000"/>
          <w:sz w:val="18"/>
          <w:szCs w:val="18"/>
        </w:rPr>
        <w:t>SimpleTest</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protected int </w:t>
      </w:r>
      <w:r>
        <w:rPr>
          <w:color w:val="000000"/>
          <w:sz w:val="18"/>
          <w:szCs w:val="18"/>
        </w:rPr>
        <w:t>fValue1;</w:t>
      </w:r>
      <w:r>
        <w:rPr>
          <w:color w:val="000000"/>
          <w:sz w:val="18"/>
          <w:szCs w:val="18"/>
        </w:rPr>
        <w:br/>
        <w:t xml:space="preserve">    </w:t>
      </w:r>
      <w:r>
        <w:rPr>
          <w:b/>
          <w:bCs/>
          <w:color w:val="000080"/>
          <w:sz w:val="18"/>
          <w:szCs w:val="18"/>
        </w:rPr>
        <w:t xml:space="preserve">protected int </w:t>
      </w:r>
      <w:r>
        <w:rPr>
          <w:color w:val="000000"/>
          <w:sz w:val="18"/>
          <w:szCs w:val="18"/>
        </w:rPr>
        <w:t>fValue2;</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Sets up the unit test</w:t>
      </w:r>
      <w:r>
        <w:rPr>
          <w:i/>
          <w:iCs/>
          <w:color w:val="808080"/>
          <w:sz w:val="18"/>
          <w:szCs w:val="18"/>
        </w:rPr>
        <w:br/>
        <w:t xml:space="preserve">     */</w:t>
      </w:r>
      <w:r>
        <w:rPr>
          <w:i/>
          <w:iCs/>
          <w:color w:val="808080"/>
          <w:sz w:val="18"/>
          <w:szCs w:val="18"/>
        </w:rPr>
        <w:br/>
        <w:t xml:space="preserve">    </w:t>
      </w:r>
      <w:r w:rsidRPr="000539F2">
        <w:rPr>
          <w:color w:val="000000"/>
          <w:sz w:val="18"/>
          <w:szCs w:val="18"/>
          <w:highlight w:val="yellow"/>
        </w:rPr>
        <w:t>@</w:t>
      </w:r>
      <w:proofErr w:type="spellStart"/>
      <w:r w:rsidRPr="000539F2">
        <w:rPr>
          <w:color w:val="000000"/>
          <w:sz w:val="18"/>
          <w:szCs w:val="18"/>
          <w:highlight w:val="yellow"/>
        </w:rPr>
        <w:t>BeforeEach</w:t>
      </w:r>
      <w:proofErr w:type="spellEnd"/>
      <w:r>
        <w:rPr>
          <w:color w:val="000000"/>
          <w:sz w:val="18"/>
          <w:szCs w:val="18"/>
        </w:rPr>
        <w:br/>
        <w:t xml:space="preserve">    </w:t>
      </w:r>
      <w:r>
        <w:rPr>
          <w:b/>
          <w:bCs/>
          <w:color w:val="000080"/>
          <w:sz w:val="18"/>
          <w:szCs w:val="18"/>
        </w:rPr>
        <w:t xml:space="preserve">public void </w:t>
      </w:r>
      <w:proofErr w:type="spellStart"/>
      <w:r>
        <w:rPr>
          <w:color w:val="000000"/>
          <w:sz w:val="18"/>
          <w:szCs w:val="18"/>
        </w:rPr>
        <w:t>setUp</w:t>
      </w:r>
      <w:proofErr w:type="spellEnd"/>
      <w:r>
        <w:rPr>
          <w:color w:val="000000"/>
          <w:sz w:val="18"/>
          <w:szCs w:val="18"/>
        </w:rPr>
        <w:t>() {</w:t>
      </w:r>
      <w:r>
        <w:rPr>
          <w:color w:val="000000"/>
          <w:sz w:val="18"/>
          <w:szCs w:val="18"/>
        </w:rPr>
        <w:br/>
        <w:t xml:space="preserve">        fValue1 = </w:t>
      </w:r>
      <w:r>
        <w:rPr>
          <w:color w:val="0000FF"/>
          <w:sz w:val="18"/>
          <w:szCs w:val="18"/>
        </w:rPr>
        <w:t>2</w:t>
      </w:r>
      <w:r>
        <w:rPr>
          <w:color w:val="000000"/>
          <w:sz w:val="18"/>
          <w:szCs w:val="18"/>
        </w:rPr>
        <w:t>;</w:t>
      </w:r>
      <w:r>
        <w:rPr>
          <w:color w:val="000000"/>
          <w:sz w:val="18"/>
          <w:szCs w:val="18"/>
        </w:rPr>
        <w:br/>
        <w:t xml:space="preserve">        fValue2 = </w:t>
      </w:r>
      <w:r>
        <w:rPr>
          <w:color w:val="0000FF"/>
          <w:sz w:val="18"/>
          <w:szCs w:val="18"/>
        </w:rPr>
        <w:t>3</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the addition of the two values</w:t>
      </w:r>
      <w:r>
        <w:rPr>
          <w:i/>
          <w:iCs/>
          <w:color w:val="808080"/>
          <w:sz w:val="18"/>
          <w:szCs w:val="18"/>
        </w:rPr>
        <w:br/>
        <w:t xml:space="preserve">     */</w:t>
      </w:r>
      <w:r>
        <w:rPr>
          <w:i/>
          <w:iCs/>
          <w:color w:val="808080"/>
          <w:sz w:val="18"/>
          <w:szCs w:val="18"/>
        </w:rPr>
        <w:br/>
        <w:t xml:space="preserve">    </w:t>
      </w:r>
      <w:r w:rsidRPr="000539F2">
        <w:rPr>
          <w:color w:val="000000"/>
          <w:sz w:val="18"/>
          <w:szCs w:val="18"/>
          <w:highlight w:val="yellow"/>
        </w:rPr>
        <w:t>@Test</w:t>
      </w:r>
      <w:r>
        <w:rPr>
          <w:color w:val="000000"/>
          <w:sz w:val="18"/>
          <w:szCs w:val="18"/>
        </w:rPr>
        <w:br/>
        <w:t xml:space="preserve">    </w:t>
      </w:r>
      <w:r>
        <w:rPr>
          <w:b/>
          <w:bCs/>
          <w:color w:val="000080"/>
          <w:sz w:val="18"/>
          <w:szCs w:val="18"/>
        </w:rPr>
        <w:t xml:space="preserve">public void </w:t>
      </w:r>
      <w:proofErr w:type="spellStart"/>
      <w:r>
        <w:rPr>
          <w:color w:val="000000"/>
          <w:sz w:val="18"/>
          <w:szCs w:val="18"/>
        </w:rPr>
        <w:t>testAdd</w:t>
      </w:r>
      <w:proofErr w:type="spellEnd"/>
      <w:r>
        <w:rPr>
          <w:color w:val="000000"/>
          <w:sz w:val="18"/>
          <w:szCs w:val="18"/>
        </w:rPr>
        <w:t>() {</w:t>
      </w:r>
      <w:r>
        <w:rPr>
          <w:color w:val="000000"/>
          <w:sz w:val="18"/>
          <w:szCs w:val="18"/>
        </w:rPr>
        <w:br/>
        <w:t xml:space="preserve">        </w:t>
      </w:r>
      <w:r>
        <w:rPr>
          <w:b/>
          <w:bCs/>
          <w:color w:val="000080"/>
          <w:sz w:val="18"/>
          <w:szCs w:val="18"/>
        </w:rPr>
        <w:t xml:space="preserve">double </w:t>
      </w:r>
      <w:r>
        <w:rPr>
          <w:color w:val="000000"/>
          <w:sz w:val="18"/>
          <w:szCs w:val="18"/>
        </w:rPr>
        <w:t>result = fValue1 + fValue2;</w:t>
      </w:r>
      <w:r>
        <w:rPr>
          <w:color w:val="000000"/>
          <w:sz w:val="18"/>
          <w:szCs w:val="18"/>
        </w:rPr>
        <w:br/>
      </w:r>
      <w:r>
        <w:rPr>
          <w:color w:val="000000"/>
          <w:sz w:val="18"/>
          <w:szCs w:val="18"/>
        </w:rPr>
        <w:br/>
        <w:t xml:space="preserve">        </w:t>
      </w:r>
      <w:r>
        <w:rPr>
          <w:i/>
          <w:iCs/>
          <w:color w:val="808080"/>
          <w:sz w:val="18"/>
          <w:szCs w:val="18"/>
        </w:rPr>
        <w:t>// forced failure result == 5</w:t>
      </w:r>
      <w:r>
        <w:rPr>
          <w:i/>
          <w:iCs/>
          <w:color w:val="808080"/>
          <w:sz w:val="18"/>
          <w:szCs w:val="18"/>
        </w:rPr>
        <w:br/>
        <w:t xml:space="preserve">        </w:t>
      </w:r>
      <w:proofErr w:type="spellStart"/>
      <w:r>
        <w:rPr>
          <w:color w:val="000000"/>
          <w:sz w:val="18"/>
          <w:szCs w:val="18"/>
        </w:rPr>
        <w:t>assertTrue</w:t>
      </w:r>
      <w:proofErr w:type="spellEnd"/>
      <w:r>
        <w:rPr>
          <w:color w:val="000000"/>
          <w:sz w:val="18"/>
          <w:szCs w:val="18"/>
        </w:rPr>
        <w:t xml:space="preserve">(result == </w:t>
      </w:r>
      <w:r>
        <w:rPr>
          <w:color w:val="0000FF"/>
          <w:sz w:val="18"/>
          <w:szCs w:val="18"/>
        </w:rPr>
        <w:t>6</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division by zero</w:t>
      </w:r>
      <w:r>
        <w:rPr>
          <w:i/>
          <w:iCs/>
          <w:color w:val="808080"/>
          <w:sz w:val="18"/>
          <w:szCs w:val="18"/>
        </w:rPr>
        <w:br/>
        <w:t xml:space="preserve">     */</w:t>
      </w:r>
      <w:r>
        <w:rPr>
          <w:i/>
          <w:iCs/>
          <w:color w:val="808080"/>
          <w:sz w:val="18"/>
          <w:szCs w:val="18"/>
        </w:rPr>
        <w:br/>
        <w:t xml:space="preserve">    </w:t>
      </w:r>
      <w:r w:rsidRPr="000539F2">
        <w:rPr>
          <w:color w:val="000000"/>
          <w:sz w:val="18"/>
          <w:szCs w:val="18"/>
          <w:highlight w:val="yellow"/>
        </w:rPr>
        <w:t>@Test</w:t>
      </w:r>
      <w:r>
        <w:rPr>
          <w:color w:val="000000"/>
          <w:sz w:val="18"/>
          <w:szCs w:val="18"/>
        </w:rPr>
        <w:br/>
        <w:t xml:space="preserve">    </w:t>
      </w:r>
      <w:r>
        <w:rPr>
          <w:b/>
          <w:bCs/>
          <w:color w:val="000080"/>
          <w:sz w:val="18"/>
          <w:szCs w:val="18"/>
        </w:rPr>
        <w:t xml:space="preserve">public void </w:t>
      </w:r>
      <w:proofErr w:type="spellStart"/>
      <w:r>
        <w:rPr>
          <w:color w:val="000000"/>
          <w:sz w:val="18"/>
          <w:szCs w:val="18"/>
        </w:rPr>
        <w:t>testDivideByZero</w:t>
      </w:r>
      <w:proofErr w:type="spellEnd"/>
      <w:r>
        <w:rPr>
          <w:color w:val="000000"/>
          <w:sz w:val="18"/>
          <w:szCs w:val="18"/>
        </w:rPr>
        <w:t>() {</w:t>
      </w:r>
      <w:r>
        <w:rPr>
          <w:color w:val="000000"/>
          <w:sz w:val="18"/>
          <w:szCs w:val="18"/>
        </w:rPr>
        <w:br/>
        <w:t xml:space="preserve">        </w:t>
      </w:r>
      <w:r>
        <w:rPr>
          <w:b/>
          <w:bCs/>
          <w:color w:val="000080"/>
          <w:sz w:val="18"/>
          <w:szCs w:val="18"/>
        </w:rPr>
        <w:t xml:space="preserve">int </w:t>
      </w:r>
      <w:r>
        <w:rPr>
          <w:color w:val="000000"/>
          <w:sz w:val="18"/>
          <w:szCs w:val="18"/>
        </w:rPr>
        <w:t xml:space="preserve">zero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result = </w:t>
      </w:r>
      <w:r>
        <w:rPr>
          <w:color w:val="0000FF"/>
          <w:sz w:val="18"/>
          <w:szCs w:val="18"/>
        </w:rPr>
        <w:t xml:space="preserve">8 </w:t>
      </w:r>
      <w:r>
        <w:rPr>
          <w:color w:val="000000"/>
          <w:sz w:val="18"/>
          <w:szCs w:val="18"/>
        </w:rPr>
        <w:t>/ zero;</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two equal values</w:t>
      </w:r>
      <w:r>
        <w:rPr>
          <w:i/>
          <w:iCs/>
          <w:color w:val="808080"/>
          <w:sz w:val="18"/>
          <w:szCs w:val="18"/>
        </w:rPr>
        <w:br/>
        <w:t xml:space="preserve">     */</w:t>
      </w:r>
      <w:r>
        <w:rPr>
          <w:i/>
          <w:iCs/>
          <w:color w:val="808080"/>
          <w:sz w:val="18"/>
          <w:szCs w:val="18"/>
        </w:rPr>
        <w:br/>
        <w:t xml:space="preserve">    </w:t>
      </w:r>
      <w:r w:rsidRPr="000539F2">
        <w:rPr>
          <w:color w:val="000000"/>
          <w:sz w:val="18"/>
          <w:szCs w:val="18"/>
          <w:highlight w:val="yellow"/>
        </w:rPr>
        <w:t>@Test</w:t>
      </w:r>
      <w:r>
        <w:rPr>
          <w:color w:val="000000"/>
          <w:sz w:val="18"/>
          <w:szCs w:val="18"/>
        </w:rPr>
        <w:br/>
        <w:t xml:space="preserve">    </w:t>
      </w:r>
      <w:r>
        <w:rPr>
          <w:b/>
          <w:bCs/>
          <w:color w:val="000080"/>
          <w:sz w:val="18"/>
          <w:szCs w:val="18"/>
        </w:rPr>
        <w:t xml:space="preserve">public void </w:t>
      </w:r>
      <w:proofErr w:type="spellStart"/>
      <w:r>
        <w:rPr>
          <w:color w:val="000000"/>
          <w:sz w:val="18"/>
          <w:szCs w:val="18"/>
        </w:rPr>
        <w:t>testEquals</w:t>
      </w:r>
      <w:proofErr w:type="spellEnd"/>
      <w:r>
        <w:rPr>
          <w:color w:val="000000"/>
          <w:sz w:val="18"/>
          <w:szCs w:val="18"/>
        </w:rPr>
        <w:t>() {</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12</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12L</w:t>
      </w:r>
      <w:r>
        <w:rPr>
          <w:color w:val="000000"/>
          <w:sz w:val="18"/>
          <w:szCs w:val="18"/>
        </w:rPr>
        <w:t xml:space="preserve">, </w:t>
      </w:r>
      <w:r>
        <w:rPr>
          <w:color w:val="0000FF"/>
          <w:sz w:val="18"/>
          <w:szCs w:val="18"/>
        </w:rPr>
        <w:t>12L</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b/>
          <w:bCs/>
          <w:color w:val="000080"/>
          <w:sz w:val="18"/>
          <w:szCs w:val="18"/>
        </w:rPr>
        <w:t xml:space="preserve">new </w:t>
      </w:r>
      <w:r>
        <w:rPr>
          <w:color w:val="000000"/>
          <w:sz w:val="18"/>
          <w:szCs w:val="18"/>
        </w:rPr>
        <w:t>Long(</w:t>
      </w:r>
      <w:r>
        <w:rPr>
          <w:color w:val="0000FF"/>
          <w:sz w:val="18"/>
          <w:szCs w:val="18"/>
        </w:rPr>
        <w:t>12</w:t>
      </w:r>
      <w:r>
        <w:rPr>
          <w:color w:val="000000"/>
          <w:sz w:val="18"/>
          <w:szCs w:val="18"/>
        </w:rPr>
        <w:t xml:space="preserve">), </w:t>
      </w:r>
      <w:r>
        <w:rPr>
          <w:b/>
          <w:bCs/>
          <w:color w:val="000080"/>
          <w:sz w:val="18"/>
          <w:szCs w:val="18"/>
        </w:rPr>
        <w:t xml:space="preserve">new </w:t>
      </w:r>
      <w:r>
        <w:rPr>
          <w:color w:val="000000"/>
          <w:sz w:val="18"/>
          <w:szCs w:val="18"/>
        </w:rPr>
        <w:t>Long(</w:t>
      </w:r>
      <w:r>
        <w:rPr>
          <w:color w:val="0000FF"/>
          <w:sz w:val="18"/>
          <w:szCs w:val="18"/>
        </w:rPr>
        <w:t>12</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13</w:t>
      </w:r>
      <w:r>
        <w:rPr>
          <w:color w:val="000000"/>
          <w:sz w:val="18"/>
          <w:szCs w:val="18"/>
        </w:rPr>
        <w:t xml:space="preserve">, </w:t>
      </w:r>
      <w:r>
        <w:rPr>
          <w:b/>
          <w:bCs/>
          <w:color w:val="008000"/>
          <w:sz w:val="18"/>
          <w:szCs w:val="18"/>
        </w:rPr>
        <w:t>"Size"</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12.0</w:t>
      </w:r>
      <w:r>
        <w:rPr>
          <w:color w:val="000000"/>
          <w:sz w:val="18"/>
          <w:szCs w:val="18"/>
        </w:rPr>
        <w:t xml:space="preserve">, </w:t>
      </w:r>
      <w:r>
        <w:rPr>
          <w:color w:val="0000FF"/>
          <w:sz w:val="18"/>
          <w:szCs w:val="18"/>
        </w:rPr>
        <w:t>11.99</w:t>
      </w:r>
      <w:r>
        <w:rPr>
          <w:color w:val="000000"/>
          <w:sz w:val="18"/>
          <w:szCs w:val="18"/>
        </w:rPr>
        <w:t xml:space="preserve">, </w:t>
      </w:r>
      <w:r>
        <w:rPr>
          <w:color w:val="0000FF"/>
          <w:sz w:val="18"/>
          <w:szCs w:val="18"/>
        </w:rPr>
        <w:t>0.0</w:t>
      </w:r>
      <w:r>
        <w:rPr>
          <w:color w:val="000000"/>
          <w:sz w:val="18"/>
          <w:szCs w:val="18"/>
        </w:rPr>
        <w:t xml:space="preserve">, </w:t>
      </w:r>
      <w:r>
        <w:rPr>
          <w:b/>
          <w:bCs/>
          <w:color w:val="008000"/>
          <w:sz w:val="18"/>
          <w:szCs w:val="18"/>
        </w:rPr>
        <w:t>"Capacity"</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 Tests success</w:t>
      </w:r>
      <w:r>
        <w:rPr>
          <w:i/>
          <w:iCs/>
          <w:color w:val="808080"/>
          <w:sz w:val="18"/>
          <w:szCs w:val="18"/>
        </w:rPr>
        <w:br/>
        <w:t xml:space="preserve">     */</w:t>
      </w:r>
      <w:r>
        <w:rPr>
          <w:i/>
          <w:iCs/>
          <w:color w:val="808080"/>
          <w:sz w:val="18"/>
          <w:szCs w:val="18"/>
        </w:rPr>
        <w:br/>
        <w:t xml:space="preserve">    </w:t>
      </w:r>
      <w:r w:rsidRPr="000539F2">
        <w:rPr>
          <w:color w:val="000000"/>
          <w:sz w:val="18"/>
          <w:szCs w:val="18"/>
          <w:highlight w:val="yellow"/>
        </w:rPr>
        <w:t>@Test</w:t>
      </w:r>
      <w:r>
        <w:rPr>
          <w:color w:val="000000"/>
          <w:sz w:val="18"/>
          <w:szCs w:val="18"/>
        </w:rPr>
        <w:br/>
        <w:t xml:space="preserve">    </w:t>
      </w:r>
      <w:r>
        <w:rPr>
          <w:b/>
          <w:bCs/>
          <w:color w:val="000080"/>
          <w:sz w:val="18"/>
          <w:szCs w:val="18"/>
        </w:rPr>
        <w:t xml:space="preserve">public void </w:t>
      </w:r>
      <w:proofErr w:type="spellStart"/>
      <w:r>
        <w:rPr>
          <w:color w:val="000000"/>
          <w:sz w:val="18"/>
          <w:szCs w:val="18"/>
        </w:rPr>
        <w:t>testSuccess</w:t>
      </w:r>
      <w:proofErr w:type="spellEnd"/>
      <w:r>
        <w:rPr>
          <w:color w:val="000000"/>
          <w:sz w:val="18"/>
          <w:szCs w:val="18"/>
        </w:rPr>
        <w:t>() {</w:t>
      </w:r>
      <w:r>
        <w:rPr>
          <w:color w:val="000000"/>
          <w:sz w:val="18"/>
          <w:szCs w:val="18"/>
        </w:rPr>
        <w:br/>
        <w:t xml:space="preserve">        </w:t>
      </w:r>
      <w:r>
        <w:rPr>
          <w:i/>
          <w:iCs/>
          <w:color w:val="808080"/>
          <w:sz w:val="18"/>
          <w:szCs w:val="18"/>
        </w:rPr>
        <w:t>//Successful test</w:t>
      </w:r>
      <w:r>
        <w:rPr>
          <w:i/>
          <w:iCs/>
          <w:color w:val="80808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12</w:t>
      </w:r>
      <w:r>
        <w:rPr>
          <w:color w:val="000000"/>
          <w:sz w:val="18"/>
          <w:szCs w:val="18"/>
        </w:rPr>
        <w:t>);</w:t>
      </w:r>
      <w:r>
        <w:rPr>
          <w:color w:val="000000"/>
          <w:sz w:val="18"/>
          <w:szCs w:val="18"/>
        </w:rPr>
        <w:br/>
        <w:t xml:space="preserve">    }</w:t>
      </w:r>
      <w:r>
        <w:rPr>
          <w:color w:val="000000"/>
          <w:sz w:val="18"/>
          <w:szCs w:val="18"/>
        </w:rPr>
        <w:br/>
        <w:t>}</w:t>
      </w:r>
    </w:p>
    <w:p w14:paraId="37BE15CA" w14:textId="1256C28C" w:rsidR="001501A7" w:rsidRDefault="001501A7" w:rsidP="000539F2">
      <w:pPr>
        <w:pStyle w:val="HTMLPreformatted"/>
        <w:shd w:val="clear" w:color="auto" w:fill="FFFFFF"/>
        <w:rPr>
          <w:color w:val="000000"/>
          <w:sz w:val="18"/>
          <w:szCs w:val="18"/>
        </w:rPr>
      </w:pPr>
    </w:p>
    <w:p w14:paraId="2572385F" w14:textId="77777777" w:rsidR="001501A7" w:rsidRDefault="001501A7" w:rsidP="000539F2">
      <w:pPr>
        <w:pStyle w:val="HTMLPreformatted"/>
        <w:shd w:val="clear" w:color="auto" w:fill="FFFFFF"/>
        <w:rPr>
          <w:color w:val="000000"/>
          <w:sz w:val="18"/>
          <w:szCs w:val="18"/>
        </w:rPr>
      </w:pPr>
    </w:p>
    <w:p w14:paraId="5C6F8255" w14:textId="77777777" w:rsidR="00007912" w:rsidRDefault="00007912" w:rsidP="00007912"/>
    <w:p w14:paraId="3CE7E805" w14:textId="5622590C" w:rsidR="00007912" w:rsidRDefault="00AC0FE1" w:rsidP="00007912">
      <w:r>
        <w:t>The Java class is marked as a J</w:t>
      </w:r>
      <w:r w:rsidR="00007912">
        <w:t>Uni</w:t>
      </w:r>
      <w:r>
        <w:t>t test fixture by applying the @</w:t>
      </w:r>
      <w:proofErr w:type="spellStart"/>
      <w:r>
        <w:t>Before</w:t>
      </w:r>
      <w:r w:rsidR="000539F2">
        <w:t>Each</w:t>
      </w:r>
      <w:proofErr w:type="spellEnd"/>
      <w:r w:rsidR="00007912">
        <w:t xml:space="preserve"> attribute to the </w:t>
      </w:r>
      <w:r>
        <w:t>setup method, and the @Test</w:t>
      </w:r>
      <w:r w:rsidR="00007912">
        <w:t xml:space="preserve"> attribute to each of the test assertion methods individually – highlighted in </w:t>
      </w:r>
      <w:r w:rsidR="00007912" w:rsidRPr="000539F2">
        <w:rPr>
          <w:shd w:val="clear" w:color="auto" w:fill="FFFF00"/>
        </w:rPr>
        <w:t>yellow</w:t>
      </w:r>
      <w:r w:rsidR="00007912">
        <w:t xml:space="preserve"> above. When you open up the class in </w:t>
      </w:r>
      <w:r>
        <w:t xml:space="preserve">a JUnit runner or execute from the command line </w:t>
      </w:r>
      <w:r w:rsidR="00007912">
        <w:t>it loads a</w:t>
      </w:r>
      <w:r>
        <w:t>ll the test classes</w:t>
      </w:r>
      <w:r w:rsidR="00007912">
        <w:t xml:space="preserve"> and execut</w:t>
      </w:r>
      <w:r>
        <w:t>es all the methods marked with @Test</w:t>
      </w:r>
      <w:r w:rsidR="00007912">
        <w:t xml:space="preserve"> in turn.</w:t>
      </w:r>
    </w:p>
    <w:p w14:paraId="27BCEC4C" w14:textId="77777777" w:rsidR="00007912" w:rsidRDefault="00007912" w:rsidP="00007912">
      <w:r>
        <w:t>Each of the Assert statements is used to test the state of the application after executing some sample code that calls the functionality being tested. If the condition in the assertion is true, then execution of the test continues, if it is false</w:t>
      </w:r>
      <w:r w:rsidR="00EA1E87">
        <w:t>, then a failure is logged and J</w:t>
      </w:r>
      <w:r>
        <w:t>Unit moves on to the next test method.</w:t>
      </w:r>
    </w:p>
    <w:p w14:paraId="15C1E957" w14:textId="77777777" w:rsidR="00007912" w:rsidRDefault="00EA1E87" w:rsidP="00007912">
      <w:r>
        <w:t>So, to use SpiraTest with J</w:t>
      </w:r>
      <w:r w:rsidR="00007912">
        <w:t xml:space="preserve">Unit, each of the test </w:t>
      </w:r>
      <w:r>
        <w:t>cases written for execution by J</w:t>
      </w:r>
      <w:r w:rsidR="00007912">
        <w:t>Unit needs to have a corresponding test case in SpiraTest. These can be either existing test cases that have manual test steps or they can be new test cases designed specifically for automated testing and therefore have no defined test steps. In either case, the chang</w:t>
      </w:r>
      <w:r>
        <w:t>es that need to be made to the J</w:t>
      </w:r>
      <w:r w:rsidR="00007912">
        <w:t>Unit test fixtu</w:t>
      </w:r>
      <w:r>
        <w:t>re for SpiraTest to record the J</w:t>
      </w:r>
      <w:r w:rsidR="00007912">
        <w:t>Unit test run are illustrated below:</w:t>
      </w:r>
      <w:r w:rsidR="00007912">
        <w:br/>
      </w:r>
    </w:p>
    <w:p w14:paraId="74824843" w14:textId="26E485B4" w:rsidR="000539F2" w:rsidRDefault="000539F2" w:rsidP="000539F2">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com.inflectra.spiratest.addons.junitextension.samples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com.inflectra.spiratest.addons.junitextension</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org.junit.jupiter.api.BeforeEach</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org.junit.jupiter.api.Test</w:t>
      </w:r>
      <w:proofErr w:type="spellEnd"/>
      <w:r>
        <w:rPr>
          <w:color w:val="000000"/>
          <w:sz w:val="18"/>
          <w:szCs w:val="18"/>
        </w:rPr>
        <w:t>;</w:t>
      </w:r>
      <w:r>
        <w:rPr>
          <w:color w:val="000000"/>
          <w:sz w:val="18"/>
          <w:szCs w:val="18"/>
        </w:rPr>
        <w:br/>
      </w:r>
      <w:r>
        <w:rPr>
          <w:b/>
          <w:bCs/>
          <w:color w:val="000080"/>
          <w:sz w:val="18"/>
          <w:szCs w:val="18"/>
        </w:rPr>
        <w:t xml:space="preserve">import static </w:t>
      </w:r>
      <w:proofErr w:type="spellStart"/>
      <w:r>
        <w:rPr>
          <w:color w:val="000000"/>
          <w:sz w:val="18"/>
          <w:szCs w:val="18"/>
        </w:rPr>
        <w:t>org.junit.jupiter.api.Assertions.assertEquals</w:t>
      </w:r>
      <w:proofErr w:type="spellEnd"/>
      <w:r>
        <w:rPr>
          <w:color w:val="000000"/>
          <w:sz w:val="18"/>
          <w:szCs w:val="18"/>
        </w:rPr>
        <w:t>;</w:t>
      </w:r>
      <w:r>
        <w:rPr>
          <w:color w:val="000000"/>
          <w:sz w:val="18"/>
          <w:szCs w:val="18"/>
        </w:rPr>
        <w:br/>
      </w:r>
      <w:r>
        <w:rPr>
          <w:b/>
          <w:bCs/>
          <w:color w:val="000080"/>
          <w:sz w:val="18"/>
          <w:szCs w:val="18"/>
        </w:rPr>
        <w:t xml:space="preserve">import static </w:t>
      </w:r>
      <w:proofErr w:type="spellStart"/>
      <w:r>
        <w:rPr>
          <w:color w:val="000000"/>
          <w:sz w:val="18"/>
          <w:szCs w:val="18"/>
        </w:rPr>
        <w:t>org.junit.jupiter.api.Assertions.assertTrue</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Some simple tests using the ability to return results back to SpiraTest</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@author </w:t>
      </w:r>
      <w:r>
        <w:rPr>
          <w:i/>
          <w:iCs/>
          <w:color w:val="808080"/>
          <w:sz w:val="18"/>
          <w:szCs w:val="18"/>
        </w:rPr>
        <w:t>Inflectra Corporation</w:t>
      </w:r>
      <w:r>
        <w:rPr>
          <w:i/>
          <w:iCs/>
          <w:color w:val="808080"/>
          <w:sz w:val="18"/>
          <w:szCs w:val="18"/>
        </w:rPr>
        <w:br/>
        <w:t xml:space="preserve"> * </w:t>
      </w:r>
      <w:r>
        <w:rPr>
          <w:b/>
          <w:bCs/>
          <w:i/>
          <w:iCs/>
          <w:color w:val="808080"/>
          <w:sz w:val="18"/>
          <w:szCs w:val="18"/>
        </w:rPr>
        <w:t xml:space="preserve">@version </w:t>
      </w:r>
      <w:r>
        <w:rPr>
          <w:i/>
          <w:iCs/>
          <w:color w:val="808080"/>
          <w:sz w:val="18"/>
          <w:szCs w:val="18"/>
        </w:rPr>
        <w:t>4.0.0</w:t>
      </w:r>
      <w:r>
        <w:rPr>
          <w:i/>
          <w:iCs/>
          <w:color w:val="808080"/>
          <w:sz w:val="18"/>
          <w:szCs w:val="18"/>
        </w:rPr>
        <w:br/>
        <w:t xml:space="preserve"> */</w:t>
      </w:r>
      <w:r>
        <w:rPr>
          <w:i/>
          <w:iCs/>
          <w:color w:val="808080"/>
          <w:sz w:val="18"/>
          <w:szCs w:val="18"/>
        </w:rPr>
        <w:br/>
      </w:r>
      <w:r w:rsidRPr="00EF5A5E">
        <w:rPr>
          <w:color w:val="000000"/>
          <w:sz w:val="18"/>
          <w:szCs w:val="18"/>
          <w:highlight w:val="yellow"/>
        </w:rPr>
        <w:t>@</w:t>
      </w:r>
      <w:proofErr w:type="spellStart"/>
      <w:r w:rsidRPr="00EF5A5E">
        <w:rPr>
          <w:color w:val="000000"/>
          <w:sz w:val="18"/>
          <w:szCs w:val="18"/>
          <w:highlight w:val="yellow"/>
        </w:rPr>
        <w:t>SpiraTestConfiguration</w:t>
      </w:r>
      <w:proofErr w:type="spellEnd"/>
      <w:r w:rsidRPr="00EF5A5E">
        <w:rPr>
          <w:color w:val="000000"/>
          <w:sz w:val="18"/>
          <w:szCs w:val="18"/>
          <w:highlight w:val="yellow"/>
        </w:rPr>
        <w:t>(</w:t>
      </w:r>
      <w:r w:rsidRPr="00EF5A5E">
        <w:rPr>
          <w:color w:val="000000"/>
          <w:sz w:val="18"/>
          <w:szCs w:val="18"/>
          <w:highlight w:val="yellow"/>
        </w:rPr>
        <w:br/>
        <w:t xml:space="preserve">        </w:t>
      </w:r>
      <w:r w:rsidRPr="00EF5A5E">
        <w:rPr>
          <w:i/>
          <w:iCs/>
          <w:color w:val="808080"/>
          <w:sz w:val="18"/>
          <w:szCs w:val="18"/>
          <w:highlight w:val="yellow"/>
        </w:rPr>
        <w:t>//following are REQUIRED</w:t>
      </w:r>
      <w:r w:rsidRPr="00EF5A5E">
        <w:rPr>
          <w:i/>
          <w:iCs/>
          <w:color w:val="808080"/>
          <w:sz w:val="18"/>
          <w:szCs w:val="18"/>
          <w:highlight w:val="yellow"/>
        </w:rPr>
        <w:br/>
        <w:t xml:space="preserve">        </w:t>
      </w:r>
      <w:r w:rsidRPr="00EF5A5E">
        <w:rPr>
          <w:color w:val="000000"/>
          <w:sz w:val="18"/>
          <w:szCs w:val="18"/>
          <w:highlight w:val="yellow"/>
        </w:rPr>
        <w:t xml:space="preserve">url = </w:t>
      </w:r>
      <w:r w:rsidRPr="00EF5A5E">
        <w:rPr>
          <w:b/>
          <w:bCs/>
          <w:color w:val="008000"/>
          <w:sz w:val="18"/>
          <w:szCs w:val="18"/>
          <w:highlight w:val="yellow"/>
        </w:rPr>
        <w:t>"</w:t>
      </w:r>
      <w:r w:rsidR="00345634">
        <w:rPr>
          <w:b/>
          <w:bCs/>
          <w:color w:val="008000"/>
          <w:sz w:val="18"/>
          <w:szCs w:val="18"/>
          <w:highlight w:val="yellow"/>
        </w:rPr>
        <w:t>http://doctor/SpiraPlan</w:t>
      </w:r>
      <w:r w:rsidRPr="00EF5A5E">
        <w:rPr>
          <w:b/>
          <w:bCs/>
          <w:color w:val="008000"/>
          <w:sz w:val="18"/>
          <w:szCs w:val="18"/>
          <w:highlight w:val="yellow"/>
        </w:rPr>
        <w:t>"</w:t>
      </w:r>
      <w:r w:rsidRPr="00EF5A5E">
        <w:rPr>
          <w:color w:val="000000"/>
          <w:sz w:val="18"/>
          <w:szCs w:val="18"/>
          <w:highlight w:val="yellow"/>
        </w:rPr>
        <w:t>,</w:t>
      </w:r>
      <w:r w:rsidRPr="00EF5A5E">
        <w:rPr>
          <w:color w:val="000000"/>
          <w:sz w:val="18"/>
          <w:szCs w:val="18"/>
          <w:highlight w:val="yellow"/>
        </w:rPr>
        <w:br/>
        <w:t xml:space="preserve">        login = </w:t>
      </w:r>
      <w:r w:rsidRPr="00EF5A5E">
        <w:rPr>
          <w:b/>
          <w:bCs/>
          <w:color w:val="008000"/>
          <w:sz w:val="18"/>
          <w:szCs w:val="18"/>
          <w:highlight w:val="yellow"/>
        </w:rPr>
        <w:t>"fredbloggs"</w:t>
      </w:r>
      <w:r w:rsidRPr="00EF5A5E">
        <w:rPr>
          <w:color w:val="000000"/>
          <w:sz w:val="18"/>
          <w:szCs w:val="18"/>
          <w:highlight w:val="yellow"/>
        </w:rPr>
        <w:t>,</w:t>
      </w:r>
      <w:r w:rsidRPr="00EF5A5E">
        <w:rPr>
          <w:color w:val="000000"/>
          <w:sz w:val="18"/>
          <w:szCs w:val="18"/>
          <w:highlight w:val="yellow"/>
        </w:rPr>
        <w:br/>
        <w:t xml:space="preserve">        </w:t>
      </w:r>
      <w:proofErr w:type="spellStart"/>
      <w:r w:rsidR="00345634">
        <w:rPr>
          <w:color w:val="000000"/>
          <w:sz w:val="18"/>
          <w:szCs w:val="18"/>
          <w:highlight w:val="yellow"/>
        </w:rPr>
        <w:t>rssToken</w:t>
      </w:r>
      <w:proofErr w:type="spellEnd"/>
      <w:r w:rsidRPr="00EF5A5E">
        <w:rPr>
          <w:color w:val="000000"/>
          <w:sz w:val="18"/>
          <w:szCs w:val="18"/>
          <w:highlight w:val="yellow"/>
        </w:rPr>
        <w:t xml:space="preserve"> </w:t>
      </w:r>
      <w:r w:rsidRPr="00345634">
        <w:rPr>
          <w:b/>
          <w:bCs/>
          <w:color w:val="008000"/>
          <w:sz w:val="18"/>
          <w:szCs w:val="18"/>
          <w:highlight w:val="yellow"/>
        </w:rPr>
        <w:t xml:space="preserve">= </w:t>
      </w:r>
      <w:r w:rsidRPr="00EF5A5E">
        <w:rPr>
          <w:b/>
          <w:bCs/>
          <w:color w:val="008000"/>
          <w:sz w:val="18"/>
          <w:szCs w:val="18"/>
          <w:highlight w:val="yellow"/>
        </w:rPr>
        <w:t>"</w:t>
      </w:r>
      <w:r w:rsidR="00345634" w:rsidRPr="00345634">
        <w:rPr>
          <w:b/>
          <w:bCs/>
          <w:color w:val="008000"/>
          <w:sz w:val="18"/>
          <w:szCs w:val="18"/>
          <w:highlight w:val="yellow"/>
        </w:rPr>
        <w:t>{XXXXXXXX-XXXX-XXXX-XXXX-XXXXXXXXXXXX}</w:t>
      </w:r>
      <w:r w:rsidRPr="00EF5A5E">
        <w:rPr>
          <w:b/>
          <w:bCs/>
          <w:color w:val="008000"/>
          <w:sz w:val="18"/>
          <w:szCs w:val="18"/>
          <w:highlight w:val="yellow"/>
        </w:rPr>
        <w:t>"</w:t>
      </w:r>
      <w:r w:rsidRPr="00345634">
        <w:rPr>
          <w:b/>
          <w:bCs/>
          <w:color w:val="008000"/>
          <w:sz w:val="18"/>
          <w:szCs w:val="18"/>
          <w:highlight w:val="yellow"/>
        </w:rPr>
        <w:t>,</w:t>
      </w:r>
      <w:r w:rsidRPr="00EF5A5E">
        <w:rPr>
          <w:color w:val="000000"/>
          <w:sz w:val="18"/>
          <w:szCs w:val="18"/>
          <w:highlight w:val="yellow"/>
        </w:rPr>
        <w:br/>
        <w:t xml:space="preserve">        </w:t>
      </w:r>
      <w:proofErr w:type="spellStart"/>
      <w:r w:rsidRPr="00EF5A5E">
        <w:rPr>
          <w:color w:val="000000"/>
          <w:sz w:val="18"/>
          <w:szCs w:val="18"/>
          <w:highlight w:val="yellow"/>
        </w:rPr>
        <w:t>projectId</w:t>
      </w:r>
      <w:proofErr w:type="spellEnd"/>
      <w:r w:rsidRPr="00EF5A5E">
        <w:rPr>
          <w:color w:val="000000"/>
          <w:sz w:val="18"/>
          <w:szCs w:val="18"/>
          <w:highlight w:val="yellow"/>
        </w:rPr>
        <w:t xml:space="preserve"> = </w:t>
      </w:r>
      <w:r w:rsidRPr="00EF5A5E">
        <w:rPr>
          <w:color w:val="0000FF"/>
          <w:sz w:val="18"/>
          <w:szCs w:val="18"/>
          <w:highlight w:val="yellow"/>
        </w:rPr>
        <w:t>1</w:t>
      </w:r>
      <w:r w:rsidRPr="00EF5A5E">
        <w:rPr>
          <w:color w:val="000000"/>
          <w:sz w:val="18"/>
          <w:szCs w:val="18"/>
          <w:highlight w:val="yellow"/>
        </w:rPr>
        <w:t>,</w:t>
      </w:r>
      <w:r w:rsidRPr="00EF5A5E">
        <w:rPr>
          <w:color w:val="000000"/>
          <w:sz w:val="18"/>
          <w:szCs w:val="18"/>
          <w:highlight w:val="yellow"/>
        </w:rPr>
        <w:br/>
        <w:t xml:space="preserve">        </w:t>
      </w:r>
      <w:r w:rsidRPr="00EF5A5E">
        <w:rPr>
          <w:i/>
          <w:iCs/>
          <w:color w:val="808080"/>
          <w:sz w:val="18"/>
          <w:szCs w:val="18"/>
          <w:highlight w:val="yellow"/>
        </w:rPr>
        <w:t>//following are OPTIONAL</w:t>
      </w:r>
      <w:r w:rsidRPr="00EF5A5E">
        <w:rPr>
          <w:i/>
          <w:iCs/>
          <w:color w:val="808080"/>
          <w:sz w:val="18"/>
          <w:szCs w:val="18"/>
          <w:highlight w:val="yellow"/>
        </w:rPr>
        <w:br/>
        <w:t xml:space="preserve">        </w:t>
      </w:r>
      <w:proofErr w:type="spellStart"/>
      <w:r w:rsidRPr="00EF5A5E">
        <w:rPr>
          <w:color w:val="000000"/>
          <w:sz w:val="18"/>
          <w:szCs w:val="18"/>
          <w:highlight w:val="yellow"/>
        </w:rPr>
        <w:t>releaseId</w:t>
      </w:r>
      <w:proofErr w:type="spellEnd"/>
      <w:r w:rsidRPr="00EF5A5E">
        <w:rPr>
          <w:color w:val="000000"/>
          <w:sz w:val="18"/>
          <w:szCs w:val="18"/>
          <w:highlight w:val="yellow"/>
        </w:rPr>
        <w:t xml:space="preserve"> = </w:t>
      </w:r>
      <w:r w:rsidRPr="00EF5A5E">
        <w:rPr>
          <w:color w:val="0000FF"/>
          <w:sz w:val="18"/>
          <w:szCs w:val="18"/>
          <w:highlight w:val="yellow"/>
        </w:rPr>
        <w:t>7</w:t>
      </w:r>
      <w:r w:rsidRPr="00EF5A5E">
        <w:rPr>
          <w:color w:val="000000"/>
          <w:sz w:val="18"/>
          <w:szCs w:val="18"/>
          <w:highlight w:val="yellow"/>
        </w:rPr>
        <w:t>,</w:t>
      </w:r>
      <w:r w:rsidRPr="00EF5A5E">
        <w:rPr>
          <w:color w:val="000000"/>
          <w:sz w:val="18"/>
          <w:szCs w:val="18"/>
          <w:highlight w:val="yellow"/>
        </w:rPr>
        <w:br/>
        <w:t xml:space="preserve">        </w:t>
      </w:r>
      <w:proofErr w:type="spellStart"/>
      <w:r w:rsidRPr="00EF5A5E">
        <w:rPr>
          <w:color w:val="000000"/>
          <w:sz w:val="18"/>
          <w:szCs w:val="18"/>
          <w:highlight w:val="yellow"/>
        </w:rPr>
        <w:t>testSetId</w:t>
      </w:r>
      <w:proofErr w:type="spellEnd"/>
      <w:r w:rsidRPr="00EF5A5E">
        <w:rPr>
          <w:color w:val="000000"/>
          <w:sz w:val="18"/>
          <w:szCs w:val="18"/>
          <w:highlight w:val="yellow"/>
        </w:rPr>
        <w:t xml:space="preserve"> = </w:t>
      </w:r>
      <w:r w:rsidRPr="00EF5A5E">
        <w:rPr>
          <w:color w:val="0000FF"/>
          <w:sz w:val="18"/>
          <w:szCs w:val="18"/>
          <w:highlight w:val="yellow"/>
        </w:rPr>
        <w:t>1</w:t>
      </w:r>
      <w:r w:rsidRPr="00EF5A5E">
        <w:rPr>
          <w:color w:val="0000FF"/>
          <w:sz w:val="18"/>
          <w:szCs w:val="18"/>
          <w:highlight w:val="yellow"/>
        </w:rPr>
        <w:br/>
      </w:r>
      <w:r w:rsidRPr="00EF5A5E">
        <w:rPr>
          <w:color w:val="000000"/>
          <w:sz w:val="18"/>
          <w:szCs w:val="18"/>
          <w:highlight w:val="yellow"/>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SimpleTest</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protected int </w:t>
      </w:r>
      <w:r>
        <w:rPr>
          <w:color w:val="000000"/>
          <w:sz w:val="18"/>
          <w:szCs w:val="18"/>
        </w:rPr>
        <w:t>fValue1;</w:t>
      </w:r>
      <w:r>
        <w:rPr>
          <w:color w:val="000000"/>
          <w:sz w:val="18"/>
          <w:szCs w:val="18"/>
        </w:rPr>
        <w:br/>
        <w:t xml:space="preserve">    </w:t>
      </w:r>
      <w:r>
        <w:rPr>
          <w:b/>
          <w:bCs/>
          <w:color w:val="000080"/>
          <w:sz w:val="18"/>
          <w:szCs w:val="18"/>
        </w:rPr>
        <w:t xml:space="preserve">protected int </w:t>
      </w:r>
      <w:r>
        <w:rPr>
          <w:color w:val="000000"/>
          <w:sz w:val="18"/>
          <w:szCs w:val="18"/>
        </w:rPr>
        <w:t>fValue2;</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Sets up the unit test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w:t>
      </w:r>
      <w:proofErr w:type="spellStart"/>
      <w:r>
        <w:rPr>
          <w:color w:val="000000"/>
          <w:sz w:val="18"/>
          <w:szCs w:val="18"/>
        </w:rPr>
        <w:t>BeforeEach</w:t>
      </w:r>
      <w:proofErr w:type="spellEnd"/>
      <w:r>
        <w:rPr>
          <w:color w:val="000000"/>
          <w:sz w:val="18"/>
          <w:szCs w:val="18"/>
        </w:rPr>
        <w:br/>
        <w:t xml:space="preserve">    </w:t>
      </w:r>
      <w:r>
        <w:rPr>
          <w:b/>
          <w:bCs/>
          <w:color w:val="000080"/>
          <w:sz w:val="18"/>
          <w:szCs w:val="18"/>
        </w:rPr>
        <w:t xml:space="preserve">public void </w:t>
      </w:r>
      <w:proofErr w:type="spellStart"/>
      <w:r>
        <w:rPr>
          <w:color w:val="000000"/>
          <w:sz w:val="18"/>
          <w:szCs w:val="18"/>
        </w:rPr>
        <w:t>setUp</w:t>
      </w:r>
      <w:proofErr w:type="spellEnd"/>
      <w:r>
        <w:rPr>
          <w:color w:val="000000"/>
          <w:sz w:val="18"/>
          <w:szCs w:val="18"/>
        </w:rPr>
        <w:t>() {</w:t>
      </w:r>
      <w:r>
        <w:rPr>
          <w:color w:val="000000"/>
          <w:sz w:val="18"/>
          <w:szCs w:val="18"/>
        </w:rPr>
        <w:br/>
        <w:t xml:space="preserve">        fValue1 = </w:t>
      </w:r>
      <w:r>
        <w:rPr>
          <w:color w:val="0000FF"/>
          <w:sz w:val="18"/>
          <w:szCs w:val="18"/>
        </w:rPr>
        <w:t>2</w:t>
      </w:r>
      <w:r>
        <w:rPr>
          <w:color w:val="000000"/>
          <w:sz w:val="18"/>
          <w:szCs w:val="18"/>
        </w:rPr>
        <w:t>;</w:t>
      </w:r>
      <w:r>
        <w:rPr>
          <w:color w:val="000000"/>
          <w:sz w:val="18"/>
          <w:szCs w:val="18"/>
        </w:rPr>
        <w:br/>
        <w:t xml:space="preserve">        fValue2 = </w:t>
      </w:r>
      <w:r>
        <w:rPr>
          <w:color w:val="0000FF"/>
          <w:sz w:val="18"/>
          <w:szCs w:val="18"/>
        </w:rPr>
        <w:t>3</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the addition of the two values</w:t>
      </w:r>
      <w:r>
        <w:rPr>
          <w:i/>
          <w:iCs/>
          <w:color w:val="808080"/>
          <w:sz w:val="18"/>
          <w:szCs w:val="18"/>
        </w:rPr>
        <w:br/>
        <w:t xml:space="preserve">     */</w:t>
      </w:r>
      <w:r>
        <w:rPr>
          <w:i/>
          <w:iCs/>
          <w:color w:val="808080"/>
          <w:sz w:val="18"/>
          <w:szCs w:val="18"/>
        </w:rPr>
        <w:br/>
        <w:t xml:space="preserve">    </w:t>
      </w:r>
      <w:r>
        <w:rPr>
          <w:color w:val="000000"/>
          <w:sz w:val="18"/>
          <w:szCs w:val="18"/>
        </w:rPr>
        <w:t>@Test</w:t>
      </w:r>
      <w:r>
        <w:rPr>
          <w:color w:val="000000"/>
          <w:sz w:val="18"/>
          <w:szCs w:val="18"/>
        </w:rPr>
        <w:br/>
        <w:t xml:space="preserve">    </w:t>
      </w:r>
      <w:r w:rsidRPr="00F966A8">
        <w:rPr>
          <w:color w:val="000000"/>
          <w:sz w:val="18"/>
          <w:szCs w:val="18"/>
          <w:highlight w:val="yellow"/>
        </w:rPr>
        <w:t>@</w:t>
      </w:r>
      <w:proofErr w:type="spellStart"/>
      <w:r w:rsidRPr="00F966A8">
        <w:rPr>
          <w:color w:val="000000"/>
          <w:sz w:val="18"/>
          <w:szCs w:val="18"/>
          <w:highlight w:val="yellow"/>
        </w:rPr>
        <w:t>SpiraTestCas</w:t>
      </w:r>
      <w:r w:rsidRPr="00EF5A5E">
        <w:rPr>
          <w:color w:val="000000"/>
          <w:sz w:val="18"/>
          <w:szCs w:val="18"/>
          <w:highlight w:val="yellow"/>
        </w:rPr>
        <w:t>e</w:t>
      </w:r>
      <w:proofErr w:type="spellEnd"/>
      <w:r w:rsidRPr="00EF5A5E">
        <w:rPr>
          <w:color w:val="000000"/>
          <w:sz w:val="18"/>
          <w:szCs w:val="18"/>
          <w:highlight w:val="yellow"/>
        </w:rPr>
        <w:t>(</w:t>
      </w:r>
      <w:proofErr w:type="spellStart"/>
      <w:r w:rsidRPr="00EF5A5E">
        <w:rPr>
          <w:color w:val="000000"/>
          <w:sz w:val="18"/>
          <w:szCs w:val="18"/>
          <w:highlight w:val="yellow"/>
        </w:rPr>
        <w:t>testCaseId</w:t>
      </w:r>
      <w:proofErr w:type="spellEnd"/>
      <w:r w:rsidRPr="00EF5A5E">
        <w:rPr>
          <w:color w:val="000000"/>
          <w:sz w:val="18"/>
          <w:szCs w:val="18"/>
          <w:highlight w:val="yellow"/>
        </w:rPr>
        <w:t xml:space="preserve"> = </w:t>
      </w:r>
      <w:r w:rsidRPr="00EF5A5E">
        <w:rPr>
          <w:color w:val="0000FF"/>
          <w:sz w:val="18"/>
          <w:szCs w:val="18"/>
          <w:highlight w:val="yellow"/>
        </w:rPr>
        <w:t>22</w:t>
      </w:r>
      <w:r w:rsidRPr="00EF5A5E">
        <w:rPr>
          <w:color w:val="000000"/>
          <w:sz w:val="18"/>
          <w:szCs w:val="18"/>
          <w:highlight w:val="yellow"/>
        </w:rPr>
        <w:t>)</w:t>
      </w:r>
      <w:r>
        <w:rPr>
          <w:color w:val="000000"/>
          <w:sz w:val="18"/>
          <w:szCs w:val="18"/>
        </w:rPr>
        <w:br/>
        <w:t xml:space="preserve">    </w:t>
      </w:r>
      <w:r>
        <w:rPr>
          <w:b/>
          <w:bCs/>
          <w:color w:val="000080"/>
          <w:sz w:val="18"/>
          <w:szCs w:val="18"/>
        </w:rPr>
        <w:t xml:space="preserve">public void </w:t>
      </w:r>
      <w:proofErr w:type="spellStart"/>
      <w:r>
        <w:rPr>
          <w:color w:val="000000"/>
          <w:sz w:val="18"/>
          <w:szCs w:val="18"/>
        </w:rPr>
        <w:t>testAdd</w:t>
      </w:r>
      <w:proofErr w:type="spellEnd"/>
      <w:r>
        <w:rPr>
          <w:color w:val="000000"/>
          <w:sz w:val="18"/>
          <w:szCs w:val="18"/>
        </w:rPr>
        <w:t>() {</w:t>
      </w:r>
      <w:r>
        <w:rPr>
          <w:color w:val="000000"/>
          <w:sz w:val="18"/>
          <w:szCs w:val="18"/>
        </w:rPr>
        <w:br/>
        <w:t xml:space="preserve">        </w:t>
      </w:r>
      <w:r>
        <w:rPr>
          <w:b/>
          <w:bCs/>
          <w:color w:val="000080"/>
          <w:sz w:val="18"/>
          <w:szCs w:val="18"/>
        </w:rPr>
        <w:t xml:space="preserve">double </w:t>
      </w:r>
      <w:r>
        <w:rPr>
          <w:color w:val="000000"/>
          <w:sz w:val="18"/>
          <w:szCs w:val="18"/>
        </w:rPr>
        <w:t>result = fValue1 + fValue2;</w:t>
      </w:r>
      <w:r>
        <w:rPr>
          <w:color w:val="000000"/>
          <w:sz w:val="18"/>
          <w:szCs w:val="18"/>
        </w:rPr>
        <w:br/>
      </w:r>
      <w:r>
        <w:rPr>
          <w:color w:val="000000"/>
          <w:sz w:val="18"/>
          <w:szCs w:val="18"/>
        </w:rPr>
        <w:br/>
        <w:t xml:space="preserve">        </w:t>
      </w:r>
      <w:r>
        <w:rPr>
          <w:i/>
          <w:iCs/>
          <w:color w:val="808080"/>
          <w:sz w:val="18"/>
          <w:szCs w:val="18"/>
        </w:rPr>
        <w:t>// forced failure result == 5</w:t>
      </w:r>
      <w:r>
        <w:rPr>
          <w:i/>
          <w:iCs/>
          <w:color w:val="808080"/>
          <w:sz w:val="18"/>
          <w:szCs w:val="18"/>
        </w:rPr>
        <w:br/>
        <w:t xml:space="preserve">        </w:t>
      </w:r>
      <w:proofErr w:type="spellStart"/>
      <w:r>
        <w:rPr>
          <w:color w:val="000000"/>
          <w:sz w:val="18"/>
          <w:szCs w:val="18"/>
        </w:rPr>
        <w:t>assertTrue</w:t>
      </w:r>
      <w:proofErr w:type="spellEnd"/>
      <w:r>
        <w:rPr>
          <w:color w:val="000000"/>
          <w:sz w:val="18"/>
          <w:szCs w:val="18"/>
        </w:rPr>
        <w:t xml:space="preserve">(result == </w:t>
      </w:r>
      <w:r>
        <w:rPr>
          <w:color w:val="0000FF"/>
          <w:sz w:val="18"/>
          <w:szCs w:val="18"/>
        </w:rPr>
        <w:t>6</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division by zero</w:t>
      </w:r>
      <w:r>
        <w:rPr>
          <w:i/>
          <w:iCs/>
          <w:color w:val="808080"/>
          <w:sz w:val="18"/>
          <w:szCs w:val="18"/>
        </w:rPr>
        <w:br/>
        <w:t xml:space="preserve">     */</w:t>
      </w:r>
      <w:r>
        <w:rPr>
          <w:i/>
          <w:iCs/>
          <w:color w:val="808080"/>
          <w:sz w:val="18"/>
          <w:szCs w:val="18"/>
        </w:rPr>
        <w:br/>
        <w:t xml:space="preserve">    </w:t>
      </w:r>
      <w:r>
        <w:rPr>
          <w:color w:val="000000"/>
          <w:sz w:val="18"/>
          <w:szCs w:val="18"/>
        </w:rPr>
        <w:t>@Test</w:t>
      </w:r>
      <w:r>
        <w:rPr>
          <w:color w:val="000000"/>
          <w:sz w:val="18"/>
          <w:szCs w:val="18"/>
        </w:rPr>
        <w:br/>
        <w:t xml:space="preserve">    </w:t>
      </w:r>
      <w:r w:rsidRPr="00F966A8">
        <w:rPr>
          <w:color w:val="000000"/>
          <w:sz w:val="18"/>
          <w:szCs w:val="18"/>
          <w:highlight w:val="yellow"/>
        </w:rPr>
        <w:t>@</w:t>
      </w:r>
      <w:proofErr w:type="spellStart"/>
      <w:r w:rsidRPr="00EF5A5E">
        <w:rPr>
          <w:color w:val="000000"/>
          <w:sz w:val="18"/>
          <w:szCs w:val="18"/>
          <w:highlight w:val="yellow"/>
        </w:rPr>
        <w:t>SpiraTestCase</w:t>
      </w:r>
      <w:proofErr w:type="spellEnd"/>
      <w:r w:rsidRPr="00EF5A5E">
        <w:rPr>
          <w:color w:val="000000"/>
          <w:sz w:val="18"/>
          <w:szCs w:val="18"/>
          <w:highlight w:val="yellow"/>
        </w:rPr>
        <w:t>(</w:t>
      </w:r>
      <w:proofErr w:type="spellStart"/>
      <w:r w:rsidRPr="00EF5A5E">
        <w:rPr>
          <w:color w:val="000000"/>
          <w:sz w:val="18"/>
          <w:szCs w:val="18"/>
          <w:highlight w:val="yellow"/>
        </w:rPr>
        <w:t>testCaseId</w:t>
      </w:r>
      <w:proofErr w:type="spellEnd"/>
      <w:r w:rsidRPr="00EF5A5E">
        <w:rPr>
          <w:color w:val="000000"/>
          <w:sz w:val="18"/>
          <w:szCs w:val="18"/>
          <w:highlight w:val="yellow"/>
        </w:rPr>
        <w:t xml:space="preserve"> = </w:t>
      </w:r>
      <w:r w:rsidRPr="00EF5A5E">
        <w:rPr>
          <w:color w:val="0000FF"/>
          <w:sz w:val="18"/>
          <w:szCs w:val="18"/>
          <w:highlight w:val="yellow"/>
        </w:rPr>
        <w:t>22</w:t>
      </w:r>
      <w:r w:rsidRPr="00EF5A5E">
        <w:rPr>
          <w:color w:val="000000"/>
          <w:sz w:val="18"/>
          <w:szCs w:val="18"/>
          <w:highlight w:val="yellow"/>
        </w:rPr>
        <w:t>)</w:t>
      </w:r>
      <w:r>
        <w:rPr>
          <w:color w:val="000000"/>
          <w:sz w:val="18"/>
          <w:szCs w:val="18"/>
        </w:rPr>
        <w:br/>
        <w:t xml:space="preserve">    </w:t>
      </w:r>
      <w:r>
        <w:rPr>
          <w:b/>
          <w:bCs/>
          <w:color w:val="000080"/>
          <w:sz w:val="18"/>
          <w:szCs w:val="18"/>
        </w:rPr>
        <w:t xml:space="preserve">public void </w:t>
      </w:r>
      <w:proofErr w:type="spellStart"/>
      <w:r>
        <w:rPr>
          <w:color w:val="000000"/>
          <w:sz w:val="18"/>
          <w:szCs w:val="18"/>
        </w:rPr>
        <w:t>testDivideByZero</w:t>
      </w:r>
      <w:proofErr w:type="spellEnd"/>
      <w:r>
        <w:rPr>
          <w:color w:val="000000"/>
          <w:sz w:val="18"/>
          <w:szCs w:val="18"/>
        </w:rPr>
        <w:t>() {</w:t>
      </w:r>
      <w:r>
        <w:rPr>
          <w:color w:val="000000"/>
          <w:sz w:val="18"/>
          <w:szCs w:val="18"/>
        </w:rPr>
        <w:br/>
        <w:t xml:space="preserve">        </w:t>
      </w:r>
      <w:r>
        <w:rPr>
          <w:b/>
          <w:bCs/>
          <w:color w:val="000080"/>
          <w:sz w:val="18"/>
          <w:szCs w:val="18"/>
        </w:rPr>
        <w:t xml:space="preserve">int </w:t>
      </w:r>
      <w:r>
        <w:rPr>
          <w:color w:val="000000"/>
          <w:sz w:val="18"/>
          <w:szCs w:val="18"/>
        </w:rPr>
        <w:t xml:space="preserve">zero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result = </w:t>
      </w:r>
      <w:r>
        <w:rPr>
          <w:color w:val="0000FF"/>
          <w:sz w:val="18"/>
          <w:szCs w:val="18"/>
        </w:rPr>
        <w:t xml:space="preserve">8 </w:t>
      </w:r>
      <w:r>
        <w:rPr>
          <w:color w:val="000000"/>
          <w:sz w:val="18"/>
          <w:szCs w:val="18"/>
        </w:rPr>
        <w:t>/ zero;</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two equal values</w:t>
      </w:r>
      <w:r>
        <w:rPr>
          <w:i/>
          <w:iCs/>
          <w:color w:val="808080"/>
          <w:sz w:val="18"/>
          <w:szCs w:val="18"/>
        </w:rPr>
        <w:br/>
        <w:t xml:space="preserve">     */</w:t>
      </w:r>
      <w:r>
        <w:rPr>
          <w:i/>
          <w:iCs/>
          <w:color w:val="808080"/>
          <w:sz w:val="18"/>
          <w:szCs w:val="18"/>
        </w:rPr>
        <w:br/>
        <w:t xml:space="preserve">    </w:t>
      </w:r>
      <w:r>
        <w:rPr>
          <w:color w:val="000000"/>
          <w:sz w:val="18"/>
          <w:szCs w:val="18"/>
        </w:rPr>
        <w:t>@Test</w:t>
      </w:r>
      <w:r>
        <w:rPr>
          <w:color w:val="000000"/>
          <w:sz w:val="18"/>
          <w:szCs w:val="18"/>
        </w:rPr>
        <w:br/>
        <w:t xml:space="preserve">    </w:t>
      </w:r>
      <w:r w:rsidRPr="00F966A8">
        <w:rPr>
          <w:color w:val="000000"/>
          <w:sz w:val="18"/>
          <w:szCs w:val="18"/>
          <w:highlight w:val="yellow"/>
        </w:rPr>
        <w:t>@</w:t>
      </w:r>
      <w:proofErr w:type="spellStart"/>
      <w:r w:rsidRPr="00F966A8">
        <w:rPr>
          <w:color w:val="000000"/>
          <w:sz w:val="18"/>
          <w:szCs w:val="18"/>
          <w:highlight w:val="yellow"/>
        </w:rPr>
        <w:t>SpiraTestCase</w:t>
      </w:r>
      <w:proofErr w:type="spellEnd"/>
      <w:r w:rsidRPr="00EF5A5E">
        <w:rPr>
          <w:color w:val="000000"/>
          <w:sz w:val="18"/>
          <w:szCs w:val="18"/>
          <w:highlight w:val="yellow"/>
        </w:rPr>
        <w:t>(</w:t>
      </w:r>
      <w:proofErr w:type="spellStart"/>
      <w:r w:rsidRPr="00EF5A5E">
        <w:rPr>
          <w:color w:val="000000"/>
          <w:sz w:val="18"/>
          <w:szCs w:val="18"/>
          <w:highlight w:val="yellow"/>
        </w:rPr>
        <w:t>testCaseId</w:t>
      </w:r>
      <w:proofErr w:type="spellEnd"/>
      <w:r w:rsidRPr="00EF5A5E">
        <w:rPr>
          <w:color w:val="000000"/>
          <w:sz w:val="18"/>
          <w:szCs w:val="18"/>
          <w:highlight w:val="yellow"/>
        </w:rPr>
        <w:t xml:space="preserve"> = </w:t>
      </w:r>
      <w:r w:rsidRPr="00EF5A5E">
        <w:rPr>
          <w:color w:val="0000FF"/>
          <w:sz w:val="18"/>
          <w:szCs w:val="18"/>
          <w:highlight w:val="yellow"/>
        </w:rPr>
        <w:t>22</w:t>
      </w:r>
      <w:r w:rsidRPr="00EF5A5E">
        <w:rPr>
          <w:color w:val="000000"/>
          <w:sz w:val="18"/>
          <w:szCs w:val="18"/>
          <w:highlight w:val="yellow"/>
        </w:rPr>
        <w:t>)</w:t>
      </w:r>
      <w:r>
        <w:rPr>
          <w:color w:val="000000"/>
          <w:sz w:val="18"/>
          <w:szCs w:val="18"/>
        </w:rPr>
        <w:br/>
        <w:t xml:space="preserve">    </w:t>
      </w:r>
      <w:r>
        <w:rPr>
          <w:b/>
          <w:bCs/>
          <w:color w:val="000080"/>
          <w:sz w:val="18"/>
          <w:szCs w:val="18"/>
        </w:rPr>
        <w:t xml:space="preserve">public void </w:t>
      </w:r>
      <w:proofErr w:type="spellStart"/>
      <w:r>
        <w:rPr>
          <w:color w:val="000000"/>
          <w:sz w:val="18"/>
          <w:szCs w:val="18"/>
        </w:rPr>
        <w:t>testEquals</w:t>
      </w:r>
      <w:proofErr w:type="spellEnd"/>
      <w:r>
        <w:rPr>
          <w:color w:val="000000"/>
          <w:sz w:val="18"/>
          <w:szCs w:val="18"/>
        </w:rPr>
        <w:t>() {</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12</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12L</w:t>
      </w:r>
      <w:r>
        <w:rPr>
          <w:color w:val="000000"/>
          <w:sz w:val="18"/>
          <w:szCs w:val="18"/>
        </w:rPr>
        <w:t xml:space="preserve">, </w:t>
      </w:r>
      <w:r>
        <w:rPr>
          <w:color w:val="0000FF"/>
          <w:sz w:val="18"/>
          <w:szCs w:val="18"/>
        </w:rPr>
        <w:t>12L</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b/>
          <w:bCs/>
          <w:color w:val="000080"/>
          <w:sz w:val="18"/>
          <w:szCs w:val="18"/>
        </w:rPr>
        <w:t xml:space="preserve">new </w:t>
      </w:r>
      <w:r>
        <w:rPr>
          <w:color w:val="000000"/>
          <w:sz w:val="18"/>
          <w:szCs w:val="18"/>
        </w:rPr>
        <w:t>Long(</w:t>
      </w:r>
      <w:r>
        <w:rPr>
          <w:color w:val="0000FF"/>
          <w:sz w:val="18"/>
          <w:szCs w:val="18"/>
        </w:rPr>
        <w:t>12</w:t>
      </w:r>
      <w:r>
        <w:rPr>
          <w:color w:val="000000"/>
          <w:sz w:val="18"/>
          <w:szCs w:val="18"/>
        </w:rPr>
        <w:t xml:space="preserve">), </w:t>
      </w:r>
      <w:r>
        <w:rPr>
          <w:b/>
          <w:bCs/>
          <w:color w:val="000080"/>
          <w:sz w:val="18"/>
          <w:szCs w:val="18"/>
        </w:rPr>
        <w:t xml:space="preserve">new </w:t>
      </w:r>
      <w:r>
        <w:rPr>
          <w:color w:val="000000"/>
          <w:sz w:val="18"/>
          <w:szCs w:val="18"/>
        </w:rPr>
        <w:t>Long(</w:t>
      </w:r>
      <w:r>
        <w:rPr>
          <w:color w:val="0000FF"/>
          <w:sz w:val="18"/>
          <w:szCs w:val="18"/>
        </w:rPr>
        <w:t>12</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13</w:t>
      </w:r>
      <w:r>
        <w:rPr>
          <w:color w:val="000000"/>
          <w:sz w:val="18"/>
          <w:szCs w:val="18"/>
        </w:rPr>
        <w:t xml:space="preserve">, </w:t>
      </w:r>
      <w:r>
        <w:rPr>
          <w:b/>
          <w:bCs/>
          <w:color w:val="008000"/>
          <w:sz w:val="18"/>
          <w:szCs w:val="18"/>
        </w:rPr>
        <w:t>"Size"</w:t>
      </w:r>
      <w:r>
        <w:rPr>
          <w:color w:val="000000"/>
          <w:sz w:val="18"/>
          <w:szCs w:val="18"/>
        </w:rPr>
        <w:t>);</w:t>
      </w:r>
      <w:r>
        <w:rPr>
          <w:color w:val="00000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12.0</w:t>
      </w:r>
      <w:r>
        <w:rPr>
          <w:color w:val="000000"/>
          <w:sz w:val="18"/>
          <w:szCs w:val="18"/>
        </w:rPr>
        <w:t xml:space="preserve">, </w:t>
      </w:r>
      <w:r>
        <w:rPr>
          <w:color w:val="0000FF"/>
          <w:sz w:val="18"/>
          <w:szCs w:val="18"/>
        </w:rPr>
        <w:t>11.99</w:t>
      </w:r>
      <w:r>
        <w:rPr>
          <w:color w:val="000000"/>
          <w:sz w:val="18"/>
          <w:szCs w:val="18"/>
        </w:rPr>
        <w:t xml:space="preserve">, </w:t>
      </w:r>
      <w:r>
        <w:rPr>
          <w:color w:val="0000FF"/>
          <w:sz w:val="18"/>
          <w:szCs w:val="18"/>
        </w:rPr>
        <w:t>0.0</w:t>
      </w:r>
      <w:r>
        <w:rPr>
          <w:color w:val="000000"/>
          <w:sz w:val="18"/>
          <w:szCs w:val="18"/>
        </w:rPr>
        <w:t xml:space="preserve">, </w:t>
      </w:r>
      <w:r>
        <w:rPr>
          <w:b/>
          <w:bCs/>
          <w:color w:val="008000"/>
          <w:sz w:val="18"/>
          <w:szCs w:val="18"/>
        </w:rPr>
        <w:t>"Capacity"</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Tests success</w:t>
      </w:r>
      <w:r>
        <w:rPr>
          <w:i/>
          <w:iCs/>
          <w:color w:val="808080"/>
          <w:sz w:val="18"/>
          <w:szCs w:val="18"/>
        </w:rPr>
        <w:br/>
        <w:t xml:space="preserve">     */</w:t>
      </w:r>
      <w:r>
        <w:rPr>
          <w:i/>
          <w:iCs/>
          <w:color w:val="808080"/>
          <w:sz w:val="18"/>
          <w:szCs w:val="18"/>
        </w:rPr>
        <w:br/>
        <w:t xml:space="preserve">    </w:t>
      </w:r>
      <w:r>
        <w:rPr>
          <w:color w:val="000000"/>
          <w:sz w:val="18"/>
          <w:szCs w:val="18"/>
        </w:rPr>
        <w:t>@Test</w:t>
      </w:r>
      <w:r>
        <w:rPr>
          <w:color w:val="000000"/>
          <w:sz w:val="18"/>
          <w:szCs w:val="18"/>
        </w:rPr>
        <w:br/>
        <w:t xml:space="preserve">    </w:t>
      </w:r>
      <w:r w:rsidRPr="00F966A8">
        <w:rPr>
          <w:color w:val="000000"/>
          <w:sz w:val="18"/>
          <w:szCs w:val="18"/>
          <w:highlight w:val="yellow"/>
        </w:rPr>
        <w:t>@</w:t>
      </w:r>
      <w:proofErr w:type="spellStart"/>
      <w:r w:rsidRPr="00F966A8">
        <w:rPr>
          <w:color w:val="000000"/>
          <w:sz w:val="18"/>
          <w:szCs w:val="18"/>
          <w:highlight w:val="yellow"/>
        </w:rPr>
        <w:t>SpiraTestCase</w:t>
      </w:r>
      <w:proofErr w:type="spellEnd"/>
      <w:r w:rsidRPr="00EF5A5E">
        <w:rPr>
          <w:color w:val="000000"/>
          <w:sz w:val="18"/>
          <w:szCs w:val="18"/>
          <w:highlight w:val="yellow"/>
        </w:rPr>
        <w:t>(</w:t>
      </w:r>
      <w:proofErr w:type="spellStart"/>
      <w:r w:rsidRPr="00EF5A5E">
        <w:rPr>
          <w:color w:val="000000"/>
          <w:sz w:val="18"/>
          <w:szCs w:val="18"/>
          <w:highlight w:val="yellow"/>
        </w:rPr>
        <w:t>testCaseId</w:t>
      </w:r>
      <w:proofErr w:type="spellEnd"/>
      <w:r w:rsidRPr="00EF5A5E">
        <w:rPr>
          <w:color w:val="000000"/>
          <w:sz w:val="18"/>
          <w:szCs w:val="18"/>
          <w:highlight w:val="yellow"/>
        </w:rPr>
        <w:t xml:space="preserve"> = </w:t>
      </w:r>
      <w:r w:rsidRPr="00EF5A5E">
        <w:rPr>
          <w:color w:val="0000FF"/>
          <w:sz w:val="18"/>
          <w:szCs w:val="18"/>
          <w:highlight w:val="yellow"/>
        </w:rPr>
        <w:t>22</w:t>
      </w:r>
      <w:r w:rsidRPr="00EF5A5E">
        <w:rPr>
          <w:color w:val="000000"/>
          <w:sz w:val="18"/>
          <w:szCs w:val="18"/>
          <w:highlight w:val="yellow"/>
        </w:rPr>
        <w:t>)</w:t>
      </w:r>
      <w:r>
        <w:rPr>
          <w:color w:val="000000"/>
          <w:sz w:val="18"/>
          <w:szCs w:val="18"/>
        </w:rPr>
        <w:br/>
        <w:t xml:space="preserve">    </w:t>
      </w:r>
      <w:r>
        <w:rPr>
          <w:b/>
          <w:bCs/>
          <w:color w:val="000080"/>
          <w:sz w:val="18"/>
          <w:szCs w:val="18"/>
        </w:rPr>
        <w:t xml:space="preserve">public void </w:t>
      </w:r>
      <w:proofErr w:type="spellStart"/>
      <w:r>
        <w:rPr>
          <w:color w:val="000000"/>
          <w:sz w:val="18"/>
          <w:szCs w:val="18"/>
        </w:rPr>
        <w:t>testSuccess</w:t>
      </w:r>
      <w:proofErr w:type="spellEnd"/>
      <w:r>
        <w:rPr>
          <w:color w:val="000000"/>
          <w:sz w:val="18"/>
          <w:szCs w:val="18"/>
        </w:rPr>
        <w:t>() {</w:t>
      </w:r>
      <w:r>
        <w:rPr>
          <w:color w:val="000000"/>
          <w:sz w:val="18"/>
          <w:szCs w:val="18"/>
        </w:rPr>
        <w:br/>
        <w:t xml:space="preserve">        </w:t>
      </w:r>
      <w:r>
        <w:rPr>
          <w:i/>
          <w:iCs/>
          <w:color w:val="808080"/>
          <w:sz w:val="18"/>
          <w:szCs w:val="18"/>
        </w:rPr>
        <w:t>//Successful test</w:t>
      </w:r>
      <w:r>
        <w:rPr>
          <w:i/>
          <w:iCs/>
          <w:color w:val="808080"/>
          <w:sz w:val="18"/>
          <w:szCs w:val="18"/>
        </w:rPr>
        <w:br/>
        <w:t xml:space="preserve">        </w:t>
      </w:r>
      <w:proofErr w:type="spellStart"/>
      <w:r>
        <w:rPr>
          <w:color w:val="000000"/>
          <w:sz w:val="18"/>
          <w:szCs w:val="18"/>
        </w:rPr>
        <w:t>assertEquals</w:t>
      </w:r>
      <w:proofErr w:type="spellEnd"/>
      <w:r>
        <w:rPr>
          <w:color w:val="000000"/>
          <w:sz w:val="18"/>
          <w:szCs w:val="18"/>
        </w:rPr>
        <w:t>(</w:t>
      </w:r>
      <w:r>
        <w:rPr>
          <w:color w:val="0000FF"/>
          <w:sz w:val="18"/>
          <w:szCs w:val="18"/>
        </w:rPr>
        <w:t>12</w:t>
      </w:r>
      <w:r>
        <w:rPr>
          <w:color w:val="000000"/>
          <w:sz w:val="18"/>
          <w:szCs w:val="18"/>
        </w:rPr>
        <w:t xml:space="preserve">, </w:t>
      </w:r>
      <w:r>
        <w:rPr>
          <w:color w:val="0000FF"/>
          <w:sz w:val="18"/>
          <w:szCs w:val="18"/>
        </w:rPr>
        <w:t>12</w:t>
      </w:r>
      <w:r>
        <w:rPr>
          <w:color w:val="000000"/>
          <w:sz w:val="18"/>
          <w:szCs w:val="18"/>
        </w:rPr>
        <w:t>);</w:t>
      </w:r>
      <w:r>
        <w:rPr>
          <w:color w:val="000000"/>
          <w:sz w:val="18"/>
          <w:szCs w:val="18"/>
        </w:rPr>
        <w:br/>
        <w:t xml:space="preserve">    }</w:t>
      </w:r>
      <w:r>
        <w:rPr>
          <w:color w:val="000000"/>
          <w:sz w:val="18"/>
          <w:szCs w:val="18"/>
        </w:rPr>
        <w:br/>
        <w:t>}</w:t>
      </w:r>
    </w:p>
    <w:p w14:paraId="1AB4BEEC" w14:textId="77777777" w:rsidR="00007912" w:rsidRDefault="00AC0FE1" w:rsidP="00007912">
      <w:r>
        <w:br/>
      </w:r>
      <w:r w:rsidR="00007912">
        <w:t>The over</w:t>
      </w:r>
      <w:r w:rsidR="00EA1E87">
        <w:t>all class is marked with a new @</w:t>
      </w:r>
      <w:proofErr w:type="spellStart"/>
      <w:r w:rsidR="00EA1E87">
        <w:t>SpiraTestConfiguration</w:t>
      </w:r>
      <w:proofErr w:type="spellEnd"/>
      <w:r w:rsidR="00007912">
        <w:t xml:space="preserve"> attribute that contains the following pieces of information needed to access the SpiraTest test repository:</w:t>
      </w:r>
    </w:p>
    <w:p w14:paraId="230D1544" w14:textId="77777777" w:rsidR="00007912" w:rsidRDefault="00D66C6D" w:rsidP="00F22334">
      <w:pPr>
        <w:numPr>
          <w:ilvl w:val="0"/>
          <w:numId w:val="25"/>
        </w:numPr>
      </w:pPr>
      <w:r w:rsidRPr="00D66C6D">
        <w:rPr>
          <w:b/>
        </w:rPr>
        <w:t xml:space="preserve">URL </w:t>
      </w:r>
      <w:r>
        <w:t xml:space="preserve">- </w:t>
      </w:r>
      <w:r w:rsidR="00007912">
        <w:t xml:space="preserve">The URL to the instance of SpiraTest being accessed. This needs to start with </w:t>
      </w:r>
      <w:r w:rsidR="00007912" w:rsidRPr="00E37014">
        <w:rPr>
          <w:rStyle w:val="PlainTextChar"/>
          <w:u w:val="single"/>
        </w:rPr>
        <w:t>http:/</w:t>
      </w:r>
      <w:r w:rsidR="00F22334">
        <w:rPr>
          <w:rStyle w:val="PlainTextChar"/>
          <w:u w:val="single"/>
        </w:rPr>
        <w:t>/</w:t>
      </w:r>
      <w:r w:rsidR="00F22334">
        <w:t xml:space="preserve"> </w:t>
      </w:r>
      <w:r w:rsidR="00731941">
        <w:t xml:space="preserve">or </w:t>
      </w:r>
      <w:r w:rsidR="00731941" w:rsidRPr="00731941">
        <w:rPr>
          <w:rStyle w:val="PlainTextChar"/>
          <w:u w:val="single"/>
        </w:rPr>
        <w:t>https://</w:t>
      </w:r>
      <w:r w:rsidR="00F22334">
        <w:t>.</w:t>
      </w:r>
    </w:p>
    <w:p w14:paraId="47F587A7" w14:textId="77777777" w:rsidR="00D66C6D" w:rsidRDefault="00562E2F" w:rsidP="00D66C6D">
      <w:pPr>
        <w:numPr>
          <w:ilvl w:val="0"/>
          <w:numId w:val="25"/>
        </w:numPr>
      </w:pPr>
      <w:r>
        <w:rPr>
          <w:b/>
        </w:rPr>
        <w:t>Login</w:t>
      </w:r>
      <w:r w:rsidR="00D66C6D">
        <w:t xml:space="preserve"> - A valid username for the instance of SpiraTest.</w:t>
      </w:r>
    </w:p>
    <w:p w14:paraId="3161E31E" w14:textId="5FE495AD" w:rsidR="00D66C6D" w:rsidRDefault="007E0B41" w:rsidP="00D66C6D">
      <w:pPr>
        <w:numPr>
          <w:ilvl w:val="0"/>
          <w:numId w:val="25"/>
        </w:numPr>
      </w:pPr>
      <w:r>
        <w:rPr>
          <w:b/>
        </w:rPr>
        <w:t>RSS Token</w:t>
      </w:r>
      <w:r w:rsidR="00D66C6D">
        <w:t xml:space="preserve"> </w:t>
      </w:r>
      <w:r>
        <w:t>–</w:t>
      </w:r>
      <w:r w:rsidR="00D66C6D">
        <w:t xml:space="preserve"> </w:t>
      </w:r>
      <w:r>
        <w:t>Found in your profile page, RSS Feeds must be enabled to work.</w:t>
      </w:r>
    </w:p>
    <w:p w14:paraId="1352BA63" w14:textId="77777777" w:rsidR="00D66C6D" w:rsidRDefault="00D66C6D" w:rsidP="00D66C6D">
      <w:pPr>
        <w:numPr>
          <w:ilvl w:val="0"/>
          <w:numId w:val="25"/>
        </w:numPr>
      </w:pPr>
      <w:r w:rsidRPr="00A02C6D">
        <w:rPr>
          <w:b/>
        </w:rPr>
        <w:lastRenderedPageBreak/>
        <w:t>Project Id</w:t>
      </w:r>
      <w:r>
        <w:t xml:space="preserve"> - The ID of the project (this can be found on the project homepage in the “Project Overview” section)</w:t>
      </w:r>
    </w:p>
    <w:p w14:paraId="67C51C30" w14:textId="77777777" w:rsidR="00D66C6D" w:rsidRDefault="00D66C6D" w:rsidP="00D66C6D">
      <w:pPr>
        <w:numPr>
          <w:ilvl w:val="0"/>
          <w:numId w:val="25"/>
        </w:numPr>
      </w:pPr>
      <w:r w:rsidRPr="00A02C6D">
        <w:rPr>
          <w:b/>
        </w:rPr>
        <w:t>Release Id</w:t>
      </w:r>
      <w:r w:rsidRPr="00A02C6D">
        <w:t xml:space="preserve"> (Optional)</w:t>
      </w:r>
      <w:r w:rsidRPr="00A02C6D">
        <w:rPr>
          <w:b/>
        </w:rPr>
        <w:t xml:space="preserve"> </w:t>
      </w:r>
      <w:r>
        <w:t>- The ID of the release to associate the test run with. This can be found on the releases list page (click on the Planning &gt; Releases tab). If you don’t want to specify a release, just use the value -1.</w:t>
      </w:r>
    </w:p>
    <w:p w14:paraId="0FD74E6F" w14:textId="77777777" w:rsidR="00D66C6D" w:rsidRDefault="00D66C6D" w:rsidP="00D66C6D">
      <w:pPr>
        <w:numPr>
          <w:ilvl w:val="0"/>
          <w:numId w:val="25"/>
        </w:numPr>
      </w:pPr>
      <w:r w:rsidRPr="00A02C6D">
        <w:rPr>
          <w:b/>
        </w:rPr>
        <w:t xml:space="preserve">Test Set Id </w:t>
      </w:r>
      <w:r w:rsidRPr="00A02C6D">
        <w:t>(Optional)</w:t>
      </w:r>
      <w:r w:rsidRPr="00A02C6D">
        <w:rPr>
          <w:b/>
        </w:rPr>
        <w:t xml:space="preserve"> </w:t>
      </w:r>
      <w:r>
        <w:t xml:space="preserve">– The ID of the test set to associate the test run with. This can be found on the test set list page (click on the Testing &gt; Test Sets tab). If you don’t want to specify a test set, just use the value -1. If you choose a test set that is associated with a release, then you don’t need to explicitly set a release id (i.e. just use -1). </w:t>
      </w:r>
      <w:proofErr w:type="gramStart"/>
      <w:r>
        <w:t>However</w:t>
      </w:r>
      <w:proofErr w:type="gramEnd"/>
      <w:r>
        <w:t xml:space="preserve"> if you do set a release value, it will override the value associated with the test set.</w:t>
      </w:r>
    </w:p>
    <w:p w14:paraId="51E8A881" w14:textId="77777777" w:rsidR="00007912" w:rsidRDefault="00007912" w:rsidP="00007912">
      <w:r>
        <w:t>In addition, each of the individual test methods needs to be mapped to a specific test case within SpiraTest.</w:t>
      </w:r>
      <w:r w:rsidR="00EA1E87">
        <w:t xml:space="preserve"> This is done by adding a @</w:t>
      </w:r>
      <w:proofErr w:type="spellStart"/>
      <w:r w:rsidR="00EA1E87">
        <w:t>SpiraTestCase</w:t>
      </w:r>
      <w:proofErr w:type="spellEnd"/>
      <w:r>
        <w:t xml:space="preserve"> attribute to the test method together with the ID of the corresponding test case in SpiraTest. The Test Case ID can be found on the test cases list page (click the “Test Cases” tab).</w:t>
      </w:r>
    </w:p>
    <w:p w14:paraId="65952ED5" w14:textId="77777777" w:rsidR="00007912" w:rsidRDefault="00007912" w:rsidP="00007912">
      <w:r>
        <w:t xml:space="preserve">For these attributes to be available in your test fixture, you also need to add a reference to the </w:t>
      </w:r>
      <w:proofErr w:type="spellStart"/>
      <w:proofErr w:type="gramStart"/>
      <w:r w:rsidR="00EA1E87" w:rsidRPr="00EA1E87">
        <w:rPr>
          <w:i/>
        </w:rPr>
        <w:t>com.inflectra</w:t>
      </w:r>
      <w:proofErr w:type="gramEnd"/>
      <w:r w:rsidR="00EA1E87" w:rsidRPr="00EA1E87">
        <w:rPr>
          <w:i/>
        </w:rPr>
        <w:t>.spiratest.addons.junitextension</w:t>
      </w:r>
      <w:proofErr w:type="spellEnd"/>
      <w:r w:rsidR="00EA1E87" w:rsidRPr="00EA1E87">
        <w:rPr>
          <w:i/>
        </w:rPr>
        <w:t xml:space="preserve"> </w:t>
      </w:r>
      <w:r w:rsidR="00EA1E87">
        <w:t>package</w:t>
      </w:r>
      <w:r>
        <w:t xml:space="preserve">. This </w:t>
      </w:r>
      <w:r w:rsidR="00EA1E87">
        <w:t>package</w:t>
      </w:r>
      <w:r>
        <w:t xml:space="preserve"> </w:t>
      </w:r>
      <w:r w:rsidR="00EA1E87">
        <w:t>is bundled within the supplied JAR-file library for Windows, and can be compiled from the provided source .java files on other platforms.</w:t>
      </w:r>
    </w:p>
    <w:p w14:paraId="273296A5" w14:textId="77777777" w:rsidR="007450BD" w:rsidRDefault="00007912" w:rsidP="00007912">
      <w:r>
        <w:t>Now all you need to d</w:t>
      </w:r>
      <w:r w:rsidR="007450BD">
        <w:t xml:space="preserve">o is compile your code and then </w:t>
      </w:r>
      <w:r w:rsidR="00341E58">
        <w:t>launch J</w:t>
      </w:r>
      <w:r>
        <w:t>Unit</w:t>
      </w:r>
      <w:r w:rsidR="007450BD">
        <w:t xml:space="preserve"> by executing the test fixture through the command line (or through your choice of IDE, e.g. Eclipse). E.g. for our sample test, you would use the following command:</w:t>
      </w:r>
    </w:p>
    <w:p w14:paraId="5AC9F5AE" w14:textId="77777777" w:rsidR="007450BD" w:rsidRDefault="007450BD" w:rsidP="007450BD">
      <w:pPr>
        <w:pStyle w:val="Code"/>
      </w:pPr>
      <w:r>
        <w:t>java com.inflectra.spiratest.addons.junitextension.samples.SimpleTest</w:t>
      </w:r>
    </w:p>
    <w:p w14:paraId="10E307D4" w14:textId="77777777" w:rsidR="00007912" w:rsidRDefault="007450BD" w:rsidP="00007912">
      <w:r>
        <w:br/>
        <w:t xml:space="preserve">Once the test has run, </w:t>
      </w:r>
      <w:r w:rsidR="00007912">
        <w:t xml:space="preserve">you </w:t>
      </w:r>
      <w:r>
        <w:t xml:space="preserve">can </w:t>
      </w:r>
      <w:r w:rsidR="00007912">
        <w:t>view the test cases i</w:t>
      </w:r>
      <w:r w:rsidR="00341E58">
        <w:t>n SpiraTest, you should see a J</w:t>
      </w:r>
      <w:r w:rsidR="00007912">
        <w:t>Unit automated test run displayed in the list of executed test runs:</w:t>
      </w:r>
    </w:p>
    <w:p w14:paraId="70B00DE7" w14:textId="1B464087" w:rsidR="00007912" w:rsidRDefault="00F4699D" w:rsidP="00007912">
      <w:r>
        <w:rPr>
          <w:noProof/>
        </w:rPr>
        <w:drawing>
          <wp:inline distT="0" distB="0" distL="0" distR="0" wp14:anchorId="712642BF" wp14:editId="76ED0D9B">
            <wp:extent cx="5486400" cy="2001520"/>
            <wp:effectExtent l="19050" t="19050" r="19050" b="177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001520"/>
                    </a:xfrm>
                    <a:prstGeom prst="rect">
                      <a:avLst/>
                    </a:prstGeom>
                    <a:ln>
                      <a:solidFill>
                        <a:schemeClr val="tx1"/>
                      </a:solidFill>
                    </a:ln>
                  </pic:spPr>
                </pic:pic>
              </a:graphicData>
            </a:graphic>
          </wp:inline>
        </w:drawing>
      </w:r>
    </w:p>
    <w:p w14:paraId="2D125878" w14:textId="77777777" w:rsidR="00007912" w:rsidRDefault="00341E58" w:rsidP="00007912">
      <w:r>
        <w:t>Clicking on one of the J</w:t>
      </w:r>
      <w:r w:rsidR="00007912">
        <w:t>Unit test runs will bring up a screen that provi</w:t>
      </w:r>
      <w:r>
        <w:t>des information regarding what J</w:t>
      </w:r>
      <w:r w:rsidR="00007912">
        <w:t>Unit test method failed, what the error was, together with the associated code stack-trace:</w:t>
      </w:r>
    </w:p>
    <w:p w14:paraId="33D8CFAF" w14:textId="3A657871" w:rsidR="00007912" w:rsidRDefault="00F4699D" w:rsidP="00007912">
      <w:r>
        <w:rPr>
          <w:noProof/>
        </w:rPr>
        <w:lastRenderedPageBreak/>
        <w:drawing>
          <wp:inline distT="0" distB="0" distL="0" distR="0" wp14:anchorId="61CA4863" wp14:editId="240D11DC">
            <wp:extent cx="5676464" cy="4248150"/>
            <wp:effectExtent l="19050" t="19050" r="1968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243" cy="4249481"/>
                    </a:xfrm>
                    <a:prstGeom prst="rect">
                      <a:avLst/>
                    </a:prstGeom>
                    <a:ln>
                      <a:solidFill>
                        <a:schemeClr val="tx1"/>
                      </a:solidFill>
                    </a:ln>
                  </pic:spPr>
                </pic:pic>
              </a:graphicData>
            </a:graphic>
          </wp:inline>
        </w:drawing>
      </w:r>
    </w:p>
    <w:p w14:paraId="1FA4291E" w14:textId="23E5880F" w:rsidR="00007912" w:rsidRDefault="00007912" w:rsidP="00007912">
      <w:r>
        <w:t>Congratula</w:t>
      </w:r>
      <w:r w:rsidR="00341E58">
        <w:t>tions… You are now able to run J</w:t>
      </w:r>
      <w:r>
        <w:t>Unit automated tests and have the results be recorded within SpiraTest.</w:t>
      </w:r>
      <w:r w:rsidR="00341E58">
        <w:t xml:space="preserve"> The sample test fixture SimpleText.java is provided with the installation.</w:t>
      </w:r>
    </w:p>
    <w:p w14:paraId="37A16FD5" w14:textId="54F4310D" w:rsidR="000644AB" w:rsidRDefault="000644AB" w:rsidP="000644AB">
      <w:pPr>
        <w:pStyle w:val="Heading2"/>
      </w:pPr>
      <w:r>
        <w:t>3.3. Installing the JUnit 4 Extension</w:t>
      </w:r>
    </w:p>
    <w:p w14:paraId="04677E1B" w14:textId="5BB3CEA2" w:rsidR="00500F4B" w:rsidRDefault="00500F4B" w:rsidP="00500F4B">
      <w:r>
        <w:t>This section outlines how to install the SpiraTest Extension for JUnit onto a workstation so that you can then run automated JUnit tests against a Java application and have the results be recorded as test runs inside SpiraTest. It assumes that you already have a working installation of SpiraTest v3.0 or later. If you have an earlier version of SpiraTest you will need to upgrade to at least v3.0 before trying to use this extension. You will also need to have version 4.0 of JUnit. To use version 5.0 of JUnit, please visit section 3.1.</w:t>
      </w:r>
    </w:p>
    <w:p w14:paraId="115D8896" w14:textId="77777777" w:rsidR="00500F4B" w:rsidRDefault="00500F4B" w:rsidP="00500F4B">
      <w:r>
        <w:t xml:space="preserve">To obtain the version of the JUnit extension that is compatible with your version of SpiraTest, you simply need to log-in as a project-level administrator to SpiraTest, go to the Administration home page and download the JUnit Extension compressed archive (.zip). This process is described in the </w:t>
      </w:r>
      <w:r w:rsidRPr="007F0633">
        <w:rPr>
          <w:i/>
        </w:rPr>
        <w:t>SpiraTest Administration Guide</w:t>
      </w:r>
      <w:r>
        <w:t xml:space="preserve"> in more detail.</w:t>
      </w:r>
    </w:p>
    <w:p w14:paraId="4C4D8D80" w14:textId="77777777" w:rsidR="00500F4B" w:rsidRDefault="00500F4B" w:rsidP="00500F4B">
      <w:r>
        <w:t xml:space="preserve">The JUnit extension is provided as a compressed </w:t>
      </w:r>
      <w:proofErr w:type="spellStart"/>
      <w:r>
        <w:t>zipfile</w:t>
      </w:r>
      <w:proofErr w:type="spellEnd"/>
      <w:r>
        <w:t xml:space="preserve"> that includes both the binaries (packaged as a JAR-file) and the source code (stored in a folder structure that mirrors the Java </w:t>
      </w:r>
      <w:proofErr w:type="spellStart"/>
      <w:r>
        <w:t>classpath</w:t>
      </w:r>
      <w:proofErr w:type="spellEnd"/>
      <w:r>
        <w:t xml:space="preserve">). The JAR-file binary was compiled for use on a Windows x86 platform, other platforms (e.g. Linux) will require you to compile the Java source files into the appropriate Java </w:t>
      </w:r>
      <w:proofErr w:type="spellStart"/>
      <w:r>
        <w:t>classfiles</w:t>
      </w:r>
      <w:proofErr w:type="spellEnd"/>
      <w:r>
        <w:t xml:space="preserve"> before using the extension. The rest of this section will assume that you are using the pre-compiled JAR-file.</w:t>
      </w:r>
    </w:p>
    <w:p w14:paraId="563A4B61" w14:textId="77777777" w:rsidR="00500F4B" w:rsidRDefault="00500F4B" w:rsidP="00500F4B">
      <w:r>
        <w:t xml:space="preserve">Once you have downloaded the Zip archive, you need to </w:t>
      </w:r>
      <w:proofErr w:type="spellStart"/>
      <w:r>
        <w:t>uncompress</w:t>
      </w:r>
      <w:proofErr w:type="spellEnd"/>
      <w:r>
        <w:t xml:space="preserve"> it into a folder of your choice on your local system. Assuming that you uncompressed it to the </w:t>
      </w:r>
      <w:r w:rsidRPr="009C3399">
        <w:rPr>
          <w:rStyle w:val="PlainTextChar"/>
          <w:u w:val="single"/>
        </w:rPr>
        <w:t>C:\</w:t>
      </w:r>
      <w:r>
        <w:rPr>
          <w:rStyle w:val="PlainTextChar"/>
          <w:u w:val="single"/>
        </w:rPr>
        <w:t>Program Files\</w:t>
      </w:r>
      <w:r w:rsidRPr="009C3399">
        <w:rPr>
          <w:rStyle w:val="PlainTextChar"/>
          <w:u w:val="single"/>
        </w:rPr>
        <w:t>JUnit Extension</w:t>
      </w:r>
      <w:r>
        <w:t xml:space="preserve"> </w:t>
      </w:r>
      <w:r>
        <w:lastRenderedPageBreak/>
        <w:t>folder, you should have the following folder structure created:</w:t>
      </w:r>
      <w:r>
        <w:br/>
      </w:r>
    </w:p>
    <w:p w14:paraId="156AA6F3" w14:textId="77777777" w:rsidR="00500F4B" w:rsidRDefault="00500F4B" w:rsidP="00500F4B">
      <w:pPr>
        <w:pStyle w:val="Code"/>
      </w:pPr>
      <w:r>
        <w:t>C:\Program Files\JUnit Extension</w:t>
      </w:r>
    </w:p>
    <w:p w14:paraId="37938288" w14:textId="77777777" w:rsidR="00500F4B" w:rsidRDefault="00500F4B" w:rsidP="00500F4B">
      <w:pPr>
        <w:pStyle w:val="Code"/>
      </w:pPr>
      <w:r>
        <w:t>C:\Program Files\JUnit Extension\com</w:t>
      </w:r>
    </w:p>
    <w:p w14:paraId="31037579" w14:textId="77777777" w:rsidR="00500F4B" w:rsidRDefault="00500F4B" w:rsidP="00500F4B">
      <w:pPr>
        <w:pStyle w:val="Code"/>
      </w:pPr>
      <w:r>
        <w:t>C:\Program Files\JUnit Extension\com\inflectra</w:t>
      </w:r>
    </w:p>
    <w:p w14:paraId="6CBE632B" w14:textId="77777777" w:rsidR="00500F4B" w:rsidRDefault="00500F4B" w:rsidP="00500F4B">
      <w:pPr>
        <w:pStyle w:val="Code"/>
      </w:pPr>
      <w:r>
        <w:t>C:\Program Files\JUnit Extension\com\inflectra\spiratest</w:t>
      </w:r>
    </w:p>
    <w:p w14:paraId="5EEF5C02" w14:textId="77777777" w:rsidR="00500F4B" w:rsidRDefault="00500F4B" w:rsidP="00500F4B">
      <w:pPr>
        <w:pStyle w:val="Code"/>
      </w:pPr>
      <w:r>
        <w:t>C:\Program Files\JUnit Extension\com\inflectra\spiratest\addons</w:t>
      </w:r>
    </w:p>
    <w:p w14:paraId="1FA9AE71" w14:textId="77777777" w:rsidR="00500F4B" w:rsidRDefault="00500F4B" w:rsidP="00500F4B">
      <w:pPr>
        <w:pStyle w:val="Code"/>
      </w:pPr>
      <w:r>
        <w:t>C:\Program Files\JUnit Extension\com\inflectra\spiratest\addons\junitextension</w:t>
      </w:r>
    </w:p>
    <w:p w14:paraId="4B95E63D" w14:textId="77777777" w:rsidR="00500F4B" w:rsidRDefault="00500F4B" w:rsidP="00500F4B">
      <w:pPr>
        <w:pStyle w:val="Code"/>
      </w:pPr>
      <w:r>
        <w:t>C:\Program Files\JUnit Extension\com\inflectra\spiratest\addons\junitextension\samples</w:t>
      </w:r>
    </w:p>
    <w:p w14:paraId="50AE8D0C" w14:textId="77777777" w:rsidR="00500F4B" w:rsidRDefault="00500F4B" w:rsidP="00500F4B">
      <w:r>
        <w:br/>
        <w:t>The JAR-file is located in the root folder, the source-code for the extension can be found in the “</w:t>
      </w:r>
      <w:proofErr w:type="spellStart"/>
      <w:r>
        <w:t>junitextension</w:t>
      </w:r>
      <w:proofErr w:type="spellEnd"/>
      <w:r>
        <w:t>” subfolder, and the sample test fixture can be found in the “samples” subfolder.</w:t>
      </w:r>
    </w:p>
    <w:p w14:paraId="5365EBDC" w14:textId="77777777" w:rsidR="00500F4B" w:rsidRDefault="00500F4B" w:rsidP="00500F4B">
      <w:r>
        <w:t xml:space="preserve">Now to use the extension within your test cases, you need to first make sure that the JAR-file is added to the Java </w:t>
      </w:r>
      <w:proofErr w:type="spellStart"/>
      <w:r>
        <w:t>classpath</w:t>
      </w:r>
      <w:proofErr w:type="spellEnd"/>
      <w:r>
        <w:t xml:space="preserve">. The method for doing this is dependent on the platform you’re using, so please refer to FAQ on </w:t>
      </w:r>
      <w:hyperlink r:id="rId31" w:history="1">
        <w:r w:rsidRPr="00B27D35">
          <w:rPr>
            <w:rStyle w:val="Hyperlink"/>
          </w:rPr>
          <w:t>www.junit.org</w:t>
        </w:r>
      </w:hyperlink>
      <w:r>
        <w:t xml:space="preserve"> for details on the appropriate method for your platform. As an example, on a Windows platform, the JAR-file would be added to the </w:t>
      </w:r>
      <w:proofErr w:type="spellStart"/>
      <w:r>
        <w:t>classpath</w:t>
      </w:r>
      <w:proofErr w:type="spellEnd"/>
      <w:r>
        <w:t xml:space="preserve"> by typing the following:</w:t>
      </w:r>
    </w:p>
    <w:p w14:paraId="08164359" w14:textId="77777777" w:rsidR="00500F4B" w:rsidRPr="006673E8" w:rsidRDefault="00500F4B" w:rsidP="00500F4B">
      <w:pPr>
        <w:pStyle w:val="Code"/>
      </w:pPr>
      <w:r w:rsidRPr="006673E8">
        <w:t xml:space="preserve">set CLASSPATH=%CLASSPATH%; </w:t>
      </w:r>
      <w:r>
        <w:t>C:\Program Files\JUnit Extension</w:t>
      </w:r>
      <w:r w:rsidRPr="006673E8">
        <w:t>\JUnitExtension.jar</w:t>
      </w:r>
    </w:p>
    <w:p w14:paraId="59225A70" w14:textId="6731F876" w:rsidR="00500F4B" w:rsidRPr="00706942" w:rsidRDefault="00500F4B" w:rsidP="00500F4B">
      <w:r>
        <w:br/>
        <w:t>Once you have completed this step, you are now ready to begin using your JUnit test fixtures with SpiraTest.</w:t>
      </w:r>
    </w:p>
    <w:p w14:paraId="3C19AE01" w14:textId="2990508F" w:rsidR="00500F4B" w:rsidRDefault="00500F4B" w:rsidP="00500F4B">
      <w:pPr>
        <w:pStyle w:val="Heading2"/>
      </w:pPr>
      <w:r>
        <w:t>2.4. Using JUnit 4 with SpiraTest</w:t>
      </w:r>
    </w:p>
    <w:p w14:paraId="482798F7" w14:textId="77777777" w:rsidR="00652C72" w:rsidRDefault="00652C72" w:rsidP="00652C72">
      <w:pPr>
        <w:jc w:val="both"/>
      </w:pPr>
      <w:r>
        <w:t>The typical code structure for a JUnit test fixture coded in Java is as follows:</w:t>
      </w:r>
    </w:p>
    <w:p w14:paraId="32240649" w14:textId="77777777" w:rsidR="00652C72" w:rsidRDefault="00652C72" w:rsidP="00652C72">
      <w:pPr>
        <w:pStyle w:val="Code"/>
      </w:pPr>
      <w:r>
        <w:rPr>
          <w:color w:val="0000FF"/>
        </w:rPr>
        <w:t>package</w:t>
      </w:r>
      <w:r>
        <w:t xml:space="preserve"> com.inflectra.spiratest.addons.junitextension.samples;</w:t>
      </w:r>
    </w:p>
    <w:p w14:paraId="2B11EE18" w14:textId="77777777" w:rsidR="00652C72" w:rsidRDefault="00652C72" w:rsidP="00652C72">
      <w:pPr>
        <w:pStyle w:val="Code"/>
      </w:pPr>
    </w:p>
    <w:p w14:paraId="69E7E4CF" w14:textId="77777777" w:rsidR="00652C72" w:rsidRDefault="00652C72" w:rsidP="00652C72">
      <w:pPr>
        <w:pStyle w:val="Code"/>
        <w:rPr>
          <w:shd w:val="clear" w:color="auto" w:fill="FFFF00"/>
        </w:rPr>
      </w:pPr>
      <w:r>
        <w:rPr>
          <w:color w:val="0000FF"/>
          <w:shd w:val="clear" w:color="auto" w:fill="FFFF00"/>
        </w:rPr>
        <w:t>import static</w:t>
      </w:r>
      <w:r>
        <w:rPr>
          <w:shd w:val="clear" w:color="auto" w:fill="FFFF00"/>
        </w:rPr>
        <w:t xml:space="preserve"> org.junit.Assert.*;</w:t>
      </w:r>
    </w:p>
    <w:p w14:paraId="0041CE17" w14:textId="77777777" w:rsidR="00652C72" w:rsidRDefault="00652C72" w:rsidP="00652C72">
      <w:pPr>
        <w:pStyle w:val="Code"/>
        <w:rPr>
          <w:shd w:val="clear" w:color="auto" w:fill="FFFF00"/>
        </w:rPr>
      </w:pPr>
      <w:r>
        <w:rPr>
          <w:color w:val="0000FF"/>
          <w:shd w:val="clear" w:color="auto" w:fill="FFFF00"/>
        </w:rPr>
        <w:t>import</w:t>
      </w:r>
      <w:r>
        <w:rPr>
          <w:shd w:val="clear" w:color="auto" w:fill="FFFF00"/>
        </w:rPr>
        <w:t xml:space="preserve"> junit.framework.JUnit4TestAdapter;</w:t>
      </w:r>
    </w:p>
    <w:p w14:paraId="778C099D" w14:textId="77777777" w:rsidR="00652C72" w:rsidRDefault="00652C72" w:rsidP="00652C72">
      <w:pPr>
        <w:pStyle w:val="Code"/>
        <w:rPr>
          <w:shd w:val="clear" w:color="auto" w:fill="FFFF00"/>
        </w:rPr>
      </w:pPr>
      <w:r>
        <w:rPr>
          <w:color w:val="0000FF"/>
          <w:shd w:val="clear" w:color="auto" w:fill="FFFF00"/>
        </w:rPr>
        <w:t>import</w:t>
      </w:r>
      <w:r>
        <w:rPr>
          <w:shd w:val="clear" w:color="auto" w:fill="FFFF00"/>
        </w:rPr>
        <w:t xml:space="preserve"> org.junit.Before;</w:t>
      </w:r>
    </w:p>
    <w:p w14:paraId="5259D441" w14:textId="77777777" w:rsidR="00652C72" w:rsidRDefault="00652C72" w:rsidP="00652C72">
      <w:pPr>
        <w:pStyle w:val="Code"/>
        <w:rPr>
          <w:shd w:val="clear" w:color="auto" w:fill="FFFF00"/>
        </w:rPr>
      </w:pPr>
      <w:r>
        <w:rPr>
          <w:color w:val="0000FF"/>
          <w:shd w:val="clear" w:color="auto" w:fill="FFFF00"/>
        </w:rPr>
        <w:t>import</w:t>
      </w:r>
      <w:r>
        <w:rPr>
          <w:shd w:val="clear" w:color="auto" w:fill="FFFF00"/>
        </w:rPr>
        <w:t xml:space="preserve"> org.junit.Test;</w:t>
      </w:r>
    </w:p>
    <w:p w14:paraId="5B30B261" w14:textId="77777777" w:rsidR="00652C72" w:rsidRDefault="00652C72" w:rsidP="00652C72">
      <w:pPr>
        <w:pStyle w:val="Code"/>
        <w:rPr>
          <w:shd w:val="clear" w:color="auto" w:fill="FFFF00"/>
        </w:rPr>
      </w:pPr>
      <w:r>
        <w:rPr>
          <w:color w:val="0000FF"/>
          <w:shd w:val="clear" w:color="auto" w:fill="FFFF00"/>
        </w:rPr>
        <w:t>import</w:t>
      </w:r>
      <w:r>
        <w:rPr>
          <w:shd w:val="clear" w:color="auto" w:fill="FFFF00"/>
        </w:rPr>
        <w:t xml:space="preserve"> org.junit.runner.*;</w:t>
      </w:r>
    </w:p>
    <w:p w14:paraId="76381B3C" w14:textId="77777777" w:rsidR="00652C72" w:rsidRDefault="00652C72" w:rsidP="00652C72">
      <w:pPr>
        <w:pStyle w:val="Code"/>
        <w:rPr>
          <w:shd w:val="clear" w:color="auto" w:fill="FFFF00"/>
        </w:rPr>
      </w:pPr>
      <w:r>
        <w:rPr>
          <w:color w:val="0000FF"/>
          <w:shd w:val="clear" w:color="auto" w:fill="FFFF00"/>
        </w:rPr>
        <w:t>import</w:t>
      </w:r>
      <w:r>
        <w:rPr>
          <w:shd w:val="clear" w:color="auto" w:fill="FFFF00"/>
        </w:rPr>
        <w:t xml:space="preserve"> org.junit.runner.notification.*;</w:t>
      </w:r>
    </w:p>
    <w:p w14:paraId="6179D17E" w14:textId="77777777" w:rsidR="00652C72" w:rsidRDefault="00652C72" w:rsidP="00652C72">
      <w:pPr>
        <w:pStyle w:val="Code"/>
        <w:rPr>
          <w:color w:val="0000FF"/>
        </w:rPr>
      </w:pPr>
    </w:p>
    <w:p w14:paraId="1966C2FD" w14:textId="77777777" w:rsidR="00652C72" w:rsidRDefault="00652C72" w:rsidP="00652C72">
      <w:pPr>
        <w:pStyle w:val="Code"/>
      </w:pPr>
      <w:r>
        <w:rPr>
          <w:color w:val="0000FF"/>
        </w:rPr>
        <w:t>import</w:t>
      </w:r>
      <w:r>
        <w:t xml:space="preserve"> java.util.*;</w:t>
      </w:r>
    </w:p>
    <w:p w14:paraId="16533330" w14:textId="77777777" w:rsidR="00652C72" w:rsidRDefault="00652C72" w:rsidP="00652C72">
      <w:pPr>
        <w:pStyle w:val="Code"/>
      </w:pPr>
    </w:p>
    <w:p w14:paraId="10DF72A9" w14:textId="77777777" w:rsidR="00652C72" w:rsidRDefault="00652C72" w:rsidP="00652C72">
      <w:pPr>
        <w:pStyle w:val="Code"/>
        <w:rPr>
          <w:color w:val="008000"/>
        </w:rPr>
      </w:pPr>
      <w:r>
        <w:rPr>
          <w:color w:val="008000"/>
        </w:rPr>
        <w:t>/**</w:t>
      </w:r>
    </w:p>
    <w:p w14:paraId="673E760A" w14:textId="77777777" w:rsidR="00652C72" w:rsidRDefault="00652C72" w:rsidP="00652C72">
      <w:pPr>
        <w:pStyle w:val="Code"/>
        <w:rPr>
          <w:color w:val="008000"/>
        </w:rPr>
      </w:pPr>
      <w:r>
        <w:rPr>
          <w:color w:val="008000"/>
        </w:rPr>
        <w:t xml:space="preserve"> * Some simple tests using JUnit 4</w:t>
      </w:r>
    </w:p>
    <w:p w14:paraId="624343C2" w14:textId="77777777" w:rsidR="00652C72" w:rsidRDefault="00652C72" w:rsidP="00652C72">
      <w:pPr>
        <w:pStyle w:val="Code"/>
        <w:rPr>
          <w:color w:val="008000"/>
        </w:rPr>
      </w:pPr>
      <w:r>
        <w:rPr>
          <w:color w:val="008000"/>
        </w:rPr>
        <w:t xml:space="preserve"> * </w:t>
      </w:r>
    </w:p>
    <w:p w14:paraId="498B596B" w14:textId="77777777" w:rsidR="00652C72" w:rsidRDefault="00652C72" w:rsidP="00652C72">
      <w:pPr>
        <w:pStyle w:val="Code"/>
        <w:rPr>
          <w:color w:val="008000"/>
        </w:rPr>
      </w:pPr>
      <w:r>
        <w:rPr>
          <w:color w:val="008000"/>
        </w:rPr>
        <w:t xml:space="preserve"> * @author</w:t>
      </w:r>
      <w:r>
        <w:rPr>
          <w:color w:val="008000"/>
        </w:rPr>
        <w:tab/>
      </w:r>
      <w:r>
        <w:rPr>
          <w:color w:val="008000"/>
        </w:rPr>
        <w:tab/>
        <w:t>Inflectra Corporation</w:t>
      </w:r>
    </w:p>
    <w:p w14:paraId="01F245F3" w14:textId="77777777" w:rsidR="00652C72" w:rsidRDefault="00652C72" w:rsidP="00652C72">
      <w:pPr>
        <w:pStyle w:val="Code"/>
        <w:rPr>
          <w:color w:val="008000"/>
        </w:rPr>
      </w:pPr>
      <w:r>
        <w:rPr>
          <w:color w:val="008000"/>
        </w:rPr>
        <w:t xml:space="preserve"> * @version</w:t>
      </w:r>
      <w:r>
        <w:rPr>
          <w:color w:val="008000"/>
        </w:rPr>
        <w:tab/>
      </w:r>
      <w:r>
        <w:rPr>
          <w:color w:val="008000"/>
        </w:rPr>
        <w:tab/>
        <w:t>2.3.0</w:t>
      </w:r>
    </w:p>
    <w:p w14:paraId="46723A38" w14:textId="77777777" w:rsidR="00652C72" w:rsidRDefault="00652C72" w:rsidP="00652C72">
      <w:pPr>
        <w:pStyle w:val="Code"/>
        <w:rPr>
          <w:color w:val="008000"/>
        </w:rPr>
      </w:pPr>
      <w:r>
        <w:rPr>
          <w:color w:val="008000"/>
        </w:rPr>
        <w:t xml:space="preserve"> *</w:t>
      </w:r>
    </w:p>
    <w:p w14:paraId="27304001" w14:textId="77777777" w:rsidR="00652C72" w:rsidRDefault="00652C72" w:rsidP="00652C72">
      <w:pPr>
        <w:pStyle w:val="Code"/>
        <w:rPr>
          <w:color w:val="008000"/>
        </w:rPr>
      </w:pPr>
      <w:r>
        <w:rPr>
          <w:color w:val="008000"/>
        </w:rPr>
        <w:t xml:space="preserve"> */</w:t>
      </w:r>
    </w:p>
    <w:p w14:paraId="01141FB0" w14:textId="77777777" w:rsidR="00652C72" w:rsidRDefault="00652C72" w:rsidP="00652C72">
      <w:pPr>
        <w:pStyle w:val="Code"/>
      </w:pPr>
      <w:r>
        <w:rPr>
          <w:color w:val="0000FF"/>
        </w:rPr>
        <w:t>public class</w:t>
      </w:r>
      <w:r>
        <w:t xml:space="preserve"> SimpleTest</w:t>
      </w:r>
    </w:p>
    <w:p w14:paraId="7C1054B0" w14:textId="77777777" w:rsidR="00652C72" w:rsidRDefault="00652C72" w:rsidP="00652C72">
      <w:pPr>
        <w:pStyle w:val="Code"/>
      </w:pPr>
      <w:r>
        <w:t>{</w:t>
      </w:r>
    </w:p>
    <w:p w14:paraId="198DD528" w14:textId="77777777" w:rsidR="00652C72" w:rsidRDefault="00652C72" w:rsidP="00652C72">
      <w:pPr>
        <w:pStyle w:val="Code"/>
      </w:pPr>
      <w:r>
        <w:tab/>
      </w:r>
      <w:r>
        <w:rPr>
          <w:color w:val="0000FF"/>
        </w:rPr>
        <w:t>protected int</w:t>
      </w:r>
      <w:r>
        <w:t xml:space="preserve"> fValue1;</w:t>
      </w:r>
    </w:p>
    <w:p w14:paraId="7137303A" w14:textId="77777777" w:rsidR="00652C72" w:rsidRDefault="00652C72" w:rsidP="00652C72">
      <w:pPr>
        <w:pStyle w:val="Code"/>
      </w:pPr>
      <w:r>
        <w:tab/>
      </w:r>
      <w:r>
        <w:rPr>
          <w:color w:val="0000FF"/>
        </w:rPr>
        <w:t>protected int</w:t>
      </w:r>
      <w:r>
        <w:t xml:space="preserve"> fValue2;</w:t>
      </w:r>
    </w:p>
    <w:p w14:paraId="6D4212F5" w14:textId="77777777" w:rsidR="00652C72" w:rsidRDefault="00652C72" w:rsidP="00652C72">
      <w:pPr>
        <w:pStyle w:val="Code"/>
      </w:pPr>
    </w:p>
    <w:p w14:paraId="1ADE44CE" w14:textId="77777777" w:rsidR="00652C72" w:rsidRDefault="00652C72" w:rsidP="00652C72">
      <w:pPr>
        <w:pStyle w:val="Code"/>
        <w:rPr>
          <w:color w:val="008000"/>
        </w:rPr>
      </w:pPr>
      <w:r>
        <w:rPr>
          <w:color w:val="008000"/>
        </w:rPr>
        <w:tab/>
        <w:t>/**</w:t>
      </w:r>
    </w:p>
    <w:p w14:paraId="5C0259CB" w14:textId="77777777" w:rsidR="00652C72" w:rsidRDefault="00652C72" w:rsidP="00652C72">
      <w:pPr>
        <w:pStyle w:val="Code"/>
        <w:rPr>
          <w:color w:val="008000"/>
        </w:rPr>
      </w:pPr>
      <w:r>
        <w:rPr>
          <w:color w:val="008000"/>
        </w:rPr>
        <w:tab/>
        <w:t xml:space="preserve"> * Sets up the unit test</w:t>
      </w:r>
    </w:p>
    <w:p w14:paraId="613B9B1C" w14:textId="77777777" w:rsidR="00652C72" w:rsidRDefault="00652C72" w:rsidP="00652C72">
      <w:pPr>
        <w:pStyle w:val="Code"/>
        <w:rPr>
          <w:color w:val="008000"/>
        </w:rPr>
      </w:pPr>
      <w:r>
        <w:rPr>
          <w:color w:val="008000"/>
        </w:rPr>
        <w:tab/>
        <w:t xml:space="preserve"> */</w:t>
      </w:r>
    </w:p>
    <w:p w14:paraId="46BA5D42" w14:textId="77777777" w:rsidR="00652C72" w:rsidRDefault="00652C72" w:rsidP="00652C72">
      <w:pPr>
        <w:pStyle w:val="Code"/>
        <w:rPr>
          <w:shd w:val="clear" w:color="auto" w:fill="FFFF00"/>
        </w:rPr>
      </w:pPr>
      <w:r>
        <w:tab/>
      </w:r>
      <w:r>
        <w:rPr>
          <w:shd w:val="clear" w:color="auto" w:fill="FFFF00"/>
        </w:rPr>
        <w:t>@Before</w:t>
      </w:r>
    </w:p>
    <w:p w14:paraId="76988FE1" w14:textId="77777777" w:rsidR="00652C72" w:rsidRDefault="00652C72" w:rsidP="00652C72">
      <w:pPr>
        <w:pStyle w:val="Code"/>
      </w:pPr>
      <w:r>
        <w:tab/>
      </w:r>
      <w:r>
        <w:rPr>
          <w:color w:val="0000FF"/>
        </w:rPr>
        <w:t>public void</w:t>
      </w:r>
      <w:r>
        <w:t xml:space="preserve"> setUp()</w:t>
      </w:r>
    </w:p>
    <w:p w14:paraId="55D4A1F3" w14:textId="77777777" w:rsidR="00652C72" w:rsidRDefault="00652C72" w:rsidP="00652C72">
      <w:pPr>
        <w:pStyle w:val="Code"/>
      </w:pPr>
      <w:r>
        <w:tab/>
        <w:t>{</w:t>
      </w:r>
    </w:p>
    <w:p w14:paraId="5955C0D1" w14:textId="77777777" w:rsidR="00652C72" w:rsidRDefault="00652C72" w:rsidP="00652C72">
      <w:pPr>
        <w:pStyle w:val="Code"/>
      </w:pPr>
      <w:r>
        <w:tab/>
      </w:r>
      <w:r>
        <w:tab/>
        <w:t>fValue1= 2;</w:t>
      </w:r>
    </w:p>
    <w:p w14:paraId="49D2EE16" w14:textId="77777777" w:rsidR="00652C72" w:rsidRDefault="00652C72" w:rsidP="00652C72">
      <w:pPr>
        <w:pStyle w:val="Code"/>
      </w:pPr>
      <w:r>
        <w:tab/>
      </w:r>
      <w:r>
        <w:tab/>
        <w:t>fValue2= 3;</w:t>
      </w:r>
    </w:p>
    <w:p w14:paraId="3C04ABDE" w14:textId="77777777" w:rsidR="00652C72" w:rsidRDefault="00652C72" w:rsidP="00652C72">
      <w:pPr>
        <w:pStyle w:val="Code"/>
      </w:pPr>
      <w:r>
        <w:tab/>
        <w:t>}</w:t>
      </w:r>
    </w:p>
    <w:p w14:paraId="1A423061" w14:textId="77777777" w:rsidR="00652C72" w:rsidRDefault="00652C72" w:rsidP="00652C72">
      <w:pPr>
        <w:pStyle w:val="Code"/>
      </w:pPr>
    </w:p>
    <w:p w14:paraId="7846ACB6" w14:textId="77777777" w:rsidR="00652C72" w:rsidRDefault="00652C72" w:rsidP="00652C72">
      <w:pPr>
        <w:pStyle w:val="Code"/>
        <w:rPr>
          <w:color w:val="008000"/>
        </w:rPr>
      </w:pPr>
      <w:r>
        <w:rPr>
          <w:color w:val="008000"/>
        </w:rPr>
        <w:tab/>
        <w:t>/**</w:t>
      </w:r>
    </w:p>
    <w:p w14:paraId="4A5CBA27" w14:textId="77777777" w:rsidR="00652C72" w:rsidRDefault="00652C72" w:rsidP="00652C72">
      <w:pPr>
        <w:pStyle w:val="Code"/>
        <w:rPr>
          <w:color w:val="008000"/>
        </w:rPr>
      </w:pPr>
      <w:r>
        <w:rPr>
          <w:color w:val="008000"/>
        </w:rPr>
        <w:tab/>
        <w:t xml:space="preserve"> * Tests the addition of the two values</w:t>
      </w:r>
    </w:p>
    <w:p w14:paraId="625E43B5" w14:textId="77777777" w:rsidR="00652C72" w:rsidRDefault="00652C72" w:rsidP="00652C72">
      <w:pPr>
        <w:pStyle w:val="Code"/>
        <w:rPr>
          <w:color w:val="008000"/>
        </w:rPr>
      </w:pPr>
      <w:r>
        <w:rPr>
          <w:color w:val="008000"/>
        </w:rPr>
        <w:lastRenderedPageBreak/>
        <w:tab/>
        <w:t xml:space="preserve"> */</w:t>
      </w:r>
    </w:p>
    <w:p w14:paraId="555852EA" w14:textId="77777777" w:rsidR="00652C72" w:rsidRDefault="00652C72" w:rsidP="00652C72">
      <w:pPr>
        <w:pStyle w:val="Code"/>
      </w:pPr>
      <w:r>
        <w:tab/>
      </w:r>
      <w:r>
        <w:rPr>
          <w:shd w:val="clear" w:color="auto" w:fill="FFFF00"/>
        </w:rPr>
        <w:t>@Test</w:t>
      </w:r>
    </w:p>
    <w:p w14:paraId="3871C4E2" w14:textId="77777777" w:rsidR="00652C72" w:rsidRDefault="00652C72" w:rsidP="00652C72">
      <w:pPr>
        <w:pStyle w:val="Code"/>
      </w:pPr>
      <w:r>
        <w:tab/>
      </w:r>
      <w:r>
        <w:rPr>
          <w:color w:val="0000FF"/>
        </w:rPr>
        <w:t>public void</w:t>
      </w:r>
      <w:r>
        <w:t xml:space="preserve"> testAdd()</w:t>
      </w:r>
    </w:p>
    <w:p w14:paraId="7F9ADED3" w14:textId="77777777" w:rsidR="00652C72" w:rsidRDefault="00652C72" w:rsidP="00652C72">
      <w:pPr>
        <w:pStyle w:val="Code"/>
      </w:pPr>
      <w:r>
        <w:tab/>
        <w:t>{</w:t>
      </w:r>
    </w:p>
    <w:p w14:paraId="736344DA" w14:textId="77777777" w:rsidR="00652C72" w:rsidRDefault="00652C72" w:rsidP="00652C72">
      <w:pPr>
        <w:pStyle w:val="Code"/>
      </w:pPr>
      <w:r>
        <w:tab/>
      </w:r>
      <w:r>
        <w:tab/>
      </w:r>
      <w:r>
        <w:rPr>
          <w:color w:val="0000FF"/>
        </w:rPr>
        <w:t>double</w:t>
      </w:r>
      <w:r>
        <w:t xml:space="preserve"> result = fValue1 + fValue2;</w:t>
      </w:r>
    </w:p>
    <w:p w14:paraId="4255574E" w14:textId="77777777" w:rsidR="00652C72" w:rsidRDefault="00652C72" w:rsidP="00652C72">
      <w:pPr>
        <w:pStyle w:val="Code"/>
      </w:pPr>
    </w:p>
    <w:p w14:paraId="5F032BC4" w14:textId="77777777" w:rsidR="00652C72" w:rsidRDefault="00652C72" w:rsidP="00652C72">
      <w:pPr>
        <w:pStyle w:val="Code"/>
        <w:rPr>
          <w:color w:val="008000"/>
        </w:rPr>
      </w:pPr>
      <w:r>
        <w:rPr>
          <w:color w:val="008000"/>
        </w:rPr>
        <w:tab/>
      </w:r>
      <w:r>
        <w:rPr>
          <w:color w:val="008000"/>
        </w:rPr>
        <w:tab/>
        <w:t>// forced failure result == 5</w:t>
      </w:r>
    </w:p>
    <w:p w14:paraId="17B2F5A4" w14:textId="77777777" w:rsidR="00652C72" w:rsidRDefault="00652C72" w:rsidP="00652C72">
      <w:pPr>
        <w:pStyle w:val="Code"/>
      </w:pPr>
      <w:r>
        <w:tab/>
      </w:r>
      <w:r>
        <w:tab/>
        <w:t>assertTrue (result == 6);</w:t>
      </w:r>
    </w:p>
    <w:p w14:paraId="47865C96" w14:textId="77777777" w:rsidR="00652C72" w:rsidRDefault="00652C72" w:rsidP="00652C72">
      <w:pPr>
        <w:pStyle w:val="Code"/>
      </w:pPr>
      <w:r>
        <w:tab/>
        <w:t>}</w:t>
      </w:r>
    </w:p>
    <w:p w14:paraId="089AAF54" w14:textId="77777777" w:rsidR="00652C72" w:rsidRDefault="00652C72" w:rsidP="00652C72">
      <w:pPr>
        <w:pStyle w:val="Code"/>
      </w:pPr>
    </w:p>
    <w:p w14:paraId="3144CBE9" w14:textId="77777777" w:rsidR="00652C72" w:rsidRDefault="00652C72" w:rsidP="00652C72">
      <w:pPr>
        <w:pStyle w:val="Code"/>
        <w:rPr>
          <w:color w:val="008000"/>
        </w:rPr>
      </w:pPr>
      <w:r>
        <w:rPr>
          <w:color w:val="008000"/>
        </w:rPr>
        <w:tab/>
        <w:t>/**</w:t>
      </w:r>
    </w:p>
    <w:p w14:paraId="374F6B6F" w14:textId="77777777" w:rsidR="00652C72" w:rsidRDefault="00652C72" w:rsidP="00652C72">
      <w:pPr>
        <w:pStyle w:val="Code"/>
        <w:rPr>
          <w:color w:val="008000"/>
        </w:rPr>
      </w:pPr>
      <w:r>
        <w:rPr>
          <w:color w:val="008000"/>
        </w:rPr>
        <w:tab/>
        <w:t xml:space="preserve"> * Tests division by zero</w:t>
      </w:r>
    </w:p>
    <w:p w14:paraId="7CD9473B" w14:textId="77777777" w:rsidR="00652C72" w:rsidRDefault="00652C72" w:rsidP="00652C72">
      <w:pPr>
        <w:pStyle w:val="Code"/>
        <w:rPr>
          <w:color w:val="008000"/>
        </w:rPr>
      </w:pPr>
      <w:r>
        <w:rPr>
          <w:color w:val="008000"/>
        </w:rPr>
        <w:tab/>
        <w:t xml:space="preserve"> */</w:t>
      </w:r>
    </w:p>
    <w:p w14:paraId="368E8E55" w14:textId="77777777" w:rsidR="00652C72" w:rsidRDefault="00652C72" w:rsidP="00652C72">
      <w:pPr>
        <w:pStyle w:val="Code"/>
      </w:pPr>
      <w:r>
        <w:tab/>
      </w:r>
      <w:r>
        <w:rPr>
          <w:shd w:val="clear" w:color="auto" w:fill="FFFF00"/>
        </w:rPr>
        <w:t>@Test</w:t>
      </w:r>
    </w:p>
    <w:p w14:paraId="15F71BF0" w14:textId="77777777" w:rsidR="00652C72" w:rsidRDefault="00652C72" w:rsidP="00652C72">
      <w:pPr>
        <w:pStyle w:val="Code"/>
      </w:pPr>
      <w:r>
        <w:tab/>
      </w:r>
      <w:r>
        <w:rPr>
          <w:color w:val="0000FF"/>
        </w:rPr>
        <w:t>public void</w:t>
      </w:r>
      <w:r>
        <w:t xml:space="preserve"> testDivideByZero()</w:t>
      </w:r>
    </w:p>
    <w:p w14:paraId="43F77D7C" w14:textId="77777777" w:rsidR="00652C72" w:rsidRDefault="00652C72" w:rsidP="00652C72">
      <w:pPr>
        <w:pStyle w:val="Code"/>
      </w:pPr>
      <w:r>
        <w:tab/>
        <w:t>{</w:t>
      </w:r>
    </w:p>
    <w:p w14:paraId="0895D9D6" w14:textId="77777777" w:rsidR="00652C72" w:rsidRDefault="00652C72" w:rsidP="00652C72">
      <w:pPr>
        <w:pStyle w:val="Code"/>
      </w:pPr>
      <w:r>
        <w:tab/>
      </w:r>
      <w:r>
        <w:tab/>
      </w:r>
      <w:r>
        <w:rPr>
          <w:color w:val="0000FF"/>
        </w:rPr>
        <w:t>int</w:t>
      </w:r>
      <w:r>
        <w:t xml:space="preserve"> zero = 0;</w:t>
      </w:r>
    </w:p>
    <w:p w14:paraId="77D2ADC5" w14:textId="77777777" w:rsidR="00652C72" w:rsidRDefault="00652C72" w:rsidP="00652C72">
      <w:pPr>
        <w:pStyle w:val="Code"/>
      </w:pPr>
      <w:r>
        <w:tab/>
      </w:r>
      <w:r>
        <w:tab/>
      </w:r>
      <w:r>
        <w:rPr>
          <w:color w:val="0000FF"/>
        </w:rPr>
        <w:t>int</w:t>
      </w:r>
      <w:r>
        <w:t xml:space="preserve"> result = 8 / zero;</w:t>
      </w:r>
    </w:p>
    <w:p w14:paraId="68616642" w14:textId="77777777" w:rsidR="00652C72" w:rsidRDefault="00652C72" w:rsidP="00652C72">
      <w:pPr>
        <w:pStyle w:val="Code"/>
      </w:pPr>
      <w:r>
        <w:tab/>
      </w:r>
      <w:r>
        <w:tab/>
        <w:t xml:space="preserve">result++; </w:t>
      </w:r>
      <w:r>
        <w:rPr>
          <w:color w:val="008000"/>
        </w:rPr>
        <w:t>// avoid warning for not using result</w:t>
      </w:r>
    </w:p>
    <w:p w14:paraId="7B9CF061" w14:textId="77777777" w:rsidR="00652C72" w:rsidRDefault="00652C72" w:rsidP="00652C72">
      <w:pPr>
        <w:pStyle w:val="Code"/>
      </w:pPr>
      <w:r>
        <w:tab/>
        <w:t>}</w:t>
      </w:r>
    </w:p>
    <w:p w14:paraId="4EBEA37C" w14:textId="77777777" w:rsidR="00652C72" w:rsidRDefault="00652C72" w:rsidP="00652C72">
      <w:pPr>
        <w:pStyle w:val="Code"/>
      </w:pPr>
    </w:p>
    <w:p w14:paraId="0292BBC5" w14:textId="77777777" w:rsidR="00652C72" w:rsidRDefault="00652C72" w:rsidP="00652C72">
      <w:pPr>
        <w:pStyle w:val="Code"/>
        <w:rPr>
          <w:color w:val="008000"/>
        </w:rPr>
      </w:pPr>
      <w:r>
        <w:rPr>
          <w:color w:val="008000"/>
        </w:rPr>
        <w:tab/>
        <w:t>/**</w:t>
      </w:r>
    </w:p>
    <w:p w14:paraId="523A215F" w14:textId="77777777" w:rsidR="00652C72" w:rsidRDefault="00652C72" w:rsidP="00652C72">
      <w:pPr>
        <w:pStyle w:val="Code"/>
        <w:rPr>
          <w:color w:val="008000"/>
        </w:rPr>
      </w:pPr>
      <w:r>
        <w:rPr>
          <w:color w:val="008000"/>
        </w:rPr>
        <w:tab/>
        <w:t xml:space="preserve"> * Tests two equal values</w:t>
      </w:r>
    </w:p>
    <w:p w14:paraId="1B1F2B2F" w14:textId="77777777" w:rsidR="00652C72" w:rsidRDefault="00652C72" w:rsidP="00652C72">
      <w:pPr>
        <w:pStyle w:val="Code"/>
        <w:rPr>
          <w:color w:val="008000"/>
        </w:rPr>
      </w:pPr>
      <w:r>
        <w:rPr>
          <w:color w:val="008000"/>
        </w:rPr>
        <w:tab/>
        <w:t xml:space="preserve"> */</w:t>
      </w:r>
    </w:p>
    <w:p w14:paraId="15C8633F" w14:textId="77777777" w:rsidR="00652C72" w:rsidRDefault="00652C72" w:rsidP="00652C72">
      <w:pPr>
        <w:pStyle w:val="Code"/>
      </w:pPr>
      <w:r>
        <w:tab/>
      </w:r>
      <w:r>
        <w:rPr>
          <w:shd w:val="clear" w:color="auto" w:fill="FFFF00"/>
        </w:rPr>
        <w:t>@Test</w:t>
      </w:r>
    </w:p>
    <w:p w14:paraId="43943211" w14:textId="77777777" w:rsidR="00652C72" w:rsidRDefault="00652C72" w:rsidP="00652C72">
      <w:pPr>
        <w:pStyle w:val="Code"/>
      </w:pPr>
    </w:p>
    <w:p w14:paraId="27518946" w14:textId="77777777" w:rsidR="00652C72" w:rsidRDefault="00652C72" w:rsidP="00652C72">
      <w:pPr>
        <w:pStyle w:val="Code"/>
      </w:pPr>
      <w:r>
        <w:tab/>
      </w:r>
      <w:r>
        <w:rPr>
          <w:color w:val="0000FF"/>
        </w:rPr>
        <w:t>public void</w:t>
      </w:r>
      <w:r>
        <w:t xml:space="preserve"> testEquals()</w:t>
      </w:r>
    </w:p>
    <w:p w14:paraId="7E0C06C3" w14:textId="77777777" w:rsidR="00652C72" w:rsidRDefault="00652C72" w:rsidP="00652C72">
      <w:pPr>
        <w:pStyle w:val="Code"/>
      </w:pPr>
      <w:r>
        <w:tab/>
        <w:t>{</w:t>
      </w:r>
    </w:p>
    <w:p w14:paraId="2E6C59DB" w14:textId="77777777" w:rsidR="00652C72" w:rsidRDefault="00652C72" w:rsidP="00652C72">
      <w:pPr>
        <w:pStyle w:val="Code"/>
      </w:pPr>
      <w:r>
        <w:tab/>
      </w:r>
      <w:r>
        <w:tab/>
        <w:t>assertEquals(12, 12);</w:t>
      </w:r>
    </w:p>
    <w:p w14:paraId="0DBFF982" w14:textId="77777777" w:rsidR="00652C72" w:rsidRDefault="00652C72" w:rsidP="00652C72">
      <w:pPr>
        <w:pStyle w:val="Code"/>
      </w:pPr>
      <w:r>
        <w:tab/>
      </w:r>
      <w:r>
        <w:tab/>
        <w:t>assertEquals(12L, 12L);</w:t>
      </w:r>
    </w:p>
    <w:p w14:paraId="18D3A6A1" w14:textId="77777777" w:rsidR="00652C72" w:rsidRDefault="00652C72" w:rsidP="00652C72">
      <w:pPr>
        <w:pStyle w:val="Code"/>
      </w:pPr>
      <w:r>
        <w:tab/>
      </w:r>
      <w:r>
        <w:tab/>
        <w:t>assertEquals(</w:t>
      </w:r>
      <w:r>
        <w:rPr>
          <w:color w:val="0000FF"/>
        </w:rPr>
        <w:t>new</w:t>
      </w:r>
      <w:r>
        <w:t xml:space="preserve"> Long(12), </w:t>
      </w:r>
      <w:r>
        <w:rPr>
          <w:color w:val="0000FF"/>
        </w:rPr>
        <w:t>new</w:t>
      </w:r>
      <w:r>
        <w:t xml:space="preserve"> Long(12));</w:t>
      </w:r>
    </w:p>
    <w:p w14:paraId="0AAC1D06" w14:textId="77777777" w:rsidR="00652C72" w:rsidRDefault="00652C72" w:rsidP="00652C72">
      <w:pPr>
        <w:pStyle w:val="Code"/>
      </w:pPr>
    </w:p>
    <w:p w14:paraId="07E21AF1" w14:textId="77777777" w:rsidR="00652C72" w:rsidRDefault="00652C72" w:rsidP="00652C72">
      <w:pPr>
        <w:pStyle w:val="Code"/>
      </w:pPr>
      <w:r>
        <w:tab/>
      </w:r>
      <w:r>
        <w:tab/>
        <w:t>assertEquals("Size", 12, 13);</w:t>
      </w:r>
    </w:p>
    <w:p w14:paraId="08304607" w14:textId="77777777" w:rsidR="00652C72" w:rsidRDefault="00652C72" w:rsidP="00652C72">
      <w:pPr>
        <w:pStyle w:val="Code"/>
      </w:pPr>
      <w:r>
        <w:tab/>
      </w:r>
      <w:r>
        <w:tab/>
        <w:t>assertEquals("Capacity", 12.0, 11.99, 0.0);</w:t>
      </w:r>
    </w:p>
    <w:p w14:paraId="3EFB300B" w14:textId="77777777" w:rsidR="00652C72" w:rsidRDefault="00652C72" w:rsidP="00652C72">
      <w:pPr>
        <w:pStyle w:val="Code"/>
      </w:pPr>
      <w:r>
        <w:tab/>
        <w:t>}</w:t>
      </w:r>
    </w:p>
    <w:p w14:paraId="456EE3FF" w14:textId="77777777" w:rsidR="00652C72" w:rsidRDefault="00652C72" w:rsidP="00652C72">
      <w:pPr>
        <w:pStyle w:val="Code"/>
      </w:pPr>
    </w:p>
    <w:p w14:paraId="4A2D8AD9" w14:textId="77777777" w:rsidR="00652C72" w:rsidRDefault="00652C72" w:rsidP="00652C72">
      <w:pPr>
        <w:pStyle w:val="Code"/>
        <w:rPr>
          <w:color w:val="008000"/>
        </w:rPr>
      </w:pPr>
      <w:r>
        <w:rPr>
          <w:color w:val="008000"/>
        </w:rPr>
        <w:tab/>
        <w:t>/**</w:t>
      </w:r>
    </w:p>
    <w:p w14:paraId="50347F2C" w14:textId="77777777" w:rsidR="00652C72" w:rsidRDefault="00652C72" w:rsidP="00652C72">
      <w:pPr>
        <w:pStyle w:val="Code"/>
        <w:rPr>
          <w:color w:val="008000"/>
        </w:rPr>
      </w:pPr>
      <w:r>
        <w:rPr>
          <w:color w:val="008000"/>
        </w:rPr>
        <w:tab/>
        <w:t xml:space="preserve"> * Tests success</w:t>
      </w:r>
    </w:p>
    <w:p w14:paraId="08FF9ABF" w14:textId="77777777" w:rsidR="00652C72" w:rsidRDefault="00652C72" w:rsidP="00652C72">
      <w:pPr>
        <w:pStyle w:val="Code"/>
        <w:rPr>
          <w:color w:val="008000"/>
        </w:rPr>
      </w:pPr>
      <w:r>
        <w:rPr>
          <w:color w:val="008000"/>
        </w:rPr>
        <w:tab/>
        <w:t xml:space="preserve"> */</w:t>
      </w:r>
    </w:p>
    <w:p w14:paraId="50E04A1B" w14:textId="77777777" w:rsidR="00652C72" w:rsidRDefault="00652C72" w:rsidP="00652C72">
      <w:pPr>
        <w:pStyle w:val="Code"/>
      </w:pPr>
      <w:r>
        <w:tab/>
      </w:r>
      <w:r>
        <w:rPr>
          <w:shd w:val="clear" w:color="auto" w:fill="FFFF00"/>
        </w:rPr>
        <w:t>@Test</w:t>
      </w:r>
    </w:p>
    <w:p w14:paraId="4787DAE7" w14:textId="77777777" w:rsidR="00652C72" w:rsidRDefault="00652C72" w:rsidP="00652C72">
      <w:pPr>
        <w:pStyle w:val="Code"/>
      </w:pPr>
      <w:r>
        <w:tab/>
      </w:r>
      <w:r>
        <w:rPr>
          <w:color w:val="0000FF"/>
        </w:rPr>
        <w:t>public void</w:t>
      </w:r>
      <w:r>
        <w:t xml:space="preserve"> testSuccess()</w:t>
      </w:r>
    </w:p>
    <w:p w14:paraId="41E5BBBD" w14:textId="77777777" w:rsidR="00652C72" w:rsidRDefault="00652C72" w:rsidP="00652C72">
      <w:pPr>
        <w:pStyle w:val="Code"/>
      </w:pPr>
      <w:r>
        <w:tab/>
        <w:t>{</w:t>
      </w:r>
    </w:p>
    <w:p w14:paraId="25602A1D" w14:textId="77777777" w:rsidR="00652C72" w:rsidRDefault="00652C72" w:rsidP="00652C72">
      <w:pPr>
        <w:pStyle w:val="Code"/>
        <w:rPr>
          <w:color w:val="008000"/>
        </w:rPr>
      </w:pPr>
      <w:r>
        <w:tab/>
      </w:r>
      <w:r>
        <w:tab/>
      </w:r>
      <w:r>
        <w:rPr>
          <w:color w:val="008000"/>
        </w:rPr>
        <w:t>//Successful test</w:t>
      </w:r>
    </w:p>
    <w:p w14:paraId="753C55F3" w14:textId="77777777" w:rsidR="00652C72" w:rsidRDefault="00652C72" w:rsidP="00652C72">
      <w:pPr>
        <w:pStyle w:val="Code"/>
      </w:pPr>
      <w:r>
        <w:tab/>
      </w:r>
      <w:r>
        <w:tab/>
        <w:t>assertEquals(12, 12);</w:t>
      </w:r>
    </w:p>
    <w:p w14:paraId="26BA4D0E" w14:textId="77777777" w:rsidR="00652C72" w:rsidRDefault="00652C72" w:rsidP="00652C72">
      <w:pPr>
        <w:pStyle w:val="Code"/>
      </w:pPr>
      <w:r>
        <w:tab/>
        <w:t>}</w:t>
      </w:r>
    </w:p>
    <w:p w14:paraId="542ADCA4" w14:textId="77777777" w:rsidR="00652C72" w:rsidRDefault="00652C72" w:rsidP="00652C72">
      <w:pPr>
        <w:pStyle w:val="Code"/>
      </w:pPr>
    </w:p>
    <w:p w14:paraId="0B5F4F28" w14:textId="77777777" w:rsidR="00652C72" w:rsidRDefault="00652C72" w:rsidP="00652C72">
      <w:pPr>
        <w:pStyle w:val="Code"/>
        <w:rPr>
          <w:color w:val="008000"/>
        </w:rPr>
      </w:pPr>
      <w:r>
        <w:rPr>
          <w:color w:val="008000"/>
        </w:rPr>
        <w:tab/>
        <w:t>/**</w:t>
      </w:r>
    </w:p>
    <w:p w14:paraId="626C6142" w14:textId="77777777" w:rsidR="00652C72" w:rsidRDefault="00652C72" w:rsidP="00652C72">
      <w:pPr>
        <w:pStyle w:val="Code"/>
        <w:rPr>
          <w:color w:val="008000"/>
        </w:rPr>
      </w:pPr>
      <w:r>
        <w:rPr>
          <w:color w:val="008000"/>
        </w:rPr>
        <w:tab/>
        <w:t xml:space="preserve"> * Entry point for command line execution</w:t>
      </w:r>
    </w:p>
    <w:p w14:paraId="72DC15DD" w14:textId="77777777" w:rsidR="00652C72" w:rsidRDefault="00652C72" w:rsidP="00652C72">
      <w:pPr>
        <w:pStyle w:val="Code"/>
        <w:rPr>
          <w:color w:val="008000"/>
        </w:rPr>
      </w:pPr>
      <w:r>
        <w:rPr>
          <w:color w:val="008000"/>
        </w:rPr>
        <w:tab/>
        <w:t xml:space="preserve"> * </w:t>
      </w:r>
    </w:p>
    <w:p w14:paraId="003FA6EA" w14:textId="77777777" w:rsidR="00652C72" w:rsidRDefault="00652C72" w:rsidP="00652C72">
      <w:pPr>
        <w:pStyle w:val="Code"/>
        <w:rPr>
          <w:color w:val="008000"/>
        </w:rPr>
      </w:pPr>
      <w:r>
        <w:rPr>
          <w:color w:val="008000"/>
        </w:rPr>
        <w:tab/>
        <w:t xml:space="preserve"> * @param args</w:t>
      </w:r>
      <w:r>
        <w:rPr>
          <w:color w:val="008000"/>
        </w:rPr>
        <w:tab/>
        <w:t>The command line arguments</w:t>
      </w:r>
    </w:p>
    <w:p w14:paraId="24F31A94" w14:textId="77777777" w:rsidR="00652C72" w:rsidRDefault="00652C72" w:rsidP="00652C72">
      <w:pPr>
        <w:pStyle w:val="Code"/>
        <w:rPr>
          <w:color w:val="008000"/>
        </w:rPr>
      </w:pPr>
      <w:r>
        <w:rPr>
          <w:color w:val="008000"/>
        </w:rPr>
        <w:tab/>
        <w:t xml:space="preserve"> */</w:t>
      </w:r>
    </w:p>
    <w:p w14:paraId="1D4F62C1" w14:textId="77777777" w:rsidR="00652C72" w:rsidRDefault="00652C72" w:rsidP="00652C72">
      <w:pPr>
        <w:pStyle w:val="Code"/>
      </w:pPr>
      <w:r>
        <w:tab/>
      </w:r>
      <w:r>
        <w:rPr>
          <w:color w:val="0000FF"/>
        </w:rPr>
        <w:t>public static</w:t>
      </w:r>
      <w:r>
        <w:t xml:space="preserve"> </w:t>
      </w:r>
      <w:r>
        <w:rPr>
          <w:color w:val="0000FF"/>
        </w:rPr>
        <w:t>void</w:t>
      </w:r>
      <w:r>
        <w:t xml:space="preserve"> main (String[] args)</w:t>
      </w:r>
    </w:p>
    <w:p w14:paraId="098C56D1" w14:textId="77777777" w:rsidR="00652C72" w:rsidRDefault="00652C72" w:rsidP="00652C72">
      <w:pPr>
        <w:pStyle w:val="Code"/>
      </w:pPr>
      <w:r>
        <w:tab/>
        <w:t>{</w:t>
      </w:r>
    </w:p>
    <w:p w14:paraId="67EB3517" w14:textId="77777777" w:rsidR="00652C72" w:rsidRDefault="00652C72" w:rsidP="00652C72">
      <w:pPr>
        <w:pStyle w:val="Code"/>
        <w:rPr>
          <w:color w:val="008000"/>
        </w:rPr>
      </w:pPr>
      <w:r>
        <w:tab/>
      </w:r>
      <w:r>
        <w:tab/>
      </w:r>
      <w:r>
        <w:rPr>
          <w:color w:val="008000"/>
        </w:rPr>
        <w:t>//Instantiate the JUnit core</w:t>
      </w:r>
    </w:p>
    <w:p w14:paraId="456090CB" w14:textId="77777777" w:rsidR="00652C72" w:rsidRDefault="00652C72" w:rsidP="00652C72">
      <w:pPr>
        <w:pStyle w:val="Code"/>
      </w:pPr>
      <w:r>
        <w:tab/>
      </w:r>
      <w:r>
        <w:tab/>
        <w:t>JUnitCore core = new JUnitCore();</w:t>
      </w:r>
    </w:p>
    <w:p w14:paraId="249F82A1" w14:textId="77777777" w:rsidR="00652C72" w:rsidRDefault="00652C72" w:rsidP="00652C72">
      <w:pPr>
        <w:pStyle w:val="Code"/>
      </w:pPr>
    </w:p>
    <w:p w14:paraId="16632DE3" w14:textId="77777777" w:rsidR="00652C72" w:rsidRDefault="00652C72" w:rsidP="00652C72">
      <w:pPr>
        <w:pStyle w:val="Code"/>
        <w:rPr>
          <w:color w:val="008000"/>
        </w:rPr>
      </w:pPr>
      <w:r>
        <w:tab/>
      </w:r>
      <w:r>
        <w:tab/>
      </w:r>
      <w:r>
        <w:rPr>
          <w:color w:val="008000"/>
        </w:rPr>
        <w:t>//Finally run the test fixture</w:t>
      </w:r>
    </w:p>
    <w:p w14:paraId="75E4174E" w14:textId="77777777" w:rsidR="00652C72" w:rsidRDefault="00652C72" w:rsidP="00652C72">
      <w:pPr>
        <w:pStyle w:val="Code"/>
      </w:pPr>
      <w:r>
        <w:tab/>
      </w:r>
      <w:r>
        <w:tab/>
        <w:t>core.run (SimpleTest.class);</w:t>
      </w:r>
    </w:p>
    <w:p w14:paraId="4A5F143B" w14:textId="77777777" w:rsidR="00652C72" w:rsidRDefault="00652C72" w:rsidP="00652C72">
      <w:pPr>
        <w:pStyle w:val="Code"/>
      </w:pPr>
      <w:r>
        <w:tab/>
        <w:t>}</w:t>
      </w:r>
    </w:p>
    <w:p w14:paraId="3C97EFE1" w14:textId="77777777" w:rsidR="00652C72" w:rsidRDefault="00652C72" w:rsidP="00652C72">
      <w:pPr>
        <w:pStyle w:val="Code"/>
      </w:pPr>
    </w:p>
    <w:p w14:paraId="2BDA596A" w14:textId="77777777" w:rsidR="00652C72" w:rsidRDefault="00652C72" w:rsidP="00652C72">
      <w:pPr>
        <w:pStyle w:val="Code"/>
        <w:rPr>
          <w:color w:val="008000"/>
        </w:rPr>
      </w:pPr>
      <w:r>
        <w:rPr>
          <w:color w:val="008000"/>
        </w:rPr>
        <w:tab/>
        <w:t>/**</w:t>
      </w:r>
    </w:p>
    <w:p w14:paraId="72A506B4" w14:textId="77777777" w:rsidR="00652C72" w:rsidRDefault="00652C72" w:rsidP="00652C72">
      <w:pPr>
        <w:pStyle w:val="Code"/>
        <w:rPr>
          <w:color w:val="008000"/>
        </w:rPr>
      </w:pPr>
      <w:r>
        <w:rPr>
          <w:color w:val="008000"/>
        </w:rPr>
        <w:tab/>
        <w:t xml:space="preserve"> * Entry point for JUnit 4.x runners</w:t>
      </w:r>
    </w:p>
    <w:p w14:paraId="3FFF275E" w14:textId="77777777" w:rsidR="00652C72" w:rsidRDefault="00652C72" w:rsidP="00652C72">
      <w:pPr>
        <w:pStyle w:val="Code"/>
        <w:rPr>
          <w:color w:val="008000"/>
        </w:rPr>
      </w:pPr>
      <w:r>
        <w:rPr>
          <w:color w:val="008000"/>
        </w:rPr>
        <w:tab/>
        <w:t xml:space="preserve"> * </w:t>
      </w:r>
    </w:p>
    <w:p w14:paraId="3A962447" w14:textId="77777777" w:rsidR="00652C72" w:rsidRDefault="00652C72" w:rsidP="00652C72">
      <w:pPr>
        <w:pStyle w:val="Code"/>
        <w:rPr>
          <w:color w:val="008000"/>
        </w:rPr>
      </w:pPr>
      <w:r>
        <w:rPr>
          <w:color w:val="008000"/>
        </w:rPr>
        <w:tab/>
        <w:t xml:space="preserve"> * @return</w:t>
      </w:r>
      <w:r>
        <w:rPr>
          <w:color w:val="008000"/>
        </w:rPr>
        <w:tab/>
      </w:r>
      <w:r>
        <w:rPr>
          <w:color w:val="008000"/>
        </w:rPr>
        <w:tab/>
        <w:t>Handle to the test framework</w:t>
      </w:r>
    </w:p>
    <w:p w14:paraId="2CFA9D8C" w14:textId="77777777" w:rsidR="00652C72" w:rsidRDefault="00652C72" w:rsidP="00652C72">
      <w:pPr>
        <w:pStyle w:val="Code"/>
        <w:rPr>
          <w:color w:val="008000"/>
        </w:rPr>
      </w:pPr>
      <w:r>
        <w:rPr>
          <w:color w:val="008000"/>
        </w:rPr>
        <w:tab/>
        <w:t xml:space="preserve"> */</w:t>
      </w:r>
    </w:p>
    <w:p w14:paraId="257AD0F6" w14:textId="77777777" w:rsidR="00652C72" w:rsidRDefault="00652C72" w:rsidP="00652C72">
      <w:pPr>
        <w:pStyle w:val="Code"/>
      </w:pPr>
      <w:r>
        <w:lastRenderedPageBreak/>
        <w:tab/>
      </w:r>
      <w:r>
        <w:rPr>
          <w:color w:val="0000FF"/>
        </w:rPr>
        <w:t>public static</w:t>
      </w:r>
      <w:r>
        <w:t xml:space="preserve"> junit.framework.Test suite() </w:t>
      </w:r>
    </w:p>
    <w:p w14:paraId="73AF43AF" w14:textId="77777777" w:rsidR="00652C72" w:rsidRDefault="00652C72" w:rsidP="00652C72">
      <w:pPr>
        <w:pStyle w:val="Code"/>
      </w:pPr>
      <w:r>
        <w:tab/>
        <w:t>{</w:t>
      </w:r>
    </w:p>
    <w:p w14:paraId="25C47402" w14:textId="77777777" w:rsidR="00652C72" w:rsidRDefault="00652C72" w:rsidP="00652C72">
      <w:pPr>
        <w:pStyle w:val="Code"/>
      </w:pPr>
      <w:r>
        <w:tab/>
      </w:r>
      <w:r>
        <w:tab/>
      </w:r>
      <w:r>
        <w:rPr>
          <w:color w:val="0000FF"/>
        </w:rPr>
        <w:t>return</w:t>
      </w:r>
      <w:r>
        <w:t xml:space="preserve"> </w:t>
      </w:r>
      <w:r>
        <w:rPr>
          <w:color w:val="0000FF"/>
        </w:rPr>
        <w:t>new</w:t>
      </w:r>
      <w:r>
        <w:t xml:space="preserve"> JUnit4TestAdapter(SimpleTest.class);</w:t>
      </w:r>
    </w:p>
    <w:p w14:paraId="7CA325B3" w14:textId="77777777" w:rsidR="00652C72" w:rsidRDefault="00652C72" w:rsidP="00652C72">
      <w:pPr>
        <w:pStyle w:val="Code"/>
      </w:pPr>
      <w:r>
        <w:tab/>
        <w:t>}</w:t>
      </w:r>
    </w:p>
    <w:p w14:paraId="19EA2DFB" w14:textId="77777777" w:rsidR="00652C72" w:rsidRDefault="00652C72" w:rsidP="00652C72">
      <w:pPr>
        <w:pStyle w:val="Code"/>
      </w:pPr>
      <w:r>
        <w:t>}</w:t>
      </w:r>
    </w:p>
    <w:p w14:paraId="47F2A3AA" w14:textId="77777777" w:rsidR="00652C72" w:rsidRDefault="00652C72" w:rsidP="00652C72"/>
    <w:p w14:paraId="427D946A" w14:textId="77777777" w:rsidR="00652C72" w:rsidRDefault="00652C72" w:rsidP="00652C72">
      <w:r>
        <w:t xml:space="preserve">The Java class is marked as a JUnit test fixture by applying the @Before attribute to the setup method, and the @Test attribute to each of the test assertion methods individually – highlighted in </w:t>
      </w:r>
      <w:r>
        <w:rPr>
          <w:shd w:val="clear" w:color="auto" w:fill="FFFF00"/>
        </w:rPr>
        <w:t>yellow</w:t>
      </w:r>
      <w:r>
        <w:t xml:space="preserve"> above. When you open up the class in a JUnit runner or execute from the command line it loads all the test classes and executes all the methods marked with @Test in turn.</w:t>
      </w:r>
    </w:p>
    <w:p w14:paraId="66B3704F" w14:textId="77777777" w:rsidR="00652C72" w:rsidRDefault="00652C72" w:rsidP="00652C72">
      <w:r>
        <w:t>Each of the Assert statements is used to test the state of the application after executing some sample code that calls the functionality being tested. If the condition in the assertion is true, then execution of the test continues, if it is false, then a failure is logged and JUnit moves on to the next test method.</w:t>
      </w:r>
    </w:p>
    <w:p w14:paraId="0CE883AF" w14:textId="77777777" w:rsidR="00652C72" w:rsidRDefault="00652C72" w:rsidP="00652C72">
      <w:r>
        <w:t>So, to use SpiraTest with JUnit, each of the test cases written for execution by JUnit needs to have a corresponding test case in SpiraTest. These can be either existing test cases that have manual test steps or they can be new test cases designed specifically for automated testing and therefore have no defined test steps. In either case, the changes that need to be made to the JUnit test fixture for SpiraTest to record the JUnit test run are illustrated below:</w:t>
      </w:r>
      <w:r>
        <w:br/>
      </w:r>
    </w:p>
    <w:p w14:paraId="4F108326" w14:textId="77777777" w:rsidR="00652C72" w:rsidRDefault="00652C72" w:rsidP="00652C72">
      <w:pPr>
        <w:pStyle w:val="Code"/>
      </w:pPr>
      <w:r>
        <w:rPr>
          <w:color w:val="0000FF"/>
        </w:rPr>
        <w:t>package</w:t>
      </w:r>
      <w:r>
        <w:t xml:space="preserve"> com.inflectra.spiratest.addons.junitextension.samples;</w:t>
      </w:r>
    </w:p>
    <w:p w14:paraId="478439F2" w14:textId="77777777" w:rsidR="00652C72" w:rsidRDefault="00652C72" w:rsidP="00652C72">
      <w:pPr>
        <w:pStyle w:val="Code"/>
      </w:pPr>
    </w:p>
    <w:p w14:paraId="36AFDD65" w14:textId="77777777" w:rsidR="00652C72" w:rsidRDefault="00652C72" w:rsidP="00652C72">
      <w:pPr>
        <w:pStyle w:val="Code"/>
      </w:pPr>
      <w:r>
        <w:rPr>
          <w:color w:val="0000FF"/>
        </w:rPr>
        <w:t>import static</w:t>
      </w:r>
      <w:r>
        <w:t xml:space="preserve"> org.junit.Assert.*;</w:t>
      </w:r>
    </w:p>
    <w:p w14:paraId="13CD356D" w14:textId="77777777" w:rsidR="00652C72" w:rsidRDefault="00652C72" w:rsidP="00652C72">
      <w:pPr>
        <w:pStyle w:val="Code"/>
      </w:pPr>
      <w:r>
        <w:rPr>
          <w:color w:val="0000FF"/>
        </w:rPr>
        <w:t>import</w:t>
      </w:r>
      <w:r>
        <w:t xml:space="preserve"> junit.framework.JUnit4TestAdapter;</w:t>
      </w:r>
    </w:p>
    <w:p w14:paraId="42873FE2" w14:textId="77777777" w:rsidR="00652C72" w:rsidRDefault="00652C72" w:rsidP="00652C72">
      <w:pPr>
        <w:pStyle w:val="Code"/>
      </w:pPr>
      <w:r>
        <w:rPr>
          <w:color w:val="0000FF"/>
        </w:rPr>
        <w:t>import</w:t>
      </w:r>
      <w:r>
        <w:t xml:space="preserve"> org.junit.Before;</w:t>
      </w:r>
    </w:p>
    <w:p w14:paraId="59AA9E29" w14:textId="77777777" w:rsidR="00652C72" w:rsidRDefault="00652C72" w:rsidP="00652C72">
      <w:pPr>
        <w:pStyle w:val="Code"/>
      </w:pPr>
      <w:r>
        <w:rPr>
          <w:color w:val="0000FF"/>
        </w:rPr>
        <w:t>import</w:t>
      </w:r>
      <w:r>
        <w:t xml:space="preserve"> org.junit.Test;</w:t>
      </w:r>
    </w:p>
    <w:p w14:paraId="01827BAA" w14:textId="77777777" w:rsidR="00652C72" w:rsidRDefault="00652C72" w:rsidP="00652C72">
      <w:pPr>
        <w:pStyle w:val="Code"/>
      </w:pPr>
      <w:r>
        <w:rPr>
          <w:color w:val="0000FF"/>
        </w:rPr>
        <w:t>import</w:t>
      </w:r>
      <w:r>
        <w:t xml:space="preserve"> org.junit.runner.*;</w:t>
      </w:r>
    </w:p>
    <w:p w14:paraId="05CEEA66" w14:textId="77777777" w:rsidR="00652C72" w:rsidRDefault="00652C72" w:rsidP="00652C72">
      <w:pPr>
        <w:pStyle w:val="Code"/>
      </w:pPr>
      <w:r>
        <w:rPr>
          <w:color w:val="0000FF"/>
        </w:rPr>
        <w:t>import</w:t>
      </w:r>
      <w:r>
        <w:t xml:space="preserve"> org.junit.runner.notification.*;</w:t>
      </w:r>
    </w:p>
    <w:p w14:paraId="6E030306" w14:textId="77777777" w:rsidR="00652C72" w:rsidRDefault="00652C72" w:rsidP="00652C72">
      <w:pPr>
        <w:pStyle w:val="Code"/>
      </w:pPr>
    </w:p>
    <w:p w14:paraId="0497FCD2" w14:textId="77777777" w:rsidR="00652C72" w:rsidRDefault="00652C72" w:rsidP="00652C72">
      <w:pPr>
        <w:pStyle w:val="Code"/>
      </w:pPr>
      <w:r>
        <w:rPr>
          <w:color w:val="0000FF"/>
          <w:shd w:val="clear" w:color="auto" w:fill="FFFF00"/>
        </w:rPr>
        <w:t>import</w:t>
      </w:r>
      <w:r>
        <w:rPr>
          <w:shd w:val="clear" w:color="auto" w:fill="FFFF00"/>
        </w:rPr>
        <w:t xml:space="preserve"> com.inflectra.spiratest.addons.junitextension.*;</w:t>
      </w:r>
    </w:p>
    <w:p w14:paraId="55CAAD46" w14:textId="77777777" w:rsidR="00652C72" w:rsidRDefault="00652C72" w:rsidP="00652C72">
      <w:pPr>
        <w:pStyle w:val="Code"/>
      </w:pPr>
    </w:p>
    <w:p w14:paraId="5B663DFB" w14:textId="77777777" w:rsidR="00652C72" w:rsidRDefault="00652C72" w:rsidP="00652C72">
      <w:pPr>
        <w:pStyle w:val="Code"/>
      </w:pPr>
      <w:r>
        <w:rPr>
          <w:color w:val="0000FF"/>
        </w:rPr>
        <w:t>import</w:t>
      </w:r>
      <w:r>
        <w:t xml:space="preserve"> java.util.*;</w:t>
      </w:r>
    </w:p>
    <w:p w14:paraId="7C64A111" w14:textId="77777777" w:rsidR="00652C72" w:rsidRDefault="00652C72" w:rsidP="00652C72">
      <w:pPr>
        <w:pStyle w:val="Code"/>
      </w:pPr>
    </w:p>
    <w:p w14:paraId="3B84160B" w14:textId="77777777" w:rsidR="00652C72" w:rsidRDefault="00652C72" w:rsidP="00652C72">
      <w:pPr>
        <w:pStyle w:val="Code"/>
        <w:rPr>
          <w:color w:val="008000"/>
        </w:rPr>
      </w:pPr>
      <w:r>
        <w:rPr>
          <w:color w:val="008000"/>
        </w:rPr>
        <w:t>/**</w:t>
      </w:r>
    </w:p>
    <w:p w14:paraId="554E6A0E" w14:textId="77777777" w:rsidR="00652C72" w:rsidRDefault="00652C72" w:rsidP="00652C72">
      <w:pPr>
        <w:pStyle w:val="Code"/>
        <w:rPr>
          <w:color w:val="008000"/>
        </w:rPr>
      </w:pPr>
      <w:r>
        <w:rPr>
          <w:color w:val="008000"/>
        </w:rPr>
        <w:t xml:space="preserve"> * Some simple tests using the ability to return results back to SpiraTest</w:t>
      </w:r>
    </w:p>
    <w:p w14:paraId="3C476E8E" w14:textId="77777777" w:rsidR="00652C72" w:rsidRDefault="00652C72" w:rsidP="00652C72">
      <w:pPr>
        <w:pStyle w:val="Code"/>
        <w:rPr>
          <w:color w:val="008000"/>
        </w:rPr>
      </w:pPr>
      <w:r>
        <w:rPr>
          <w:color w:val="008000"/>
        </w:rPr>
        <w:t xml:space="preserve"> * </w:t>
      </w:r>
    </w:p>
    <w:p w14:paraId="1B6924C4" w14:textId="77777777" w:rsidR="00652C72" w:rsidRDefault="00652C72" w:rsidP="00652C72">
      <w:pPr>
        <w:pStyle w:val="Code"/>
        <w:rPr>
          <w:color w:val="008000"/>
        </w:rPr>
      </w:pPr>
      <w:r>
        <w:rPr>
          <w:color w:val="008000"/>
        </w:rPr>
        <w:t xml:space="preserve"> * @author</w:t>
      </w:r>
      <w:r>
        <w:rPr>
          <w:color w:val="008000"/>
        </w:rPr>
        <w:tab/>
      </w:r>
      <w:r>
        <w:rPr>
          <w:color w:val="008000"/>
        </w:rPr>
        <w:tab/>
        <w:t>Inflectra Corporation</w:t>
      </w:r>
    </w:p>
    <w:p w14:paraId="2BB42B40" w14:textId="77777777" w:rsidR="00652C72" w:rsidRDefault="00652C72" w:rsidP="00652C72">
      <w:pPr>
        <w:pStyle w:val="Code"/>
        <w:rPr>
          <w:color w:val="008000"/>
        </w:rPr>
      </w:pPr>
      <w:r>
        <w:rPr>
          <w:color w:val="008000"/>
        </w:rPr>
        <w:t xml:space="preserve"> * @version</w:t>
      </w:r>
      <w:r>
        <w:rPr>
          <w:color w:val="008000"/>
        </w:rPr>
        <w:tab/>
      </w:r>
      <w:r>
        <w:rPr>
          <w:color w:val="008000"/>
        </w:rPr>
        <w:tab/>
        <w:t>2.3.0</w:t>
      </w:r>
    </w:p>
    <w:p w14:paraId="39EC0AFF" w14:textId="77777777" w:rsidR="00652C72" w:rsidRDefault="00652C72" w:rsidP="00652C72">
      <w:pPr>
        <w:pStyle w:val="Code"/>
        <w:rPr>
          <w:color w:val="008000"/>
        </w:rPr>
      </w:pPr>
      <w:r>
        <w:rPr>
          <w:color w:val="008000"/>
        </w:rPr>
        <w:t xml:space="preserve"> *</w:t>
      </w:r>
    </w:p>
    <w:p w14:paraId="2F6E9CD3" w14:textId="77777777" w:rsidR="00652C72" w:rsidRDefault="00652C72" w:rsidP="00652C72">
      <w:pPr>
        <w:pStyle w:val="Code"/>
        <w:rPr>
          <w:color w:val="008000"/>
        </w:rPr>
      </w:pPr>
      <w:r>
        <w:rPr>
          <w:color w:val="008000"/>
        </w:rPr>
        <w:t xml:space="preserve"> */</w:t>
      </w:r>
    </w:p>
    <w:p w14:paraId="4183095E" w14:textId="77777777" w:rsidR="00652C72" w:rsidRDefault="00652C72" w:rsidP="00652C72">
      <w:pPr>
        <w:pStyle w:val="Code"/>
        <w:rPr>
          <w:shd w:val="clear" w:color="auto" w:fill="FFFF00"/>
        </w:rPr>
      </w:pPr>
      <w:r>
        <w:rPr>
          <w:shd w:val="clear" w:color="auto" w:fill="FFFF00"/>
        </w:rPr>
        <w:t>@SpiraTestConfiguration(</w:t>
      </w:r>
    </w:p>
    <w:p w14:paraId="5B0B3643" w14:textId="77777777" w:rsidR="00652C72" w:rsidRDefault="00652C72" w:rsidP="00652C72">
      <w:pPr>
        <w:pStyle w:val="Code"/>
        <w:rPr>
          <w:shd w:val="clear" w:color="auto" w:fill="FFFF00"/>
        </w:rPr>
      </w:pPr>
      <w:r>
        <w:rPr>
          <w:shd w:val="clear" w:color="auto" w:fill="FFFF00"/>
        </w:rPr>
        <w:tab/>
        <w:t>url="http://sandman/SpiraTest",</w:t>
      </w:r>
    </w:p>
    <w:p w14:paraId="582D7D62" w14:textId="77777777" w:rsidR="00652C72" w:rsidRDefault="00652C72" w:rsidP="00652C72">
      <w:pPr>
        <w:pStyle w:val="Code"/>
        <w:rPr>
          <w:shd w:val="clear" w:color="auto" w:fill="FFFF00"/>
        </w:rPr>
      </w:pPr>
      <w:r>
        <w:rPr>
          <w:shd w:val="clear" w:color="auto" w:fill="FFFF00"/>
        </w:rPr>
        <w:tab/>
        <w:t>login="fredbloggs",</w:t>
      </w:r>
    </w:p>
    <w:p w14:paraId="642FF8A8" w14:textId="77777777" w:rsidR="00652C72" w:rsidRDefault="00652C72" w:rsidP="00652C72">
      <w:pPr>
        <w:pStyle w:val="Code"/>
        <w:rPr>
          <w:shd w:val="clear" w:color="auto" w:fill="FFFF00"/>
        </w:rPr>
      </w:pPr>
      <w:r>
        <w:rPr>
          <w:shd w:val="clear" w:color="auto" w:fill="FFFF00"/>
        </w:rPr>
        <w:tab/>
        <w:t>password="fredbloggs",</w:t>
      </w:r>
    </w:p>
    <w:p w14:paraId="1F633FFE" w14:textId="77777777" w:rsidR="00652C72" w:rsidRDefault="00652C72" w:rsidP="00652C72">
      <w:pPr>
        <w:pStyle w:val="Code"/>
        <w:rPr>
          <w:shd w:val="clear" w:color="auto" w:fill="FFFF00"/>
        </w:rPr>
      </w:pPr>
      <w:r>
        <w:rPr>
          <w:shd w:val="clear" w:color="auto" w:fill="FFFF00"/>
        </w:rPr>
        <w:tab/>
        <w:t>projectId=1,</w:t>
      </w:r>
    </w:p>
    <w:p w14:paraId="3D9AA986" w14:textId="77777777" w:rsidR="00652C72" w:rsidRDefault="00652C72" w:rsidP="00652C72">
      <w:pPr>
        <w:pStyle w:val="Code"/>
        <w:rPr>
          <w:shd w:val="clear" w:color="auto" w:fill="FFFF00"/>
        </w:rPr>
      </w:pPr>
      <w:r>
        <w:rPr>
          <w:shd w:val="clear" w:color="auto" w:fill="FFFF00"/>
        </w:rPr>
        <w:tab/>
        <w:t>releaseId=1,</w:t>
      </w:r>
    </w:p>
    <w:p w14:paraId="716640A2" w14:textId="77777777" w:rsidR="00652C72" w:rsidRDefault="00652C72" w:rsidP="00652C72">
      <w:pPr>
        <w:pStyle w:val="Code"/>
        <w:rPr>
          <w:shd w:val="clear" w:color="auto" w:fill="FFFF00"/>
        </w:rPr>
      </w:pPr>
      <w:r>
        <w:rPr>
          <w:shd w:val="clear" w:color="auto" w:fill="FFFF00"/>
        </w:rPr>
        <w:tab/>
        <w:t>testSetId=1</w:t>
      </w:r>
    </w:p>
    <w:p w14:paraId="7ACA8793" w14:textId="77777777" w:rsidR="00652C72" w:rsidRDefault="00652C72" w:rsidP="00652C72">
      <w:pPr>
        <w:pStyle w:val="Code"/>
        <w:rPr>
          <w:shd w:val="clear" w:color="auto" w:fill="FFFF00"/>
        </w:rPr>
      </w:pPr>
      <w:r>
        <w:rPr>
          <w:shd w:val="clear" w:color="auto" w:fill="FFFF00"/>
        </w:rPr>
        <w:t>)</w:t>
      </w:r>
    </w:p>
    <w:p w14:paraId="46C01501" w14:textId="77777777" w:rsidR="00652C72" w:rsidRDefault="00652C72" w:rsidP="00652C72">
      <w:pPr>
        <w:pStyle w:val="Code"/>
      </w:pPr>
      <w:r>
        <w:rPr>
          <w:color w:val="0000FF"/>
        </w:rPr>
        <w:t>public class</w:t>
      </w:r>
      <w:r>
        <w:t xml:space="preserve"> SimpleTest</w:t>
      </w:r>
    </w:p>
    <w:p w14:paraId="51F291EB" w14:textId="77777777" w:rsidR="00652C72" w:rsidRDefault="00652C72" w:rsidP="00652C72">
      <w:pPr>
        <w:pStyle w:val="Code"/>
      </w:pPr>
      <w:r>
        <w:t>{</w:t>
      </w:r>
    </w:p>
    <w:p w14:paraId="61D4B3F1" w14:textId="77777777" w:rsidR="00652C72" w:rsidRDefault="00652C72" w:rsidP="00652C72">
      <w:pPr>
        <w:pStyle w:val="Code"/>
      </w:pPr>
      <w:r>
        <w:tab/>
      </w:r>
      <w:r>
        <w:rPr>
          <w:color w:val="0000FF"/>
        </w:rPr>
        <w:t>protected int</w:t>
      </w:r>
      <w:r>
        <w:t xml:space="preserve"> fValue1;</w:t>
      </w:r>
    </w:p>
    <w:p w14:paraId="38082102" w14:textId="77777777" w:rsidR="00652C72" w:rsidRDefault="00652C72" w:rsidP="00652C72">
      <w:pPr>
        <w:pStyle w:val="Code"/>
      </w:pPr>
      <w:r>
        <w:tab/>
      </w:r>
      <w:r>
        <w:rPr>
          <w:color w:val="0000FF"/>
        </w:rPr>
        <w:t>protected int</w:t>
      </w:r>
      <w:r>
        <w:t xml:space="preserve"> fValue2;</w:t>
      </w:r>
    </w:p>
    <w:p w14:paraId="2AE71841" w14:textId="77777777" w:rsidR="00652C72" w:rsidRDefault="00652C72" w:rsidP="00652C72">
      <w:pPr>
        <w:pStyle w:val="Code"/>
      </w:pPr>
    </w:p>
    <w:p w14:paraId="7E9A36DF" w14:textId="77777777" w:rsidR="00652C72" w:rsidRDefault="00652C72" w:rsidP="00652C72">
      <w:pPr>
        <w:pStyle w:val="Code"/>
        <w:rPr>
          <w:color w:val="008000"/>
        </w:rPr>
      </w:pPr>
      <w:r>
        <w:rPr>
          <w:color w:val="008000"/>
        </w:rPr>
        <w:tab/>
        <w:t>/**</w:t>
      </w:r>
    </w:p>
    <w:p w14:paraId="7D38113A" w14:textId="77777777" w:rsidR="00652C72" w:rsidRDefault="00652C72" w:rsidP="00652C72">
      <w:pPr>
        <w:pStyle w:val="Code"/>
        <w:rPr>
          <w:color w:val="008000"/>
        </w:rPr>
      </w:pPr>
      <w:r>
        <w:rPr>
          <w:color w:val="008000"/>
        </w:rPr>
        <w:tab/>
        <w:t xml:space="preserve"> * Sets up the unit test</w:t>
      </w:r>
    </w:p>
    <w:p w14:paraId="6AF9E6F6" w14:textId="77777777" w:rsidR="00652C72" w:rsidRDefault="00652C72" w:rsidP="00652C72">
      <w:pPr>
        <w:pStyle w:val="Code"/>
        <w:rPr>
          <w:color w:val="008000"/>
        </w:rPr>
      </w:pPr>
      <w:r>
        <w:rPr>
          <w:color w:val="008000"/>
        </w:rPr>
        <w:tab/>
        <w:t xml:space="preserve"> */</w:t>
      </w:r>
    </w:p>
    <w:p w14:paraId="101E662E" w14:textId="77777777" w:rsidR="00652C72" w:rsidRDefault="00652C72" w:rsidP="00652C72">
      <w:pPr>
        <w:pStyle w:val="Code"/>
      </w:pPr>
      <w:r>
        <w:tab/>
        <w:t>@Before</w:t>
      </w:r>
    </w:p>
    <w:p w14:paraId="79429B18" w14:textId="77777777" w:rsidR="00652C72" w:rsidRDefault="00652C72" w:rsidP="00652C72">
      <w:pPr>
        <w:pStyle w:val="Code"/>
      </w:pPr>
      <w:r>
        <w:tab/>
      </w:r>
      <w:r>
        <w:rPr>
          <w:color w:val="0000FF"/>
        </w:rPr>
        <w:t>public void</w:t>
      </w:r>
      <w:r>
        <w:t xml:space="preserve"> setUp()</w:t>
      </w:r>
    </w:p>
    <w:p w14:paraId="0B44E441" w14:textId="77777777" w:rsidR="00652C72" w:rsidRDefault="00652C72" w:rsidP="00652C72">
      <w:pPr>
        <w:pStyle w:val="Code"/>
      </w:pPr>
      <w:r>
        <w:tab/>
        <w:t>{</w:t>
      </w:r>
    </w:p>
    <w:p w14:paraId="6CF540E4" w14:textId="77777777" w:rsidR="00652C72" w:rsidRDefault="00652C72" w:rsidP="00652C72">
      <w:pPr>
        <w:pStyle w:val="Code"/>
      </w:pPr>
      <w:r>
        <w:tab/>
      </w:r>
      <w:r>
        <w:tab/>
        <w:t>fValue1= 2;</w:t>
      </w:r>
    </w:p>
    <w:p w14:paraId="17C75C46" w14:textId="77777777" w:rsidR="00652C72" w:rsidRDefault="00652C72" w:rsidP="00652C72">
      <w:pPr>
        <w:pStyle w:val="Code"/>
      </w:pPr>
      <w:r>
        <w:lastRenderedPageBreak/>
        <w:tab/>
      </w:r>
      <w:r>
        <w:tab/>
        <w:t>fValue2= 3;</w:t>
      </w:r>
    </w:p>
    <w:p w14:paraId="562B9D34" w14:textId="77777777" w:rsidR="00652C72" w:rsidRDefault="00652C72" w:rsidP="00652C72">
      <w:pPr>
        <w:pStyle w:val="Code"/>
      </w:pPr>
      <w:r>
        <w:tab/>
        <w:t>}</w:t>
      </w:r>
    </w:p>
    <w:p w14:paraId="623AC16F" w14:textId="77777777" w:rsidR="00652C72" w:rsidRDefault="00652C72" w:rsidP="00652C72">
      <w:pPr>
        <w:pStyle w:val="Code"/>
      </w:pPr>
    </w:p>
    <w:p w14:paraId="031BAE99" w14:textId="77777777" w:rsidR="00652C72" w:rsidRDefault="00652C72" w:rsidP="00652C72">
      <w:pPr>
        <w:pStyle w:val="Code"/>
        <w:rPr>
          <w:color w:val="008000"/>
        </w:rPr>
      </w:pPr>
      <w:r>
        <w:rPr>
          <w:color w:val="008000"/>
        </w:rPr>
        <w:tab/>
        <w:t>/**</w:t>
      </w:r>
    </w:p>
    <w:p w14:paraId="5805CCF1" w14:textId="77777777" w:rsidR="00652C72" w:rsidRDefault="00652C72" w:rsidP="00652C72">
      <w:pPr>
        <w:pStyle w:val="Code"/>
        <w:rPr>
          <w:color w:val="008000"/>
        </w:rPr>
      </w:pPr>
      <w:r>
        <w:rPr>
          <w:color w:val="008000"/>
        </w:rPr>
        <w:tab/>
        <w:t xml:space="preserve"> * Tests the addition of the two values</w:t>
      </w:r>
    </w:p>
    <w:p w14:paraId="71941D94" w14:textId="77777777" w:rsidR="00652C72" w:rsidRDefault="00652C72" w:rsidP="00652C72">
      <w:pPr>
        <w:pStyle w:val="Code"/>
        <w:rPr>
          <w:color w:val="008000"/>
        </w:rPr>
      </w:pPr>
      <w:r>
        <w:rPr>
          <w:color w:val="008000"/>
        </w:rPr>
        <w:tab/>
        <w:t xml:space="preserve"> */</w:t>
      </w:r>
    </w:p>
    <w:p w14:paraId="5A3FBA6A" w14:textId="77777777" w:rsidR="00652C72" w:rsidRDefault="00652C72" w:rsidP="00652C72">
      <w:pPr>
        <w:pStyle w:val="Code"/>
      </w:pPr>
      <w:r>
        <w:tab/>
        <w:t>@Test</w:t>
      </w:r>
    </w:p>
    <w:p w14:paraId="59DF53E4" w14:textId="77777777" w:rsidR="00652C72" w:rsidRDefault="00652C72" w:rsidP="00652C72">
      <w:pPr>
        <w:pStyle w:val="Code"/>
        <w:rPr>
          <w:shd w:val="clear" w:color="auto" w:fill="FFFF00"/>
        </w:rPr>
      </w:pPr>
      <w:r>
        <w:tab/>
      </w:r>
      <w:r>
        <w:rPr>
          <w:shd w:val="clear" w:color="auto" w:fill="FFFF00"/>
        </w:rPr>
        <w:t>@SpiraTestCase(testCaseId=5)</w:t>
      </w:r>
    </w:p>
    <w:p w14:paraId="67A2346F" w14:textId="77777777" w:rsidR="00652C72" w:rsidRDefault="00652C72" w:rsidP="00652C72">
      <w:pPr>
        <w:pStyle w:val="Code"/>
      </w:pPr>
      <w:r>
        <w:tab/>
      </w:r>
      <w:r>
        <w:rPr>
          <w:color w:val="0000FF"/>
        </w:rPr>
        <w:t>public void</w:t>
      </w:r>
      <w:r>
        <w:t xml:space="preserve"> testAdd()</w:t>
      </w:r>
    </w:p>
    <w:p w14:paraId="54C261A9" w14:textId="77777777" w:rsidR="00652C72" w:rsidRDefault="00652C72" w:rsidP="00652C72">
      <w:pPr>
        <w:pStyle w:val="Code"/>
      </w:pPr>
      <w:r>
        <w:tab/>
        <w:t>{</w:t>
      </w:r>
    </w:p>
    <w:p w14:paraId="40297A58" w14:textId="77777777" w:rsidR="00652C72" w:rsidRDefault="00652C72" w:rsidP="00652C72">
      <w:pPr>
        <w:pStyle w:val="Code"/>
      </w:pPr>
      <w:r>
        <w:tab/>
      </w:r>
      <w:r>
        <w:tab/>
      </w:r>
      <w:r>
        <w:rPr>
          <w:color w:val="0000FF"/>
        </w:rPr>
        <w:t>double</w:t>
      </w:r>
      <w:r>
        <w:t xml:space="preserve"> result = fValue1 + fValue2;</w:t>
      </w:r>
    </w:p>
    <w:p w14:paraId="124755AB" w14:textId="77777777" w:rsidR="00652C72" w:rsidRDefault="00652C72" w:rsidP="00652C72">
      <w:pPr>
        <w:pStyle w:val="Code"/>
      </w:pPr>
    </w:p>
    <w:p w14:paraId="55AE307A" w14:textId="77777777" w:rsidR="00652C72" w:rsidRDefault="00652C72" w:rsidP="00652C72">
      <w:pPr>
        <w:pStyle w:val="Code"/>
        <w:rPr>
          <w:color w:val="008000"/>
        </w:rPr>
      </w:pPr>
      <w:r>
        <w:rPr>
          <w:color w:val="008000"/>
        </w:rPr>
        <w:tab/>
      </w:r>
      <w:r>
        <w:rPr>
          <w:color w:val="008000"/>
        </w:rPr>
        <w:tab/>
        <w:t>// forced failure result == 5</w:t>
      </w:r>
    </w:p>
    <w:p w14:paraId="16868A5F" w14:textId="77777777" w:rsidR="00652C72" w:rsidRDefault="00652C72" w:rsidP="00652C72">
      <w:pPr>
        <w:pStyle w:val="Code"/>
      </w:pPr>
      <w:r>
        <w:tab/>
      </w:r>
      <w:r>
        <w:tab/>
        <w:t>assertTrue (result == 6);</w:t>
      </w:r>
    </w:p>
    <w:p w14:paraId="42770E04" w14:textId="77777777" w:rsidR="00652C72" w:rsidRDefault="00652C72" w:rsidP="00652C72">
      <w:pPr>
        <w:pStyle w:val="Code"/>
      </w:pPr>
      <w:r>
        <w:tab/>
        <w:t>}</w:t>
      </w:r>
    </w:p>
    <w:p w14:paraId="6C618F6F" w14:textId="77777777" w:rsidR="00652C72" w:rsidRDefault="00652C72" w:rsidP="00652C72">
      <w:pPr>
        <w:pStyle w:val="Code"/>
      </w:pPr>
    </w:p>
    <w:p w14:paraId="75C8894F" w14:textId="77777777" w:rsidR="00652C72" w:rsidRDefault="00652C72" w:rsidP="00652C72">
      <w:pPr>
        <w:pStyle w:val="Code"/>
        <w:rPr>
          <w:color w:val="008000"/>
        </w:rPr>
      </w:pPr>
      <w:r>
        <w:rPr>
          <w:color w:val="008000"/>
        </w:rPr>
        <w:tab/>
        <w:t>/**</w:t>
      </w:r>
    </w:p>
    <w:p w14:paraId="2948A2CC" w14:textId="77777777" w:rsidR="00652C72" w:rsidRDefault="00652C72" w:rsidP="00652C72">
      <w:pPr>
        <w:pStyle w:val="Code"/>
        <w:rPr>
          <w:color w:val="008000"/>
        </w:rPr>
      </w:pPr>
      <w:r>
        <w:rPr>
          <w:color w:val="008000"/>
        </w:rPr>
        <w:tab/>
        <w:t xml:space="preserve"> * Tests division by zero</w:t>
      </w:r>
    </w:p>
    <w:p w14:paraId="629A32C4" w14:textId="77777777" w:rsidR="00652C72" w:rsidRDefault="00652C72" w:rsidP="00652C72">
      <w:pPr>
        <w:pStyle w:val="Code"/>
        <w:rPr>
          <w:color w:val="008000"/>
        </w:rPr>
      </w:pPr>
      <w:r>
        <w:rPr>
          <w:color w:val="008000"/>
        </w:rPr>
        <w:tab/>
        <w:t xml:space="preserve"> */</w:t>
      </w:r>
    </w:p>
    <w:p w14:paraId="509A6E0E" w14:textId="77777777" w:rsidR="00652C72" w:rsidRDefault="00652C72" w:rsidP="00652C72">
      <w:pPr>
        <w:pStyle w:val="Code"/>
      </w:pPr>
      <w:r>
        <w:tab/>
        <w:t>@Test</w:t>
      </w:r>
    </w:p>
    <w:p w14:paraId="4F7CFBA8" w14:textId="77777777" w:rsidR="00652C72" w:rsidRDefault="00652C72" w:rsidP="00652C72">
      <w:pPr>
        <w:pStyle w:val="Code"/>
        <w:rPr>
          <w:shd w:val="clear" w:color="auto" w:fill="FFFF00"/>
        </w:rPr>
      </w:pPr>
      <w:r>
        <w:tab/>
      </w:r>
      <w:r>
        <w:rPr>
          <w:shd w:val="clear" w:color="auto" w:fill="FFFF00"/>
        </w:rPr>
        <w:t>@SpiraTestCase(testCaseId=5)</w:t>
      </w:r>
    </w:p>
    <w:p w14:paraId="08CF3D71" w14:textId="77777777" w:rsidR="00652C72" w:rsidRDefault="00652C72" w:rsidP="00652C72">
      <w:pPr>
        <w:pStyle w:val="Code"/>
      </w:pPr>
      <w:r>
        <w:tab/>
      </w:r>
      <w:r>
        <w:rPr>
          <w:color w:val="0000FF"/>
        </w:rPr>
        <w:t>public void</w:t>
      </w:r>
      <w:r>
        <w:t xml:space="preserve"> testDivideByZero()</w:t>
      </w:r>
    </w:p>
    <w:p w14:paraId="1174D0A0" w14:textId="77777777" w:rsidR="00652C72" w:rsidRDefault="00652C72" w:rsidP="00652C72">
      <w:pPr>
        <w:pStyle w:val="Code"/>
      </w:pPr>
      <w:r>
        <w:tab/>
        <w:t>{</w:t>
      </w:r>
    </w:p>
    <w:p w14:paraId="497442EC" w14:textId="77777777" w:rsidR="00652C72" w:rsidRDefault="00652C72" w:rsidP="00652C72">
      <w:pPr>
        <w:pStyle w:val="Code"/>
      </w:pPr>
      <w:r>
        <w:tab/>
      </w:r>
      <w:r>
        <w:tab/>
      </w:r>
      <w:r>
        <w:rPr>
          <w:color w:val="0000FF"/>
        </w:rPr>
        <w:t>int</w:t>
      </w:r>
      <w:r>
        <w:t xml:space="preserve"> zero = 0;</w:t>
      </w:r>
    </w:p>
    <w:p w14:paraId="0C382570" w14:textId="77777777" w:rsidR="00652C72" w:rsidRDefault="00652C72" w:rsidP="00652C72">
      <w:pPr>
        <w:pStyle w:val="Code"/>
      </w:pPr>
      <w:r>
        <w:tab/>
      </w:r>
      <w:r>
        <w:tab/>
      </w:r>
      <w:r>
        <w:rPr>
          <w:color w:val="0000FF"/>
        </w:rPr>
        <w:t>int</w:t>
      </w:r>
      <w:r>
        <w:t xml:space="preserve"> result = 8 / zero;</w:t>
      </w:r>
    </w:p>
    <w:p w14:paraId="6100FB06" w14:textId="77777777" w:rsidR="00652C72" w:rsidRDefault="00652C72" w:rsidP="00652C72">
      <w:pPr>
        <w:pStyle w:val="Code"/>
      </w:pPr>
      <w:r>
        <w:tab/>
      </w:r>
      <w:r>
        <w:tab/>
        <w:t xml:space="preserve">result++; </w:t>
      </w:r>
      <w:r>
        <w:rPr>
          <w:color w:val="008000"/>
        </w:rPr>
        <w:t>// avoid warning for not using result</w:t>
      </w:r>
    </w:p>
    <w:p w14:paraId="7DAAFE00" w14:textId="77777777" w:rsidR="00652C72" w:rsidRDefault="00652C72" w:rsidP="00652C72">
      <w:pPr>
        <w:pStyle w:val="Code"/>
      </w:pPr>
      <w:r>
        <w:tab/>
        <w:t>}</w:t>
      </w:r>
    </w:p>
    <w:p w14:paraId="23DF4AA0" w14:textId="77777777" w:rsidR="00652C72" w:rsidRDefault="00652C72" w:rsidP="00652C72">
      <w:pPr>
        <w:pStyle w:val="Code"/>
      </w:pPr>
    </w:p>
    <w:p w14:paraId="483EA315" w14:textId="77777777" w:rsidR="00652C72" w:rsidRDefault="00652C72" w:rsidP="00652C72">
      <w:pPr>
        <w:pStyle w:val="Code"/>
        <w:rPr>
          <w:color w:val="008000"/>
        </w:rPr>
      </w:pPr>
      <w:r>
        <w:rPr>
          <w:color w:val="008000"/>
        </w:rPr>
        <w:tab/>
        <w:t>/**</w:t>
      </w:r>
    </w:p>
    <w:p w14:paraId="260336FF" w14:textId="77777777" w:rsidR="00652C72" w:rsidRDefault="00652C72" w:rsidP="00652C72">
      <w:pPr>
        <w:pStyle w:val="Code"/>
        <w:rPr>
          <w:color w:val="008000"/>
        </w:rPr>
      </w:pPr>
      <w:r>
        <w:rPr>
          <w:color w:val="008000"/>
        </w:rPr>
        <w:tab/>
        <w:t xml:space="preserve"> * Tests two equal values</w:t>
      </w:r>
    </w:p>
    <w:p w14:paraId="64618A5C" w14:textId="77777777" w:rsidR="00652C72" w:rsidRDefault="00652C72" w:rsidP="00652C72">
      <w:pPr>
        <w:pStyle w:val="Code"/>
        <w:rPr>
          <w:color w:val="008000"/>
        </w:rPr>
      </w:pPr>
      <w:r>
        <w:rPr>
          <w:color w:val="008000"/>
        </w:rPr>
        <w:tab/>
        <w:t xml:space="preserve"> */</w:t>
      </w:r>
    </w:p>
    <w:p w14:paraId="0D05CE55" w14:textId="77777777" w:rsidR="00652C72" w:rsidRDefault="00652C72" w:rsidP="00652C72">
      <w:pPr>
        <w:pStyle w:val="Code"/>
      </w:pPr>
      <w:r>
        <w:tab/>
        <w:t>@Test</w:t>
      </w:r>
    </w:p>
    <w:p w14:paraId="32C93D5D" w14:textId="77777777" w:rsidR="00652C72" w:rsidRDefault="00652C72" w:rsidP="00652C72">
      <w:pPr>
        <w:pStyle w:val="Code"/>
      </w:pPr>
      <w:r>
        <w:tab/>
      </w:r>
      <w:r>
        <w:rPr>
          <w:shd w:val="clear" w:color="auto" w:fill="FFFF00"/>
        </w:rPr>
        <w:t>@SpiraTestCase(testCaseId=6)</w:t>
      </w:r>
    </w:p>
    <w:p w14:paraId="6D43F23F" w14:textId="77777777" w:rsidR="00652C72" w:rsidRDefault="00652C72" w:rsidP="00652C72">
      <w:pPr>
        <w:pStyle w:val="Code"/>
      </w:pPr>
      <w:r>
        <w:tab/>
      </w:r>
      <w:r>
        <w:rPr>
          <w:color w:val="0000FF"/>
        </w:rPr>
        <w:t>public void</w:t>
      </w:r>
      <w:r>
        <w:t xml:space="preserve"> testEquals()</w:t>
      </w:r>
    </w:p>
    <w:p w14:paraId="62B15671" w14:textId="77777777" w:rsidR="00652C72" w:rsidRDefault="00652C72" w:rsidP="00652C72">
      <w:pPr>
        <w:pStyle w:val="Code"/>
      </w:pPr>
      <w:r>
        <w:tab/>
        <w:t>{</w:t>
      </w:r>
    </w:p>
    <w:p w14:paraId="484E1B1F" w14:textId="77777777" w:rsidR="00652C72" w:rsidRDefault="00652C72" w:rsidP="00652C72">
      <w:pPr>
        <w:pStyle w:val="Code"/>
      </w:pPr>
      <w:r>
        <w:tab/>
      </w:r>
      <w:r>
        <w:tab/>
        <w:t>assertEquals(12, 12);</w:t>
      </w:r>
    </w:p>
    <w:p w14:paraId="77734794" w14:textId="77777777" w:rsidR="00652C72" w:rsidRDefault="00652C72" w:rsidP="00652C72">
      <w:pPr>
        <w:pStyle w:val="Code"/>
      </w:pPr>
      <w:r>
        <w:tab/>
      </w:r>
      <w:r>
        <w:tab/>
        <w:t>assertEquals(12L, 12L);</w:t>
      </w:r>
    </w:p>
    <w:p w14:paraId="1C8DF85F" w14:textId="77777777" w:rsidR="00652C72" w:rsidRDefault="00652C72" w:rsidP="00652C72">
      <w:pPr>
        <w:pStyle w:val="Code"/>
      </w:pPr>
      <w:r>
        <w:tab/>
      </w:r>
      <w:r>
        <w:tab/>
        <w:t>assertEquals(</w:t>
      </w:r>
      <w:r>
        <w:rPr>
          <w:color w:val="0000FF"/>
        </w:rPr>
        <w:t>new</w:t>
      </w:r>
      <w:r>
        <w:t xml:space="preserve"> Long(12), </w:t>
      </w:r>
      <w:r>
        <w:rPr>
          <w:color w:val="0000FF"/>
        </w:rPr>
        <w:t>new</w:t>
      </w:r>
      <w:r>
        <w:t xml:space="preserve"> Long(12));</w:t>
      </w:r>
    </w:p>
    <w:p w14:paraId="0D7E14E1" w14:textId="77777777" w:rsidR="00652C72" w:rsidRDefault="00652C72" w:rsidP="00652C72">
      <w:pPr>
        <w:pStyle w:val="Code"/>
      </w:pPr>
    </w:p>
    <w:p w14:paraId="38F3B057" w14:textId="77777777" w:rsidR="00652C72" w:rsidRDefault="00652C72" w:rsidP="00652C72">
      <w:pPr>
        <w:pStyle w:val="Code"/>
      </w:pPr>
      <w:r>
        <w:tab/>
      </w:r>
      <w:r>
        <w:tab/>
        <w:t>assertEquals("Size", 12, 13);</w:t>
      </w:r>
    </w:p>
    <w:p w14:paraId="77C0C0B6" w14:textId="77777777" w:rsidR="00652C72" w:rsidRDefault="00652C72" w:rsidP="00652C72">
      <w:pPr>
        <w:pStyle w:val="Code"/>
      </w:pPr>
      <w:r>
        <w:tab/>
      </w:r>
      <w:r>
        <w:tab/>
        <w:t>assertEquals("Capacity", 12.0, 11.99, 0.0);</w:t>
      </w:r>
    </w:p>
    <w:p w14:paraId="38ADEE6B" w14:textId="77777777" w:rsidR="00652C72" w:rsidRDefault="00652C72" w:rsidP="00652C72">
      <w:pPr>
        <w:pStyle w:val="Code"/>
      </w:pPr>
      <w:r>
        <w:tab/>
        <w:t>}</w:t>
      </w:r>
    </w:p>
    <w:p w14:paraId="03A052B8" w14:textId="77777777" w:rsidR="00652C72" w:rsidRDefault="00652C72" w:rsidP="00652C72">
      <w:pPr>
        <w:pStyle w:val="Code"/>
      </w:pPr>
    </w:p>
    <w:p w14:paraId="38921A23" w14:textId="77777777" w:rsidR="00652C72" w:rsidRDefault="00652C72" w:rsidP="00652C72">
      <w:pPr>
        <w:pStyle w:val="Code"/>
        <w:rPr>
          <w:color w:val="008000"/>
        </w:rPr>
      </w:pPr>
      <w:r>
        <w:rPr>
          <w:color w:val="008000"/>
        </w:rPr>
        <w:tab/>
        <w:t>/**</w:t>
      </w:r>
    </w:p>
    <w:p w14:paraId="58017A85" w14:textId="77777777" w:rsidR="00652C72" w:rsidRDefault="00652C72" w:rsidP="00652C72">
      <w:pPr>
        <w:pStyle w:val="Code"/>
        <w:rPr>
          <w:color w:val="008000"/>
        </w:rPr>
      </w:pPr>
      <w:r>
        <w:rPr>
          <w:color w:val="008000"/>
        </w:rPr>
        <w:tab/>
        <w:t xml:space="preserve"> * Tests success</w:t>
      </w:r>
    </w:p>
    <w:p w14:paraId="4BC616EF" w14:textId="77777777" w:rsidR="00652C72" w:rsidRDefault="00652C72" w:rsidP="00652C72">
      <w:pPr>
        <w:pStyle w:val="Code"/>
        <w:rPr>
          <w:color w:val="008000"/>
        </w:rPr>
      </w:pPr>
      <w:r>
        <w:rPr>
          <w:color w:val="008000"/>
        </w:rPr>
        <w:tab/>
        <w:t xml:space="preserve"> */</w:t>
      </w:r>
    </w:p>
    <w:p w14:paraId="096AA7C5" w14:textId="77777777" w:rsidR="00652C72" w:rsidRDefault="00652C72" w:rsidP="00652C72">
      <w:pPr>
        <w:pStyle w:val="Code"/>
      </w:pPr>
      <w:r>
        <w:tab/>
        <w:t>@Test</w:t>
      </w:r>
    </w:p>
    <w:p w14:paraId="5BB2D4FB" w14:textId="77777777" w:rsidR="00652C72" w:rsidRDefault="00652C72" w:rsidP="00652C72">
      <w:pPr>
        <w:pStyle w:val="Code"/>
      </w:pPr>
      <w:r>
        <w:tab/>
      </w:r>
      <w:r>
        <w:rPr>
          <w:shd w:val="clear" w:color="auto" w:fill="FFFF00"/>
        </w:rPr>
        <w:t>@SpiraTestCase(testCaseId=6)</w:t>
      </w:r>
    </w:p>
    <w:p w14:paraId="76A185A9" w14:textId="77777777" w:rsidR="00652C72" w:rsidRDefault="00652C72" w:rsidP="00652C72">
      <w:pPr>
        <w:pStyle w:val="Code"/>
      </w:pPr>
      <w:r>
        <w:tab/>
      </w:r>
      <w:r>
        <w:rPr>
          <w:color w:val="0000FF"/>
        </w:rPr>
        <w:t>public void</w:t>
      </w:r>
      <w:r>
        <w:t xml:space="preserve"> testSuccess()</w:t>
      </w:r>
    </w:p>
    <w:p w14:paraId="2D91947D" w14:textId="77777777" w:rsidR="00652C72" w:rsidRDefault="00652C72" w:rsidP="00652C72">
      <w:pPr>
        <w:pStyle w:val="Code"/>
      </w:pPr>
      <w:r>
        <w:tab/>
        <w:t>{</w:t>
      </w:r>
    </w:p>
    <w:p w14:paraId="44FA4F0F" w14:textId="77777777" w:rsidR="00652C72" w:rsidRDefault="00652C72" w:rsidP="00652C72">
      <w:pPr>
        <w:pStyle w:val="Code"/>
        <w:rPr>
          <w:color w:val="008000"/>
        </w:rPr>
      </w:pPr>
      <w:r>
        <w:tab/>
      </w:r>
      <w:r>
        <w:tab/>
      </w:r>
      <w:r>
        <w:rPr>
          <w:color w:val="008000"/>
        </w:rPr>
        <w:t>//Successful test</w:t>
      </w:r>
    </w:p>
    <w:p w14:paraId="51B7CF82" w14:textId="77777777" w:rsidR="00652C72" w:rsidRDefault="00652C72" w:rsidP="00652C72">
      <w:pPr>
        <w:pStyle w:val="Code"/>
      </w:pPr>
      <w:r>
        <w:tab/>
      </w:r>
      <w:r>
        <w:tab/>
        <w:t>assertEquals(12, 12);</w:t>
      </w:r>
    </w:p>
    <w:p w14:paraId="13A09EFF" w14:textId="77777777" w:rsidR="00652C72" w:rsidRDefault="00652C72" w:rsidP="00652C72">
      <w:pPr>
        <w:pStyle w:val="Code"/>
      </w:pPr>
      <w:r>
        <w:tab/>
        <w:t>}</w:t>
      </w:r>
    </w:p>
    <w:p w14:paraId="14005E47" w14:textId="77777777" w:rsidR="00652C72" w:rsidRDefault="00652C72" w:rsidP="00652C72">
      <w:pPr>
        <w:pStyle w:val="Code"/>
      </w:pPr>
    </w:p>
    <w:p w14:paraId="6D2D81C3" w14:textId="77777777" w:rsidR="00652C72" w:rsidRDefault="00652C72" w:rsidP="00652C72">
      <w:pPr>
        <w:pStyle w:val="Code"/>
        <w:rPr>
          <w:color w:val="008000"/>
        </w:rPr>
      </w:pPr>
      <w:r>
        <w:rPr>
          <w:color w:val="008000"/>
        </w:rPr>
        <w:tab/>
        <w:t>/**</w:t>
      </w:r>
    </w:p>
    <w:p w14:paraId="05D809FC" w14:textId="77777777" w:rsidR="00652C72" w:rsidRDefault="00652C72" w:rsidP="00652C72">
      <w:pPr>
        <w:pStyle w:val="Code"/>
        <w:rPr>
          <w:color w:val="008000"/>
        </w:rPr>
      </w:pPr>
      <w:r>
        <w:rPr>
          <w:color w:val="008000"/>
        </w:rPr>
        <w:tab/>
        <w:t xml:space="preserve"> * Entry point for command line execution</w:t>
      </w:r>
    </w:p>
    <w:p w14:paraId="4C03AAA4" w14:textId="77777777" w:rsidR="00652C72" w:rsidRDefault="00652C72" w:rsidP="00652C72">
      <w:pPr>
        <w:pStyle w:val="Code"/>
        <w:rPr>
          <w:color w:val="008000"/>
        </w:rPr>
      </w:pPr>
      <w:r>
        <w:rPr>
          <w:color w:val="008000"/>
        </w:rPr>
        <w:tab/>
        <w:t xml:space="preserve"> * </w:t>
      </w:r>
    </w:p>
    <w:p w14:paraId="43B621DB" w14:textId="77777777" w:rsidR="00652C72" w:rsidRDefault="00652C72" w:rsidP="00652C72">
      <w:pPr>
        <w:pStyle w:val="Code"/>
        <w:rPr>
          <w:color w:val="008000"/>
        </w:rPr>
      </w:pPr>
      <w:r>
        <w:rPr>
          <w:color w:val="008000"/>
        </w:rPr>
        <w:tab/>
        <w:t xml:space="preserve"> * @param args</w:t>
      </w:r>
      <w:r>
        <w:rPr>
          <w:color w:val="008000"/>
        </w:rPr>
        <w:tab/>
        <w:t>The command line arguments</w:t>
      </w:r>
    </w:p>
    <w:p w14:paraId="3D3DA4F4" w14:textId="77777777" w:rsidR="00652C72" w:rsidRDefault="00652C72" w:rsidP="00652C72">
      <w:pPr>
        <w:pStyle w:val="Code"/>
        <w:rPr>
          <w:color w:val="008000"/>
        </w:rPr>
      </w:pPr>
      <w:r>
        <w:rPr>
          <w:color w:val="008000"/>
        </w:rPr>
        <w:tab/>
        <w:t xml:space="preserve"> */</w:t>
      </w:r>
    </w:p>
    <w:p w14:paraId="00EDE8AE" w14:textId="77777777" w:rsidR="00652C72" w:rsidRDefault="00652C72" w:rsidP="00652C72">
      <w:pPr>
        <w:pStyle w:val="Code"/>
      </w:pPr>
      <w:r>
        <w:tab/>
      </w:r>
      <w:r>
        <w:rPr>
          <w:color w:val="0000FF"/>
        </w:rPr>
        <w:t>public static</w:t>
      </w:r>
      <w:r>
        <w:t xml:space="preserve"> </w:t>
      </w:r>
      <w:r>
        <w:rPr>
          <w:color w:val="0000FF"/>
        </w:rPr>
        <w:t>void</w:t>
      </w:r>
      <w:r>
        <w:t xml:space="preserve"> main (String[] args)</w:t>
      </w:r>
    </w:p>
    <w:p w14:paraId="42040BFD" w14:textId="77777777" w:rsidR="00652C72" w:rsidRDefault="00652C72" w:rsidP="00652C72">
      <w:pPr>
        <w:pStyle w:val="Code"/>
      </w:pPr>
      <w:r>
        <w:tab/>
        <w:t>{</w:t>
      </w:r>
    </w:p>
    <w:p w14:paraId="304CCC44" w14:textId="77777777" w:rsidR="00652C72" w:rsidRDefault="00652C72" w:rsidP="00652C72">
      <w:pPr>
        <w:pStyle w:val="Code"/>
        <w:rPr>
          <w:color w:val="008000"/>
        </w:rPr>
      </w:pPr>
      <w:r>
        <w:tab/>
      </w:r>
      <w:r>
        <w:tab/>
      </w:r>
      <w:r>
        <w:rPr>
          <w:color w:val="008000"/>
        </w:rPr>
        <w:t>//Instantiate the JUnit core</w:t>
      </w:r>
    </w:p>
    <w:p w14:paraId="0D452C77" w14:textId="77777777" w:rsidR="00652C72" w:rsidRDefault="00652C72" w:rsidP="00652C72">
      <w:pPr>
        <w:pStyle w:val="Code"/>
      </w:pPr>
      <w:r>
        <w:tab/>
      </w:r>
      <w:r>
        <w:tab/>
        <w:t>JUnitCore core = new JUnitCore();</w:t>
      </w:r>
    </w:p>
    <w:p w14:paraId="31C789F4" w14:textId="77777777" w:rsidR="00652C72" w:rsidRDefault="00652C72" w:rsidP="00652C72">
      <w:pPr>
        <w:pStyle w:val="Code"/>
      </w:pPr>
    </w:p>
    <w:p w14:paraId="4F041C5F" w14:textId="77777777" w:rsidR="00652C72" w:rsidRDefault="00652C72" w:rsidP="00652C72">
      <w:pPr>
        <w:pStyle w:val="Code"/>
        <w:rPr>
          <w:color w:val="008000"/>
        </w:rPr>
      </w:pPr>
      <w:r>
        <w:tab/>
      </w:r>
      <w:r>
        <w:tab/>
      </w:r>
      <w:r>
        <w:rPr>
          <w:color w:val="008000"/>
          <w:shd w:val="clear" w:color="auto" w:fill="FFFF00"/>
        </w:rPr>
        <w:t>//Add the custom SpiraTest listener</w:t>
      </w:r>
    </w:p>
    <w:p w14:paraId="6BC15455" w14:textId="77777777" w:rsidR="00652C72" w:rsidRDefault="00652C72" w:rsidP="00652C72">
      <w:pPr>
        <w:pStyle w:val="Code"/>
      </w:pPr>
      <w:r>
        <w:lastRenderedPageBreak/>
        <w:tab/>
      </w:r>
      <w:r>
        <w:tab/>
      </w:r>
      <w:r>
        <w:rPr>
          <w:shd w:val="clear" w:color="auto" w:fill="FFFF00"/>
        </w:rPr>
        <w:t>core.addListener(new SpiraTestListener());</w:t>
      </w:r>
    </w:p>
    <w:p w14:paraId="72CD2954" w14:textId="77777777" w:rsidR="00652C72" w:rsidRDefault="00652C72" w:rsidP="00652C72">
      <w:pPr>
        <w:pStyle w:val="Code"/>
      </w:pPr>
    </w:p>
    <w:p w14:paraId="43B75D72" w14:textId="77777777" w:rsidR="00652C72" w:rsidRDefault="00652C72" w:rsidP="00652C72">
      <w:pPr>
        <w:pStyle w:val="Code"/>
        <w:rPr>
          <w:color w:val="008000"/>
        </w:rPr>
      </w:pPr>
      <w:r>
        <w:tab/>
      </w:r>
      <w:r>
        <w:tab/>
      </w:r>
      <w:r>
        <w:rPr>
          <w:color w:val="008000"/>
        </w:rPr>
        <w:t>//Finally run the test fixture</w:t>
      </w:r>
    </w:p>
    <w:p w14:paraId="6C88C7D6" w14:textId="77777777" w:rsidR="00652C72" w:rsidRDefault="00652C72" w:rsidP="00652C72">
      <w:pPr>
        <w:pStyle w:val="Code"/>
      </w:pPr>
      <w:r>
        <w:tab/>
      </w:r>
      <w:r>
        <w:tab/>
        <w:t>core.run (SimpleTest.class);</w:t>
      </w:r>
    </w:p>
    <w:p w14:paraId="56674C62" w14:textId="77777777" w:rsidR="00652C72" w:rsidRDefault="00652C72" w:rsidP="00652C72">
      <w:pPr>
        <w:pStyle w:val="Code"/>
      </w:pPr>
      <w:r>
        <w:tab/>
        <w:t>}</w:t>
      </w:r>
    </w:p>
    <w:p w14:paraId="53EA3E51" w14:textId="77777777" w:rsidR="00652C72" w:rsidRDefault="00652C72" w:rsidP="00652C72">
      <w:pPr>
        <w:pStyle w:val="Code"/>
      </w:pPr>
    </w:p>
    <w:p w14:paraId="5C6586C9" w14:textId="77777777" w:rsidR="00652C72" w:rsidRDefault="00652C72" w:rsidP="00652C72">
      <w:pPr>
        <w:pStyle w:val="Code"/>
        <w:rPr>
          <w:color w:val="008000"/>
        </w:rPr>
      </w:pPr>
      <w:r>
        <w:rPr>
          <w:color w:val="008000"/>
        </w:rPr>
        <w:tab/>
        <w:t>/**</w:t>
      </w:r>
    </w:p>
    <w:p w14:paraId="3DF0B34C" w14:textId="77777777" w:rsidR="00652C72" w:rsidRDefault="00652C72" w:rsidP="00652C72">
      <w:pPr>
        <w:pStyle w:val="Code"/>
        <w:rPr>
          <w:color w:val="008000"/>
        </w:rPr>
      </w:pPr>
      <w:r>
        <w:rPr>
          <w:color w:val="008000"/>
        </w:rPr>
        <w:tab/>
        <w:t xml:space="preserve"> * Entry point for JUnit 4.x runners</w:t>
      </w:r>
    </w:p>
    <w:p w14:paraId="561B4220" w14:textId="77777777" w:rsidR="00652C72" w:rsidRDefault="00652C72" w:rsidP="00652C72">
      <w:pPr>
        <w:pStyle w:val="Code"/>
        <w:rPr>
          <w:color w:val="008000"/>
        </w:rPr>
      </w:pPr>
      <w:r>
        <w:rPr>
          <w:color w:val="008000"/>
        </w:rPr>
        <w:tab/>
        <w:t xml:space="preserve"> * </w:t>
      </w:r>
    </w:p>
    <w:p w14:paraId="6EC4A575" w14:textId="77777777" w:rsidR="00652C72" w:rsidRDefault="00652C72" w:rsidP="00652C72">
      <w:pPr>
        <w:pStyle w:val="Code"/>
        <w:rPr>
          <w:color w:val="008000"/>
        </w:rPr>
      </w:pPr>
      <w:r>
        <w:rPr>
          <w:color w:val="008000"/>
        </w:rPr>
        <w:tab/>
        <w:t xml:space="preserve"> * @return</w:t>
      </w:r>
      <w:r>
        <w:rPr>
          <w:color w:val="008000"/>
        </w:rPr>
        <w:tab/>
      </w:r>
      <w:r>
        <w:rPr>
          <w:color w:val="008000"/>
        </w:rPr>
        <w:tab/>
        <w:t>Handle to the test framework</w:t>
      </w:r>
    </w:p>
    <w:p w14:paraId="090C5F8F" w14:textId="77777777" w:rsidR="00652C72" w:rsidRDefault="00652C72" w:rsidP="00652C72">
      <w:pPr>
        <w:pStyle w:val="Code"/>
        <w:rPr>
          <w:color w:val="008000"/>
        </w:rPr>
      </w:pPr>
      <w:r>
        <w:rPr>
          <w:color w:val="008000"/>
        </w:rPr>
        <w:tab/>
        <w:t xml:space="preserve"> */</w:t>
      </w:r>
    </w:p>
    <w:p w14:paraId="3ABAB3B6" w14:textId="77777777" w:rsidR="00652C72" w:rsidRDefault="00652C72" w:rsidP="00652C72">
      <w:pPr>
        <w:pStyle w:val="Code"/>
      </w:pPr>
      <w:r>
        <w:tab/>
      </w:r>
      <w:r>
        <w:rPr>
          <w:color w:val="0000FF"/>
        </w:rPr>
        <w:t>public static</w:t>
      </w:r>
      <w:r>
        <w:t xml:space="preserve"> junit.framework.Test suite() </w:t>
      </w:r>
    </w:p>
    <w:p w14:paraId="278D20E4" w14:textId="77777777" w:rsidR="00652C72" w:rsidRDefault="00652C72" w:rsidP="00652C72">
      <w:pPr>
        <w:pStyle w:val="Code"/>
      </w:pPr>
      <w:r>
        <w:tab/>
        <w:t>{</w:t>
      </w:r>
    </w:p>
    <w:p w14:paraId="6C338126" w14:textId="77777777" w:rsidR="00652C72" w:rsidRDefault="00652C72" w:rsidP="00652C72">
      <w:pPr>
        <w:pStyle w:val="Code"/>
      </w:pPr>
      <w:r>
        <w:tab/>
      </w:r>
      <w:r>
        <w:tab/>
      </w:r>
      <w:r>
        <w:rPr>
          <w:color w:val="0000FF"/>
        </w:rPr>
        <w:t>return</w:t>
      </w:r>
      <w:r>
        <w:t xml:space="preserve"> </w:t>
      </w:r>
      <w:r>
        <w:rPr>
          <w:color w:val="0000FF"/>
        </w:rPr>
        <w:t>new</w:t>
      </w:r>
      <w:r>
        <w:t xml:space="preserve"> JUnit4TestAdapter(SimpleTest.class);</w:t>
      </w:r>
    </w:p>
    <w:p w14:paraId="0EEE8319" w14:textId="77777777" w:rsidR="00652C72" w:rsidRDefault="00652C72" w:rsidP="00652C72">
      <w:pPr>
        <w:pStyle w:val="Code"/>
      </w:pPr>
      <w:r>
        <w:tab/>
        <w:t>}</w:t>
      </w:r>
    </w:p>
    <w:p w14:paraId="6F2805F5" w14:textId="77777777" w:rsidR="00652C72" w:rsidRDefault="00652C72" w:rsidP="00652C72">
      <w:pPr>
        <w:pStyle w:val="Code"/>
      </w:pPr>
      <w:r>
        <w:t>}</w:t>
      </w:r>
    </w:p>
    <w:p w14:paraId="6D798AD4" w14:textId="77777777" w:rsidR="00652C72" w:rsidRDefault="00652C72" w:rsidP="00652C72">
      <w:r>
        <w:br/>
        <w:t>The overall class is marked with a new @</w:t>
      </w:r>
      <w:proofErr w:type="spellStart"/>
      <w:r>
        <w:t>SpiraTestConfiguration</w:t>
      </w:r>
      <w:proofErr w:type="spellEnd"/>
      <w:r>
        <w:t xml:space="preserve"> attribute that contains the following pieces of information needed to access the SpiraTest test repository:</w:t>
      </w:r>
    </w:p>
    <w:p w14:paraId="6ACFC68C" w14:textId="77777777" w:rsidR="00652C72" w:rsidRDefault="00652C72" w:rsidP="00652C72">
      <w:pPr>
        <w:numPr>
          <w:ilvl w:val="0"/>
          <w:numId w:val="40"/>
        </w:numPr>
      </w:pPr>
      <w:r>
        <w:rPr>
          <w:b/>
        </w:rPr>
        <w:t xml:space="preserve">URL </w:t>
      </w:r>
      <w:r>
        <w:t xml:space="preserve">- The URL to the instance of SpiraTest being accessed. This needs to start with </w:t>
      </w:r>
      <w:r>
        <w:rPr>
          <w:rStyle w:val="PlainTextChar"/>
          <w:u w:val="single"/>
        </w:rPr>
        <w:t>http://</w:t>
      </w:r>
      <w:r>
        <w:t xml:space="preserve"> or </w:t>
      </w:r>
      <w:r>
        <w:rPr>
          <w:rStyle w:val="PlainTextChar"/>
          <w:u w:val="single"/>
        </w:rPr>
        <w:t>https://</w:t>
      </w:r>
      <w:r>
        <w:t>.</w:t>
      </w:r>
    </w:p>
    <w:p w14:paraId="4000D97A" w14:textId="77777777" w:rsidR="00652C72" w:rsidRDefault="00652C72" w:rsidP="00652C72">
      <w:pPr>
        <w:numPr>
          <w:ilvl w:val="0"/>
          <w:numId w:val="40"/>
        </w:numPr>
      </w:pPr>
      <w:r>
        <w:rPr>
          <w:b/>
        </w:rPr>
        <w:t>Login</w:t>
      </w:r>
      <w:r>
        <w:t xml:space="preserve"> - A valid username for the instance of SpiraTest.</w:t>
      </w:r>
    </w:p>
    <w:p w14:paraId="7BA3F775" w14:textId="77777777" w:rsidR="00652C72" w:rsidRDefault="00652C72" w:rsidP="00652C72">
      <w:pPr>
        <w:numPr>
          <w:ilvl w:val="0"/>
          <w:numId w:val="40"/>
        </w:numPr>
      </w:pPr>
      <w:r>
        <w:rPr>
          <w:b/>
        </w:rPr>
        <w:t>Password</w:t>
      </w:r>
      <w:r>
        <w:t xml:space="preserve"> - A valid password for the instance of SpiraTest.</w:t>
      </w:r>
    </w:p>
    <w:p w14:paraId="5C59310C" w14:textId="77777777" w:rsidR="00652C72" w:rsidRDefault="00652C72" w:rsidP="00652C72">
      <w:pPr>
        <w:numPr>
          <w:ilvl w:val="0"/>
          <w:numId w:val="40"/>
        </w:numPr>
      </w:pPr>
      <w:r>
        <w:rPr>
          <w:b/>
        </w:rPr>
        <w:t>Project Id</w:t>
      </w:r>
      <w:r>
        <w:t xml:space="preserve"> - The ID of the project (this can be found on the project homepage in the “Project Overview” section)</w:t>
      </w:r>
    </w:p>
    <w:p w14:paraId="64BB88C7" w14:textId="77777777" w:rsidR="00652C72" w:rsidRDefault="00652C72" w:rsidP="00652C72">
      <w:pPr>
        <w:numPr>
          <w:ilvl w:val="0"/>
          <w:numId w:val="40"/>
        </w:numPr>
      </w:pPr>
      <w:r>
        <w:rPr>
          <w:b/>
        </w:rPr>
        <w:t>Release Id</w:t>
      </w:r>
      <w:r>
        <w:t xml:space="preserve"> (Optional)</w:t>
      </w:r>
      <w:r>
        <w:rPr>
          <w:b/>
        </w:rPr>
        <w:t xml:space="preserve"> </w:t>
      </w:r>
      <w:r>
        <w:t>- The ID of the release to associate the test run with. This can be found on the releases list page (click on the Planning &gt; Releases tab). If you don’t want to specify a release, just use the value -1.</w:t>
      </w:r>
    </w:p>
    <w:p w14:paraId="097B17F5" w14:textId="77777777" w:rsidR="00652C72" w:rsidRDefault="00652C72" w:rsidP="00652C72">
      <w:pPr>
        <w:numPr>
          <w:ilvl w:val="0"/>
          <w:numId w:val="40"/>
        </w:numPr>
      </w:pPr>
      <w:r>
        <w:rPr>
          <w:b/>
        </w:rPr>
        <w:t xml:space="preserve">Test Set Id </w:t>
      </w:r>
      <w:r>
        <w:t>(Optional)</w:t>
      </w:r>
      <w:r>
        <w:rPr>
          <w:b/>
        </w:rPr>
        <w:t xml:space="preserve"> </w:t>
      </w:r>
      <w:r>
        <w:t xml:space="preserve">– The ID of the test set to associate the test run with. This can be found on the test set list page (click on the Testing &gt; Test Sets tab). If you don’t want to specify a test set, just use the value -1. If you choose a test set that is associated with a release, then you don’t need to explicitly set a release id (i.e. just use -1). </w:t>
      </w:r>
      <w:proofErr w:type="gramStart"/>
      <w:r>
        <w:t>However</w:t>
      </w:r>
      <w:proofErr w:type="gramEnd"/>
      <w:r>
        <w:t xml:space="preserve"> if you do set a release value, it will override the value associated with the test set.</w:t>
      </w:r>
    </w:p>
    <w:p w14:paraId="5252C76D" w14:textId="77777777" w:rsidR="00652C72" w:rsidRDefault="00652C72" w:rsidP="00652C72">
      <w:r>
        <w:t>In addition, each of the individual test methods needs to be mapped to a specific test case within SpiraTest. This is done by adding a @</w:t>
      </w:r>
      <w:proofErr w:type="spellStart"/>
      <w:r>
        <w:t>SpiraTestCase</w:t>
      </w:r>
      <w:proofErr w:type="spellEnd"/>
      <w:r>
        <w:t xml:space="preserve"> attribute to the test method together with the ID of the corresponding test case in SpiraTest. The Test Case ID can be found on the test cases list page (click the “Test Cases” tab).</w:t>
      </w:r>
    </w:p>
    <w:p w14:paraId="4CB98DFE" w14:textId="77777777" w:rsidR="00652C72" w:rsidRDefault="00652C72" w:rsidP="00652C72">
      <w:r>
        <w:t xml:space="preserve">For these attributes to be available in your test fixture, you also need to add a reference to the </w:t>
      </w:r>
      <w:proofErr w:type="spellStart"/>
      <w:proofErr w:type="gramStart"/>
      <w:r>
        <w:rPr>
          <w:i/>
        </w:rPr>
        <w:t>com.inflectra</w:t>
      </w:r>
      <w:proofErr w:type="gramEnd"/>
      <w:r>
        <w:rPr>
          <w:i/>
        </w:rPr>
        <w:t>.spiratest.addons.junitextension</w:t>
      </w:r>
      <w:proofErr w:type="spellEnd"/>
      <w:r>
        <w:rPr>
          <w:i/>
        </w:rPr>
        <w:t xml:space="preserve"> </w:t>
      </w:r>
      <w:r>
        <w:t>package. This package is bundled within the supplied JAR-file library for Windows, and can be compiled from the provided source .java files on other platforms.</w:t>
      </w:r>
    </w:p>
    <w:p w14:paraId="05892A9C" w14:textId="77777777" w:rsidR="00652C72" w:rsidRDefault="00652C72" w:rsidP="00652C72">
      <w:r>
        <w:t>Now all you need to do is compile your code and then launch JUnit by executing the test fixture through the command line (or through your choice of IDE, e.g. Eclipse). E.g. for our sample test, you would use the following command:</w:t>
      </w:r>
    </w:p>
    <w:p w14:paraId="7A345445" w14:textId="77777777" w:rsidR="00652C72" w:rsidRDefault="00652C72" w:rsidP="00652C72">
      <w:pPr>
        <w:pStyle w:val="Code"/>
      </w:pPr>
      <w:r>
        <w:t>java com.inflectra.spiratest.addons.junitextension.samples.SimpleTest</w:t>
      </w:r>
    </w:p>
    <w:p w14:paraId="4491E4B6" w14:textId="77777777" w:rsidR="00652C72" w:rsidRDefault="00652C72" w:rsidP="00652C72">
      <w:r>
        <w:br/>
        <w:t>Once the test has run, you can view the test cases in SpiraTest, you should see a JUnit automated test run displayed in the list of executed test runs:</w:t>
      </w:r>
    </w:p>
    <w:p w14:paraId="2BFFE785" w14:textId="7603DE03" w:rsidR="00652C72" w:rsidRDefault="00350A30" w:rsidP="00652C72">
      <w:r>
        <w:rPr>
          <w:noProof/>
        </w:rPr>
        <w:lastRenderedPageBreak/>
        <w:drawing>
          <wp:inline distT="0" distB="0" distL="0" distR="0" wp14:anchorId="0D691241" wp14:editId="476C5D72">
            <wp:extent cx="5486400" cy="2001520"/>
            <wp:effectExtent l="19050" t="19050" r="19050" b="177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001520"/>
                    </a:xfrm>
                    <a:prstGeom prst="rect">
                      <a:avLst/>
                    </a:prstGeom>
                    <a:ln>
                      <a:solidFill>
                        <a:schemeClr val="tx1"/>
                      </a:solidFill>
                    </a:ln>
                  </pic:spPr>
                </pic:pic>
              </a:graphicData>
            </a:graphic>
          </wp:inline>
        </w:drawing>
      </w:r>
    </w:p>
    <w:p w14:paraId="1361A526" w14:textId="77777777" w:rsidR="00652C72" w:rsidRDefault="00652C72" w:rsidP="00652C72">
      <w:r>
        <w:t>Clicking on one of the JUnit test runs will bring up a screen that provides information regarding what JUnit test method failed, what the error was, together with the associated code stack-trace:</w:t>
      </w:r>
    </w:p>
    <w:p w14:paraId="24094F64" w14:textId="004FB93E" w:rsidR="00652C72" w:rsidRDefault="00350A30" w:rsidP="00652C72">
      <w:r>
        <w:rPr>
          <w:noProof/>
        </w:rPr>
        <w:drawing>
          <wp:inline distT="0" distB="0" distL="0" distR="0" wp14:anchorId="0D822D28" wp14:editId="0B2B76A9">
            <wp:extent cx="5486400" cy="4106054"/>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106054"/>
                    </a:xfrm>
                    <a:prstGeom prst="rect">
                      <a:avLst/>
                    </a:prstGeom>
                    <a:ln>
                      <a:solidFill>
                        <a:schemeClr val="tx1"/>
                      </a:solidFill>
                    </a:ln>
                  </pic:spPr>
                </pic:pic>
              </a:graphicData>
            </a:graphic>
          </wp:inline>
        </w:drawing>
      </w:r>
    </w:p>
    <w:p w14:paraId="143765BB" w14:textId="77777777" w:rsidR="00652C72" w:rsidRDefault="00652C72" w:rsidP="00652C72">
      <w:r>
        <w:t>Congratulations… You are now able to run JUnit automated tests and have the results be recorded within SpiraTest. The sample test fixture SimpleText.java is provided with the installation.</w:t>
      </w:r>
    </w:p>
    <w:p w14:paraId="370A9F2F" w14:textId="77777777" w:rsidR="00500F4B" w:rsidRPr="00500F4B" w:rsidRDefault="00500F4B" w:rsidP="00500F4B"/>
    <w:p w14:paraId="77CA34BE" w14:textId="77777777" w:rsidR="00757C47" w:rsidRDefault="004D2970" w:rsidP="00757C47">
      <w:pPr>
        <w:pStyle w:val="Heading1"/>
      </w:pPr>
      <w:r>
        <w:br w:type="page"/>
      </w:r>
      <w:bookmarkStart w:id="11" w:name="_Toc523137227"/>
      <w:r w:rsidR="00757C47">
        <w:lastRenderedPageBreak/>
        <w:t>4. Integrating with TestNG</w:t>
      </w:r>
      <w:bookmarkEnd w:id="11"/>
    </w:p>
    <w:p w14:paraId="23565CDA" w14:textId="77777777" w:rsidR="00757C47" w:rsidRPr="00F71161" w:rsidRDefault="00757C47" w:rsidP="00757C47">
      <w:pPr>
        <w:pStyle w:val="Heading2"/>
      </w:pPr>
      <w:r>
        <w:t>4.1. Installing the TestNG Listener</w:t>
      </w:r>
    </w:p>
    <w:p w14:paraId="4334EC8A" w14:textId="77777777" w:rsidR="00757C47" w:rsidRDefault="00757C47" w:rsidP="00757C47">
      <w:r>
        <w:t xml:space="preserve">This section outlines how to install the SpiraTest Listener for TestNG onto a workstation so that you can then </w:t>
      </w:r>
      <w:r w:rsidR="008D5528">
        <w:t xml:space="preserve">run automated TestNG unit </w:t>
      </w:r>
      <w:r>
        <w:t>tests against a Java application and have the results be recorded as test runs inside SpiraTest. It assumes that you already have a work</w:t>
      </w:r>
      <w:r w:rsidR="00731941">
        <w:t>ing installation of SpiraTest v3.0</w:t>
      </w:r>
      <w:r>
        <w:t xml:space="preserve"> or later. If you have an earlier version of SpiraTest you wil</w:t>
      </w:r>
      <w:r w:rsidR="00731941">
        <w:t>l need to upgrade to at least v3.0</w:t>
      </w:r>
      <w:r>
        <w:t xml:space="preserve"> before trying to use this </w:t>
      </w:r>
      <w:r w:rsidR="008D5528">
        <w:t>listener</w:t>
      </w:r>
      <w:r>
        <w:t xml:space="preserve">. You will also need to have at least version </w:t>
      </w:r>
      <w:r w:rsidR="008D5528">
        <w:t>1</w:t>
      </w:r>
      <w:r>
        <w:t xml:space="preserve">.0 of </w:t>
      </w:r>
      <w:r w:rsidR="008D5528">
        <w:t>TestNG running under JDK 1.5 or later</w:t>
      </w:r>
      <w:r>
        <w:t xml:space="preserve">, since earlier versions </w:t>
      </w:r>
      <w:r w:rsidR="008D5528">
        <w:t>do not have support for annotations and custom listeners</w:t>
      </w:r>
      <w:r>
        <w:t xml:space="preserve">. If you are using an earlier version, please visit </w:t>
      </w:r>
      <w:hyperlink r:id="rId32" w:history="1">
        <w:r w:rsidR="008D5528" w:rsidRPr="003D011A">
          <w:rPr>
            <w:rStyle w:val="Hyperlink"/>
          </w:rPr>
          <w:t>www.testng.org</w:t>
        </w:r>
      </w:hyperlink>
      <w:r>
        <w:t xml:space="preserve"> to obtain the latest version.</w:t>
      </w:r>
    </w:p>
    <w:p w14:paraId="60633FB3" w14:textId="77777777" w:rsidR="00757C47" w:rsidRDefault="00757C47" w:rsidP="00757C47">
      <w:r>
        <w:t xml:space="preserve">To obtain the </w:t>
      </w:r>
      <w:r w:rsidR="008D5528">
        <w:t xml:space="preserve">latest </w:t>
      </w:r>
      <w:r>
        <w:t xml:space="preserve">version of the </w:t>
      </w:r>
      <w:r w:rsidR="008D5528">
        <w:t>TestNG</w:t>
      </w:r>
      <w:r>
        <w:t xml:space="preserve"> </w:t>
      </w:r>
      <w:r w:rsidR="008D5528">
        <w:t>listener</w:t>
      </w:r>
      <w:r>
        <w:t xml:space="preserve">, you simply need to log-in as a project-level administrator to SpiraTest, go to the Administration home page and download the </w:t>
      </w:r>
      <w:r w:rsidR="008D5528">
        <w:t>SpiraTest TestNG</w:t>
      </w:r>
      <w:r>
        <w:t xml:space="preserve"> </w:t>
      </w:r>
      <w:r w:rsidR="008D5528">
        <w:t>Listener</w:t>
      </w:r>
      <w:r>
        <w:t xml:space="preserve"> compressed archive (.zip)</w:t>
      </w:r>
      <w:r w:rsidR="008D5528">
        <w:t xml:space="preserve"> from the section that lists downloads and add-ons</w:t>
      </w:r>
      <w:r>
        <w:t xml:space="preserve">. This process is described in the </w:t>
      </w:r>
      <w:r w:rsidRPr="007F0633">
        <w:rPr>
          <w:i/>
        </w:rPr>
        <w:t>SpiraTest Administration Guide</w:t>
      </w:r>
      <w:r>
        <w:t xml:space="preserve"> in more detail.</w:t>
      </w:r>
    </w:p>
    <w:p w14:paraId="5A8FA080" w14:textId="77777777" w:rsidR="00757C47" w:rsidRDefault="00757C47" w:rsidP="00757C47">
      <w:r>
        <w:t xml:space="preserve">The </w:t>
      </w:r>
      <w:r w:rsidR="008D5528">
        <w:t>TestNG</w:t>
      </w:r>
      <w:r>
        <w:t xml:space="preserve"> </w:t>
      </w:r>
      <w:r w:rsidR="008D5528">
        <w:t>listener</w:t>
      </w:r>
      <w:r>
        <w:t xml:space="preserve"> is provided as a compressed </w:t>
      </w:r>
      <w:proofErr w:type="spellStart"/>
      <w:r>
        <w:t>zipfile</w:t>
      </w:r>
      <w:proofErr w:type="spellEnd"/>
      <w:r>
        <w:t xml:space="preserve"> that includes both the binaries (packaged as a JAR-file) and the source code (stored in a folder structure that mirrors the Java </w:t>
      </w:r>
      <w:proofErr w:type="spellStart"/>
      <w:r>
        <w:t>classpath</w:t>
      </w:r>
      <w:proofErr w:type="spellEnd"/>
      <w:r>
        <w:t xml:space="preserve">). The JAR-file binary was compiled for use on a Windows x86 platform, other platforms (e.g. Linux) will require you to compile the Java source files into the appropriate Java </w:t>
      </w:r>
      <w:proofErr w:type="spellStart"/>
      <w:r>
        <w:t>classfiles</w:t>
      </w:r>
      <w:proofErr w:type="spellEnd"/>
      <w:r>
        <w:t xml:space="preserve"> before using the extension. The rest of this section will assume that you are using the pre-compiled JAR-file.</w:t>
      </w:r>
    </w:p>
    <w:p w14:paraId="530D2C9C" w14:textId="77777777" w:rsidR="00757C47" w:rsidRDefault="00757C47" w:rsidP="00757C47">
      <w:r>
        <w:t xml:space="preserve">Once you have downloaded the Zip archive, you need to </w:t>
      </w:r>
      <w:proofErr w:type="spellStart"/>
      <w:r>
        <w:t>uncompress</w:t>
      </w:r>
      <w:proofErr w:type="spellEnd"/>
      <w:r>
        <w:t xml:space="preserve"> it into a folder of your choice on your local system. Assuming that you uncompressed it to the </w:t>
      </w:r>
      <w:r w:rsidRPr="009C3399">
        <w:rPr>
          <w:rStyle w:val="PlainTextChar"/>
          <w:u w:val="single"/>
        </w:rPr>
        <w:t>C:\</w:t>
      </w:r>
      <w:r>
        <w:rPr>
          <w:rStyle w:val="PlainTextChar"/>
          <w:u w:val="single"/>
        </w:rPr>
        <w:t>Program Files\</w:t>
      </w:r>
      <w:proofErr w:type="spellStart"/>
      <w:r w:rsidR="008D5528">
        <w:rPr>
          <w:rStyle w:val="PlainTextChar"/>
          <w:u w:val="single"/>
        </w:rPr>
        <w:t>SpiraTestListener</w:t>
      </w:r>
      <w:proofErr w:type="spellEnd"/>
      <w:r>
        <w:t xml:space="preserve"> folder, you should have the following folder structure created:</w:t>
      </w:r>
      <w:r w:rsidR="008D5528">
        <w:br/>
      </w:r>
    </w:p>
    <w:p w14:paraId="3B753BE8"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p>
    <w:p w14:paraId="1B8807F4"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\com</w:t>
      </w:r>
    </w:p>
    <w:p w14:paraId="4CA5D8DB"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\com\inflectra</w:t>
      </w:r>
    </w:p>
    <w:p w14:paraId="117D32C3"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\com\inflectra\spiratest</w:t>
      </w:r>
    </w:p>
    <w:p w14:paraId="0B111738"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\com\inflectra\spiratest\addons</w:t>
      </w:r>
    </w:p>
    <w:p w14:paraId="29B4718C"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\com\inflectra\spiratest\addons\</w:t>
      </w:r>
      <w:r w:rsidR="008D5528" w:rsidRPr="008D5528">
        <w:rPr>
          <w:sz w:val="14"/>
          <w:szCs w:val="14"/>
        </w:rPr>
        <w:t>testnglistener</w:t>
      </w:r>
    </w:p>
    <w:p w14:paraId="0A74D62A" w14:textId="77777777" w:rsidR="00757C47" w:rsidRPr="008D5528" w:rsidRDefault="00757C47" w:rsidP="00757C47">
      <w:pPr>
        <w:pStyle w:val="Code"/>
        <w:rPr>
          <w:sz w:val="14"/>
          <w:szCs w:val="14"/>
        </w:rPr>
      </w:pPr>
      <w:r w:rsidRPr="008D5528">
        <w:rPr>
          <w:sz w:val="14"/>
          <w:szCs w:val="14"/>
        </w:rPr>
        <w:t>C:\Program Files\</w:t>
      </w:r>
      <w:r w:rsidR="008D5528" w:rsidRPr="008D5528">
        <w:rPr>
          <w:sz w:val="14"/>
          <w:szCs w:val="14"/>
        </w:rPr>
        <w:t>SpiraTestListener\</w:t>
      </w:r>
      <w:r w:rsidRPr="008D5528">
        <w:rPr>
          <w:sz w:val="14"/>
          <w:szCs w:val="14"/>
        </w:rPr>
        <w:t>Extension\com\inflectra\spiratest\addons\</w:t>
      </w:r>
      <w:r w:rsidR="008D5528" w:rsidRPr="008D5528">
        <w:rPr>
          <w:sz w:val="14"/>
          <w:szCs w:val="14"/>
        </w:rPr>
        <w:t>testnglistener</w:t>
      </w:r>
      <w:r w:rsidRPr="008D5528">
        <w:rPr>
          <w:sz w:val="14"/>
          <w:szCs w:val="14"/>
        </w:rPr>
        <w:t>\samples</w:t>
      </w:r>
    </w:p>
    <w:p w14:paraId="3F48B59E" w14:textId="77777777" w:rsidR="00757C47" w:rsidRDefault="00757C47" w:rsidP="00757C47">
      <w:r>
        <w:br/>
        <w:t>The JAR-file is located in the root folder, the source-code for the extension can be found in the “</w:t>
      </w:r>
      <w:proofErr w:type="spellStart"/>
      <w:r w:rsidR="008D5528">
        <w:t>testnglistener</w:t>
      </w:r>
      <w:proofErr w:type="spellEnd"/>
      <w:r>
        <w:t>” subfolder, and the sample test fixture can be found in the “samples” subfolder.</w:t>
      </w:r>
    </w:p>
    <w:p w14:paraId="636C3641" w14:textId="77777777" w:rsidR="00757C47" w:rsidRDefault="00757C47" w:rsidP="00757C47">
      <w:r>
        <w:t xml:space="preserve">Now to use the </w:t>
      </w:r>
      <w:r w:rsidR="008D5528">
        <w:t>listener</w:t>
      </w:r>
      <w:r>
        <w:t xml:space="preserve"> within your test cases, you need to first make sure that the JAR-file is added to the Java </w:t>
      </w:r>
      <w:proofErr w:type="spellStart"/>
      <w:r>
        <w:t>classpath</w:t>
      </w:r>
      <w:proofErr w:type="spellEnd"/>
      <w:r>
        <w:t xml:space="preserve">. The method for doing this is dependent on the platform you’re using, so please refer to FAQ on </w:t>
      </w:r>
      <w:hyperlink r:id="rId33" w:history="1">
        <w:r w:rsidR="00B51B05" w:rsidRPr="003D011A">
          <w:rPr>
            <w:rStyle w:val="Hyperlink"/>
          </w:rPr>
          <w:t>www.testngorg</w:t>
        </w:r>
      </w:hyperlink>
      <w:r>
        <w:t xml:space="preserve"> for details on the appropriate method for your platform. As an example, on a Windows platform, the JAR-file would be added to the </w:t>
      </w:r>
      <w:proofErr w:type="spellStart"/>
      <w:r>
        <w:t>classpath</w:t>
      </w:r>
      <w:proofErr w:type="spellEnd"/>
      <w:r>
        <w:t xml:space="preserve"> by typing the following:</w:t>
      </w:r>
    </w:p>
    <w:p w14:paraId="496A3CDF" w14:textId="77777777" w:rsidR="00757C47" w:rsidRPr="006673E8" w:rsidRDefault="00757C47" w:rsidP="00757C47">
      <w:pPr>
        <w:pStyle w:val="Code"/>
      </w:pPr>
      <w:r w:rsidRPr="006673E8">
        <w:t xml:space="preserve">set CLASSPATH=%CLASSPATH%; </w:t>
      </w:r>
      <w:r>
        <w:t>C:\Program Files\</w:t>
      </w:r>
      <w:r w:rsidR="00B51B05">
        <w:t>SpiraTestListener</w:t>
      </w:r>
      <w:r w:rsidRPr="006673E8">
        <w:t>\</w:t>
      </w:r>
      <w:r w:rsidR="00B51B05">
        <w:t>TestNGListener</w:t>
      </w:r>
      <w:r w:rsidRPr="006673E8">
        <w:t>.jar</w:t>
      </w:r>
    </w:p>
    <w:p w14:paraId="0BAE0803" w14:textId="77777777" w:rsidR="00757C47" w:rsidRPr="00706942" w:rsidRDefault="00757C47" w:rsidP="00757C47">
      <w:r>
        <w:br/>
        <w:t xml:space="preserve">Once you have completed this step, you are now ready to begin using your </w:t>
      </w:r>
      <w:r w:rsidR="00B51B05">
        <w:t>TestNG</w:t>
      </w:r>
      <w:r>
        <w:t xml:space="preserve"> test fixtures with SpiraTest.</w:t>
      </w:r>
    </w:p>
    <w:p w14:paraId="2E761C21" w14:textId="77777777" w:rsidR="00757C47" w:rsidRDefault="00757C47" w:rsidP="00757C47">
      <w:pPr>
        <w:pStyle w:val="Heading2"/>
      </w:pPr>
      <w:r>
        <w:br w:type="page"/>
      </w:r>
      <w:r>
        <w:lastRenderedPageBreak/>
        <w:t xml:space="preserve">2.2. Using </w:t>
      </w:r>
      <w:r w:rsidR="00B51B05">
        <w:t>TestNG</w:t>
      </w:r>
      <w:r>
        <w:t xml:space="preserve"> with SpiraTest</w:t>
      </w:r>
    </w:p>
    <w:p w14:paraId="0421EAF2" w14:textId="77777777" w:rsidR="00757C47" w:rsidRDefault="00757C47" w:rsidP="00757C47">
      <w:pPr>
        <w:jc w:val="both"/>
      </w:pPr>
      <w:r>
        <w:t xml:space="preserve">The typical code structure for a </w:t>
      </w:r>
      <w:r w:rsidR="00B51B05">
        <w:t>TestNG</w:t>
      </w:r>
      <w:r>
        <w:t xml:space="preserve"> test fixture coded in Java is as follows:</w:t>
      </w:r>
    </w:p>
    <w:p w14:paraId="243EE7E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package</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com.inflectra</w:t>
      </w:r>
      <w:proofErr w:type="gramEnd"/>
      <w:r w:rsidRPr="00B51B05">
        <w:rPr>
          <w:rFonts w:ascii="Courier New" w:hAnsi="Courier New" w:cs="Courier New"/>
          <w:sz w:val="16"/>
          <w:szCs w:val="16"/>
        </w:rPr>
        <w:t>.spiratest.addons.testnglistener.samples</w:t>
      </w:r>
      <w:proofErr w:type="spellEnd"/>
      <w:r w:rsidRPr="00B51B05">
        <w:rPr>
          <w:rFonts w:ascii="Courier New" w:hAnsi="Courier New" w:cs="Courier New"/>
          <w:sz w:val="16"/>
          <w:szCs w:val="16"/>
        </w:rPr>
        <w:t>;</w:t>
      </w:r>
    </w:p>
    <w:p w14:paraId="1C54812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70EACFDD"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org.testng</w:t>
      </w:r>
      <w:proofErr w:type="gramEnd"/>
      <w:r w:rsidRPr="00B51B05">
        <w:rPr>
          <w:rFonts w:ascii="Courier New" w:hAnsi="Courier New" w:cs="Courier New"/>
          <w:sz w:val="16"/>
          <w:szCs w:val="16"/>
        </w:rPr>
        <w:t>.annotations</w:t>
      </w:r>
      <w:proofErr w:type="spellEnd"/>
      <w:r w:rsidRPr="00B51B05">
        <w:rPr>
          <w:rFonts w:ascii="Courier New" w:hAnsi="Courier New" w:cs="Courier New"/>
          <w:sz w:val="16"/>
          <w:szCs w:val="16"/>
        </w:rPr>
        <w:t>.*;</w:t>
      </w:r>
    </w:p>
    <w:p w14:paraId="7B353B4E"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r w:rsidRPr="00B51B05">
        <w:rPr>
          <w:rFonts w:ascii="Courier New" w:hAnsi="Courier New" w:cs="Courier New"/>
          <w:color w:val="0000FF"/>
          <w:sz w:val="16"/>
          <w:szCs w:val="16"/>
        </w:rPr>
        <w:t>static</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org.testng</w:t>
      </w:r>
      <w:proofErr w:type="gramEnd"/>
      <w:r w:rsidRPr="00B51B05">
        <w:rPr>
          <w:rFonts w:ascii="Courier New" w:hAnsi="Courier New" w:cs="Courier New"/>
          <w:sz w:val="16"/>
          <w:szCs w:val="16"/>
        </w:rPr>
        <w:t>.AssertJUnit</w:t>
      </w:r>
      <w:proofErr w:type="spellEnd"/>
      <w:r w:rsidRPr="00B51B05">
        <w:rPr>
          <w:rFonts w:ascii="Courier New" w:hAnsi="Courier New" w:cs="Courier New"/>
          <w:sz w:val="16"/>
          <w:szCs w:val="16"/>
        </w:rPr>
        <w:t>.*;</w:t>
      </w:r>
    </w:p>
    <w:p w14:paraId="44312070"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2BB6415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proofErr w:type="spellStart"/>
      <w:r w:rsidRPr="00B51B05">
        <w:rPr>
          <w:rFonts w:ascii="Courier New" w:hAnsi="Courier New" w:cs="Courier New"/>
          <w:sz w:val="16"/>
          <w:szCs w:val="16"/>
        </w:rPr>
        <w:t>java.util</w:t>
      </w:r>
      <w:proofErr w:type="spellEnd"/>
      <w:r w:rsidRPr="00B51B05">
        <w:rPr>
          <w:rFonts w:ascii="Courier New" w:hAnsi="Courier New" w:cs="Courier New"/>
          <w:sz w:val="16"/>
          <w:szCs w:val="16"/>
        </w:rPr>
        <w:t>.*;</w:t>
      </w:r>
    </w:p>
    <w:p w14:paraId="09F508CA"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185ED59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w:t>
      </w:r>
    </w:p>
    <w:p w14:paraId="0935FCF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Some simple tests using the ability to return results back to SpiraTest</w:t>
      </w:r>
    </w:p>
    <w:p w14:paraId="77377A0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w:t>
      </w:r>
    </w:p>
    <w:p w14:paraId="2650817C"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@author</w:t>
      </w:r>
      <w:r w:rsidRPr="00B51B05">
        <w:rPr>
          <w:rFonts w:ascii="Courier New" w:hAnsi="Courier New" w:cs="Courier New"/>
          <w:color w:val="008000"/>
          <w:sz w:val="16"/>
          <w:szCs w:val="16"/>
        </w:rPr>
        <w:tab/>
      </w:r>
      <w:r w:rsidRPr="00B51B05">
        <w:rPr>
          <w:rFonts w:ascii="Courier New" w:hAnsi="Courier New" w:cs="Courier New"/>
          <w:color w:val="008000"/>
          <w:sz w:val="16"/>
          <w:szCs w:val="16"/>
        </w:rPr>
        <w:tab/>
        <w:t>Inflectra Corporation</w:t>
      </w:r>
    </w:p>
    <w:p w14:paraId="7984351B" w14:textId="77777777" w:rsidR="00B51B05" w:rsidRPr="00B51B05" w:rsidRDefault="00562E2F"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Pr>
          <w:rFonts w:ascii="Courier New" w:hAnsi="Courier New" w:cs="Courier New"/>
          <w:color w:val="008000"/>
          <w:sz w:val="16"/>
          <w:szCs w:val="16"/>
        </w:rPr>
        <w:t xml:space="preserve"> * @version</w:t>
      </w:r>
      <w:r>
        <w:rPr>
          <w:rFonts w:ascii="Courier New" w:hAnsi="Courier New" w:cs="Courier New"/>
          <w:color w:val="008000"/>
          <w:sz w:val="16"/>
          <w:szCs w:val="16"/>
        </w:rPr>
        <w:tab/>
      </w:r>
      <w:r>
        <w:rPr>
          <w:rFonts w:ascii="Courier New" w:hAnsi="Courier New" w:cs="Courier New"/>
          <w:color w:val="008000"/>
          <w:sz w:val="16"/>
          <w:szCs w:val="16"/>
        </w:rPr>
        <w:tab/>
        <w:t>2.3.0</w:t>
      </w:r>
    </w:p>
    <w:p w14:paraId="5FF63C7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w:t>
      </w:r>
    </w:p>
    <w:p w14:paraId="0479FA7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w:t>
      </w:r>
    </w:p>
    <w:p w14:paraId="568B9122"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434BABA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class</w:t>
      </w:r>
      <w:r w:rsidRPr="00B51B05">
        <w:rPr>
          <w:rFonts w:ascii="Courier New" w:hAnsi="Courier New" w:cs="Courier New"/>
          <w:sz w:val="16"/>
          <w:szCs w:val="16"/>
        </w:rPr>
        <w:t xml:space="preserve"> </w:t>
      </w:r>
      <w:proofErr w:type="spellStart"/>
      <w:r w:rsidRPr="00B51B05">
        <w:rPr>
          <w:rFonts w:ascii="Courier New" w:hAnsi="Courier New" w:cs="Courier New"/>
          <w:sz w:val="16"/>
          <w:szCs w:val="16"/>
        </w:rPr>
        <w:t>SimpleTest</w:t>
      </w:r>
      <w:proofErr w:type="spellEnd"/>
    </w:p>
    <w:p w14:paraId="4904170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w:t>
      </w:r>
    </w:p>
    <w:p w14:paraId="3CF36132"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protected</w:t>
      </w:r>
      <w:r w:rsidRPr="00B51B05">
        <w:rPr>
          <w:rFonts w:ascii="Courier New" w:hAnsi="Courier New" w:cs="Courier New"/>
          <w:sz w:val="16"/>
          <w:szCs w:val="16"/>
        </w:rPr>
        <w:t xml:space="preserve"> </w:t>
      </w:r>
      <w:r w:rsidRPr="00B51B05">
        <w:rPr>
          <w:rFonts w:ascii="Courier New" w:hAnsi="Courier New" w:cs="Courier New"/>
          <w:color w:val="0000FF"/>
          <w:sz w:val="16"/>
          <w:szCs w:val="16"/>
        </w:rPr>
        <w:t>int</w:t>
      </w:r>
      <w:r w:rsidRPr="00B51B05">
        <w:rPr>
          <w:rFonts w:ascii="Courier New" w:hAnsi="Courier New" w:cs="Courier New"/>
          <w:sz w:val="16"/>
          <w:szCs w:val="16"/>
        </w:rPr>
        <w:t xml:space="preserve"> fValue1;</w:t>
      </w:r>
    </w:p>
    <w:p w14:paraId="5FE4A137"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protected</w:t>
      </w:r>
      <w:r w:rsidRPr="00B51B05">
        <w:rPr>
          <w:rFonts w:ascii="Courier New" w:hAnsi="Courier New" w:cs="Courier New"/>
          <w:sz w:val="16"/>
          <w:szCs w:val="16"/>
        </w:rPr>
        <w:t xml:space="preserve"> </w:t>
      </w:r>
      <w:r w:rsidRPr="00B51B05">
        <w:rPr>
          <w:rFonts w:ascii="Courier New" w:hAnsi="Courier New" w:cs="Courier New"/>
          <w:color w:val="0000FF"/>
          <w:sz w:val="16"/>
          <w:szCs w:val="16"/>
        </w:rPr>
        <w:t>int</w:t>
      </w:r>
      <w:r w:rsidRPr="00B51B05">
        <w:rPr>
          <w:rFonts w:ascii="Courier New" w:hAnsi="Courier New" w:cs="Courier New"/>
          <w:sz w:val="16"/>
          <w:szCs w:val="16"/>
        </w:rPr>
        <w:t xml:space="preserve"> fValue2;</w:t>
      </w:r>
    </w:p>
    <w:p w14:paraId="6109A3F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49E3B3D6"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3F76FDAC"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Sets up the unit test</w:t>
      </w:r>
    </w:p>
    <w:p w14:paraId="52EE7CA9"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22313CA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roofErr w:type="spellStart"/>
      <w:r w:rsidRPr="00B51B05">
        <w:rPr>
          <w:rFonts w:ascii="Courier New" w:hAnsi="Courier New" w:cs="Courier New"/>
          <w:sz w:val="16"/>
          <w:szCs w:val="16"/>
        </w:rPr>
        <w:t>BeforeClass</w:t>
      </w:r>
      <w:proofErr w:type="spellEnd"/>
    </w:p>
    <w:p w14:paraId="55F1BE85"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setUp</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3626CFF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0A04A31A"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t>fValue1= 2;</w:t>
      </w:r>
    </w:p>
    <w:p w14:paraId="6EF1DFA7"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t>fValue2= 3;</w:t>
      </w:r>
    </w:p>
    <w:p w14:paraId="501E073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2B08E636"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0F7475CB"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01D7ADDD"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the addition of the two values</w:t>
      </w:r>
    </w:p>
    <w:p w14:paraId="4A35A4D7"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0701B6BC" w14:textId="77777777" w:rsidR="005D7372" w:rsidRPr="005D7372" w:rsidRDefault="00B51B05"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B51B05">
        <w:rPr>
          <w:rFonts w:ascii="Courier New" w:hAnsi="Courier New" w:cs="Courier New"/>
          <w:sz w:val="16"/>
          <w:szCs w:val="16"/>
        </w:rPr>
        <w:tab/>
      </w:r>
      <w:r w:rsidR="005D7372" w:rsidRPr="005D7372">
        <w:rPr>
          <w:rFonts w:ascii="Courier New" w:hAnsi="Courier New" w:cs="Courier New"/>
          <w:sz w:val="16"/>
          <w:szCs w:val="16"/>
          <w:shd w:val="clear" w:color="auto" w:fill="FFFF00"/>
        </w:rPr>
        <w:t>@Test(groups={"</w:t>
      </w:r>
      <w:proofErr w:type="spellStart"/>
      <w:r w:rsidR="005D7372" w:rsidRPr="005D7372">
        <w:rPr>
          <w:rFonts w:ascii="Courier New" w:hAnsi="Courier New" w:cs="Courier New"/>
          <w:sz w:val="16"/>
          <w:szCs w:val="16"/>
          <w:shd w:val="clear" w:color="auto" w:fill="FFFF00"/>
        </w:rPr>
        <w:t>unittest</w:t>
      </w:r>
      <w:proofErr w:type="spellEnd"/>
      <w:r w:rsidR="005D7372" w:rsidRPr="005D7372">
        <w:rPr>
          <w:rFonts w:ascii="Courier New" w:hAnsi="Courier New" w:cs="Courier New"/>
          <w:sz w:val="16"/>
          <w:szCs w:val="16"/>
          <w:shd w:val="clear" w:color="auto" w:fill="FFFF00"/>
        </w:rPr>
        <w:t>"})</w:t>
      </w:r>
    </w:p>
    <w:p w14:paraId="67CC009E"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testAdd</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1840A1B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0287B32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double</w:t>
      </w:r>
      <w:r w:rsidRPr="00B51B05">
        <w:rPr>
          <w:rFonts w:ascii="Courier New" w:hAnsi="Courier New" w:cs="Courier New"/>
          <w:sz w:val="16"/>
          <w:szCs w:val="16"/>
        </w:rPr>
        <w:t xml:space="preserve"> result = fValue1 + fValue2;</w:t>
      </w:r>
    </w:p>
    <w:p w14:paraId="2AF1C82D"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18991F60"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8000"/>
          <w:sz w:val="16"/>
          <w:szCs w:val="16"/>
        </w:rPr>
        <w:t>// forced failure result == 5</w:t>
      </w:r>
    </w:p>
    <w:p w14:paraId="455552C2"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r w:rsidRPr="00B51B05">
        <w:rPr>
          <w:rFonts w:ascii="Courier New" w:hAnsi="Courier New" w:cs="Courier New"/>
          <w:sz w:val="16"/>
          <w:szCs w:val="16"/>
        </w:rPr>
        <w:t>assertTrue</w:t>
      </w:r>
      <w:proofErr w:type="spellEnd"/>
      <w:r w:rsidRPr="00B51B05">
        <w:rPr>
          <w:rFonts w:ascii="Courier New" w:hAnsi="Courier New" w:cs="Courier New"/>
          <w:sz w:val="16"/>
          <w:szCs w:val="16"/>
        </w:rPr>
        <w:t xml:space="preserve"> (result == 6);</w:t>
      </w:r>
    </w:p>
    <w:p w14:paraId="7554AEBF"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4CC0C029"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1998B898"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12EE4E9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division by zero</w:t>
      </w:r>
    </w:p>
    <w:p w14:paraId="5B492F7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21AE24A6" w14:textId="77777777" w:rsidR="005D7372" w:rsidRPr="005D7372" w:rsidRDefault="00B51B05"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B51B05">
        <w:rPr>
          <w:rFonts w:ascii="Courier New" w:hAnsi="Courier New" w:cs="Courier New"/>
          <w:sz w:val="16"/>
          <w:szCs w:val="16"/>
        </w:rPr>
        <w:tab/>
      </w:r>
      <w:r w:rsidR="005D7372" w:rsidRPr="005D7372">
        <w:rPr>
          <w:rFonts w:ascii="Courier New" w:hAnsi="Courier New" w:cs="Courier New"/>
          <w:sz w:val="16"/>
          <w:szCs w:val="16"/>
          <w:shd w:val="clear" w:color="auto" w:fill="FFFF00"/>
        </w:rPr>
        <w:t>@Test(groups={"</w:t>
      </w:r>
      <w:proofErr w:type="spellStart"/>
      <w:r w:rsidR="005D7372" w:rsidRPr="005D7372">
        <w:rPr>
          <w:rFonts w:ascii="Courier New" w:hAnsi="Courier New" w:cs="Courier New"/>
          <w:sz w:val="16"/>
          <w:szCs w:val="16"/>
          <w:shd w:val="clear" w:color="auto" w:fill="FFFF00"/>
        </w:rPr>
        <w:t>unittest</w:t>
      </w:r>
      <w:proofErr w:type="spellEnd"/>
      <w:r w:rsidR="005D7372" w:rsidRPr="005D7372">
        <w:rPr>
          <w:rFonts w:ascii="Courier New" w:hAnsi="Courier New" w:cs="Courier New"/>
          <w:sz w:val="16"/>
          <w:szCs w:val="16"/>
          <w:shd w:val="clear" w:color="auto" w:fill="FFFF00"/>
        </w:rPr>
        <w:t>"})</w:t>
      </w:r>
    </w:p>
    <w:p w14:paraId="30C0ADED"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testDivideByZero</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6ADD2AB9"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41BCDBF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int</w:t>
      </w:r>
      <w:r w:rsidRPr="00B51B05">
        <w:rPr>
          <w:rFonts w:ascii="Courier New" w:hAnsi="Courier New" w:cs="Courier New"/>
          <w:sz w:val="16"/>
          <w:szCs w:val="16"/>
        </w:rPr>
        <w:t xml:space="preserve"> zero = 0;</w:t>
      </w:r>
    </w:p>
    <w:p w14:paraId="054E7336"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int</w:t>
      </w:r>
      <w:r w:rsidRPr="00B51B05">
        <w:rPr>
          <w:rFonts w:ascii="Courier New" w:hAnsi="Courier New" w:cs="Courier New"/>
          <w:sz w:val="16"/>
          <w:szCs w:val="16"/>
        </w:rPr>
        <w:t xml:space="preserve"> result = 8 / zero;</w:t>
      </w:r>
    </w:p>
    <w:p w14:paraId="2DA69D1C"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t xml:space="preserve">result++; </w:t>
      </w:r>
      <w:r w:rsidRPr="00B51B05">
        <w:rPr>
          <w:rFonts w:ascii="Courier New" w:hAnsi="Courier New" w:cs="Courier New"/>
          <w:color w:val="008000"/>
          <w:sz w:val="16"/>
          <w:szCs w:val="16"/>
        </w:rPr>
        <w:t>// avoid warning for not using result</w:t>
      </w:r>
    </w:p>
    <w:p w14:paraId="6BE6016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71CFC7A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4B2AE3E0"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4774E79C"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two equal values</w:t>
      </w:r>
    </w:p>
    <w:p w14:paraId="6AE62057"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19738D30" w14:textId="77777777" w:rsidR="005D7372" w:rsidRPr="005D7372" w:rsidRDefault="00B51B05"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B51B05">
        <w:rPr>
          <w:rFonts w:ascii="Courier New" w:hAnsi="Courier New" w:cs="Courier New"/>
          <w:sz w:val="16"/>
          <w:szCs w:val="16"/>
        </w:rPr>
        <w:tab/>
      </w:r>
      <w:r w:rsidR="005D7372" w:rsidRPr="005D7372">
        <w:rPr>
          <w:rFonts w:ascii="Courier New" w:hAnsi="Courier New" w:cs="Courier New"/>
          <w:sz w:val="16"/>
          <w:szCs w:val="16"/>
          <w:shd w:val="clear" w:color="auto" w:fill="FFFF00"/>
        </w:rPr>
        <w:t>@Test(groups={"</w:t>
      </w:r>
      <w:proofErr w:type="spellStart"/>
      <w:r w:rsidR="005D7372" w:rsidRPr="005D7372">
        <w:rPr>
          <w:rFonts w:ascii="Courier New" w:hAnsi="Courier New" w:cs="Courier New"/>
          <w:sz w:val="16"/>
          <w:szCs w:val="16"/>
          <w:shd w:val="clear" w:color="auto" w:fill="FFFF00"/>
        </w:rPr>
        <w:t>unittest</w:t>
      </w:r>
      <w:proofErr w:type="spellEnd"/>
      <w:r w:rsidR="005D7372" w:rsidRPr="005D7372">
        <w:rPr>
          <w:rFonts w:ascii="Courier New" w:hAnsi="Courier New" w:cs="Courier New"/>
          <w:sz w:val="16"/>
          <w:szCs w:val="16"/>
          <w:shd w:val="clear" w:color="auto" w:fill="FFFF00"/>
        </w:rPr>
        <w:t>"})</w:t>
      </w:r>
    </w:p>
    <w:p w14:paraId="00FC2D5A"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65649109"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5E1D0114"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 12);</w:t>
      </w:r>
    </w:p>
    <w:p w14:paraId="19BF3668"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12L, 12L);</w:t>
      </w:r>
    </w:p>
    <w:p w14:paraId="5796FAF6"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color w:val="0000FF"/>
          <w:sz w:val="16"/>
          <w:szCs w:val="16"/>
        </w:rPr>
        <w:t>new</w:t>
      </w:r>
      <w:r w:rsidRPr="00B51B05">
        <w:rPr>
          <w:rFonts w:ascii="Courier New" w:hAnsi="Courier New" w:cs="Courier New"/>
          <w:sz w:val="16"/>
          <w:szCs w:val="16"/>
        </w:rPr>
        <w:t xml:space="preserve"> Long(12), </w:t>
      </w:r>
      <w:r w:rsidRPr="00B51B05">
        <w:rPr>
          <w:rFonts w:ascii="Courier New" w:hAnsi="Courier New" w:cs="Courier New"/>
          <w:color w:val="0000FF"/>
          <w:sz w:val="16"/>
          <w:szCs w:val="16"/>
        </w:rPr>
        <w:t>new</w:t>
      </w:r>
      <w:r w:rsidRPr="00B51B05">
        <w:rPr>
          <w:rFonts w:ascii="Courier New" w:hAnsi="Courier New" w:cs="Courier New"/>
          <w:sz w:val="16"/>
          <w:szCs w:val="16"/>
        </w:rPr>
        <w:t xml:space="preserve"> Long(12));</w:t>
      </w:r>
    </w:p>
    <w:p w14:paraId="56269EA2"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22A0A2F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"Size", 12, 13);</w:t>
      </w:r>
    </w:p>
    <w:p w14:paraId="0797B538"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"Capacity", 12.0, 11.99, 0.0);</w:t>
      </w:r>
    </w:p>
    <w:p w14:paraId="620FEBA0"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17CF418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0510A651"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6AC92A98"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lastRenderedPageBreak/>
        <w:tab/>
        <w:t xml:space="preserve"> * Tests success</w:t>
      </w:r>
    </w:p>
    <w:p w14:paraId="4273F9C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76418115" w14:textId="77777777" w:rsidR="00B51B05" w:rsidRPr="005D7372"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B51B05">
        <w:rPr>
          <w:rFonts w:ascii="Courier New" w:hAnsi="Courier New" w:cs="Courier New"/>
          <w:sz w:val="16"/>
          <w:szCs w:val="16"/>
        </w:rPr>
        <w:tab/>
      </w:r>
      <w:r w:rsidRPr="005D7372">
        <w:rPr>
          <w:rFonts w:ascii="Courier New" w:hAnsi="Courier New" w:cs="Courier New"/>
          <w:sz w:val="16"/>
          <w:szCs w:val="16"/>
          <w:shd w:val="clear" w:color="auto" w:fill="FFFF00"/>
        </w:rPr>
        <w:t>@Test(groups={"</w:t>
      </w:r>
      <w:proofErr w:type="spellStart"/>
      <w:r w:rsidRPr="005D7372">
        <w:rPr>
          <w:rFonts w:ascii="Courier New" w:hAnsi="Courier New" w:cs="Courier New"/>
          <w:sz w:val="16"/>
          <w:szCs w:val="16"/>
          <w:shd w:val="clear" w:color="auto" w:fill="FFFF00"/>
        </w:rPr>
        <w:t>unittest</w:t>
      </w:r>
      <w:proofErr w:type="spellEnd"/>
      <w:r w:rsidRPr="005D7372">
        <w:rPr>
          <w:rFonts w:ascii="Courier New" w:hAnsi="Courier New" w:cs="Courier New"/>
          <w:sz w:val="16"/>
          <w:szCs w:val="16"/>
          <w:shd w:val="clear" w:color="auto" w:fill="FFFF00"/>
        </w:rPr>
        <w:t>"})</w:t>
      </w:r>
    </w:p>
    <w:p w14:paraId="4A01FB4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testSuccess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49112443"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31A8FFE6"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8000"/>
          <w:sz w:val="16"/>
          <w:szCs w:val="16"/>
        </w:rPr>
        <w:t>//Successful test</w:t>
      </w:r>
    </w:p>
    <w:p w14:paraId="3B6DE110"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 12);</w:t>
      </w:r>
    </w:p>
    <w:p w14:paraId="015FF9BC" w14:textId="77777777" w:rsidR="00B51B05" w:rsidRPr="00B51B05" w:rsidRDefault="00B51B05" w:rsidP="00B51B05">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59FC4962" w14:textId="77777777" w:rsidR="00757C47" w:rsidRPr="00B51B05" w:rsidRDefault="00B51B05" w:rsidP="00B51B05">
      <w:pPr>
        <w:pBdr>
          <w:left w:val="thickThinSmallGap" w:sz="24" w:space="4" w:color="FF9900"/>
        </w:pBdr>
        <w:rPr>
          <w:sz w:val="16"/>
          <w:szCs w:val="16"/>
        </w:rPr>
      </w:pPr>
      <w:r w:rsidRPr="00B51B05">
        <w:rPr>
          <w:rFonts w:ascii="Courier New" w:hAnsi="Courier New" w:cs="Courier New"/>
          <w:sz w:val="16"/>
          <w:szCs w:val="16"/>
        </w:rPr>
        <w:t>}</w:t>
      </w:r>
    </w:p>
    <w:p w14:paraId="3E981543" w14:textId="77777777" w:rsidR="00757C47" w:rsidRDefault="005D7372" w:rsidP="00757C47">
      <w:r>
        <w:t xml:space="preserve">The Java class is marked as a TestNG </w:t>
      </w:r>
      <w:r w:rsidR="00757C47">
        <w:t>test fixture by applying the @</w:t>
      </w:r>
      <w:r>
        <w:t>Test</w:t>
      </w:r>
      <w:r w:rsidR="00757C47">
        <w:t xml:space="preserve"> attribute to the </w:t>
      </w:r>
      <w:r>
        <w:t>class definition</w:t>
      </w:r>
      <w:r w:rsidR="00757C47">
        <w:t xml:space="preserve">, and the @Test attribute to each of the test assertion methods individually – highlighted in </w:t>
      </w:r>
      <w:r w:rsidR="00757C47" w:rsidRPr="00736A2A">
        <w:rPr>
          <w:shd w:val="clear" w:color="auto" w:fill="FFFF00"/>
        </w:rPr>
        <w:t>yellow</w:t>
      </w:r>
      <w:r w:rsidR="00757C47">
        <w:t xml:space="preserve"> above. </w:t>
      </w:r>
      <w:r>
        <w:t>In addition, special setup methods are marked with annotations such as @</w:t>
      </w:r>
      <w:proofErr w:type="spellStart"/>
      <w:r>
        <w:t>BeforeClass</w:t>
      </w:r>
      <w:proofErr w:type="spellEnd"/>
      <w:r>
        <w:t xml:space="preserve">. </w:t>
      </w:r>
      <w:r w:rsidR="00757C47">
        <w:t xml:space="preserve">When you open up the class in a </w:t>
      </w:r>
      <w:r>
        <w:t>TestNG</w:t>
      </w:r>
      <w:r w:rsidR="00757C47">
        <w:t xml:space="preserve"> runner or execute from the command line it loads all the test classes and executes all the methods marked with @Test in turn.</w:t>
      </w:r>
    </w:p>
    <w:p w14:paraId="6B74766A" w14:textId="77777777" w:rsidR="00757C47" w:rsidRDefault="00757C47" w:rsidP="00757C47">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r w:rsidR="005D7372">
        <w:t>TestNG</w:t>
      </w:r>
      <w:r>
        <w:t xml:space="preserve"> moves on to the next test method.</w:t>
      </w:r>
    </w:p>
    <w:p w14:paraId="6DEFC0DC" w14:textId="77777777" w:rsidR="00757C47" w:rsidRDefault="00757C47" w:rsidP="00757C47">
      <w:r>
        <w:t xml:space="preserve">So, to use SpiraTest with </w:t>
      </w:r>
      <w:r w:rsidR="005D7372">
        <w:t>TestNG</w:t>
      </w:r>
      <w:r>
        <w:t xml:space="preserve">, each of the test cases written for execution by </w:t>
      </w:r>
      <w:r w:rsidR="005D7372">
        <w:t>TestNG</w:t>
      </w:r>
      <w:r>
        <w:t xml:space="preserve"> needs to have a corresponding test case in SpiraTest. These can be either existing test cases that have manual test steps or they can be new test cases designed specifically for automated testing and therefore have no defined test steps. In either case, the changes that need to be made to the </w:t>
      </w:r>
      <w:r w:rsidR="005D7372">
        <w:t>TestNG</w:t>
      </w:r>
      <w:r>
        <w:t xml:space="preserve"> test fixture for SpiraTest to record the </w:t>
      </w:r>
      <w:r w:rsidR="005D7372">
        <w:t>TestNG</w:t>
      </w:r>
      <w:r>
        <w:t xml:space="preserve"> test run are illustrated below:</w:t>
      </w:r>
      <w:r>
        <w:br/>
      </w:r>
    </w:p>
    <w:p w14:paraId="21C6979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package</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com.inflectra</w:t>
      </w:r>
      <w:proofErr w:type="gramEnd"/>
      <w:r w:rsidRPr="00B51B05">
        <w:rPr>
          <w:rFonts w:ascii="Courier New" w:hAnsi="Courier New" w:cs="Courier New"/>
          <w:sz w:val="16"/>
          <w:szCs w:val="16"/>
        </w:rPr>
        <w:t>.spiratest.addons.testnglistener.samples</w:t>
      </w:r>
      <w:proofErr w:type="spellEnd"/>
      <w:r w:rsidRPr="00B51B05">
        <w:rPr>
          <w:rFonts w:ascii="Courier New" w:hAnsi="Courier New" w:cs="Courier New"/>
          <w:sz w:val="16"/>
          <w:szCs w:val="16"/>
        </w:rPr>
        <w:t>;</w:t>
      </w:r>
    </w:p>
    <w:p w14:paraId="5AB2ED7F"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1D4E195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org.testng</w:t>
      </w:r>
      <w:proofErr w:type="gramEnd"/>
      <w:r w:rsidRPr="00B51B05">
        <w:rPr>
          <w:rFonts w:ascii="Courier New" w:hAnsi="Courier New" w:cs="Courier New"/>
          <w:sz w:val="16"/>
          <w:szCs w:val="16"/>
        </w:rPr>
        <w:t>.annotations</w:t>
      </w:r>
      <w:proofErr w:type="spellEnd"/>
      <w:r w:rsidRPr="00B51B05">
        <w:rPr>
          <w:rFonts w:ascii="Courier New" w:hAnsi="Courier New" w:cs="Courier New"/>
          <w:sz w:val="16"/>
          <w:szCs w:val="16"/>
        </w:rPr>
        <w:t>.*;</w:t>
      </w:r>
    </w:p>
    <w:p w14:paraId="582E461D"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r w:rsidRPr="00B51B05">
        <w:rPr>
          <w:rFonts w:ascii="Courier New" w:hAnsi="Courier New" w:cs="Courier New"/>
          <w:color w:val="0000FF"/>
          <w:sz w:val="16"/>
          <w:szCs w:val="16"/>
        </w:rPr>
        <w:t>static</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org.testng</w:t>
      </w:r>
      <w:proofErr w:type="gramEnd"/>
      <w:r w:rsidRPr="00B51B05">
        <w:rPr>
          <w:rFonts w:ascii="Courier New" w:hAnsi="Courier New" w:cs="Courier New"/>
          <w:sz w:val="16"/>
          <w:szCs w:val="16"/>
        </w:rPr>
        <w:t>.AssertJUnit</w:t>
      </w:r>
      <w:proofErr w:type="spellEnd"/>
      <w:r w:rsidRPr="00B51B05">
        <w:rPr>
          <w:rFonts w:ascii="Courier New" w:hAnsi="Courier New" w:cs="Courier New"/>
          <w:sz w:val="16"/>
          <w:szCs w:val="16"/>
        </w:rPr>
        <w:t>.*;</w:t>
      </w:r>
    </w:p>
    <w:p w14:paraId="0244B2E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208F549B"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color w:val="0000FF"/>
          <w:sz w:val="16"/>
          <w:szCs w:val="16"/>
          <w:shd w:val="clear" w:color="auto" w:fill="FFFF00"/>
        </w:rPr>
        <w:t>import</w:t>
      </w:r>
      <w:r w:rsidRPr="005D7372">
        <w:rPr>
          <w:rFonts w:ascii="Courier New" w:hAnsi="Courier New" w:cs="Courier New"/>
          <w:sz w:val="16"/>
          <w:szCs w:val="16"/>
          <w:shd w:val="clear" w:color="auto" w:fill="FFFF00"/>
        </w:rPr>
        <w:t xml:space="preserve"> </w:t>
      </w:r>
      <w:proofErr w:type="spellStart"/>
      <w:proofErr w:type="gramStart"/>
      <w:r w:rsidRPr="005D7372">
        <w:rPr>
          <w:rFonts w:ascii="Courier New" w:hAnsi="Courier New" w:cs="Courier New"/>
          <w:sz w:val="16"/>
          <w:szCs w:val="16"/>
          <w:shd w:val="clear" w:color="auto" w:fill="FFFF00"/>
        </w:rPr>
        <w:t>com.inflectra</w:t>
      </w:r>
      <w:proofErr w:type="gramEnd"/>
      <w:r w:rsidRPr="005D7372">
        <w:rPr>
          <w:rFonts w:ascii="Courier New" w:hAnsi="Courier New" w:cs="Courier New"/>
          <w:sz w:val="16"/>
          <w:szCs w:val="16"/>
          <w:shd w:val="clear" w:color="auto" w:fill="FFFF00"/>
        </w:rPr>
        <w:t>.spiratest.addons.testnglistener</w:t>
      </w:r>
      <w:proofErr w:type="spellEnd"/>
      <w:r w:rsidRPr="005D7372">
        <w:rPr>
          <w:rFonts w:ascii="Courier New" w:hAnsi="Courier New" w:cs="Courier New"/>
          <w:sz w:val="16"/>
          <w:szCs w:val="16"/>
          <w:shd w:val="clear" w:color="auto" w:fill="FFFF00"/>
        </w:rPr>
        <w:t>.*;</w:t>
      </w:r>
    </w:p>
    <w:p w14:paraId="35AD833F"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5C90D68F"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import</w:t>
      </w:r>
      <w:r w:rsidRPr="00B51B05">
        <w:rPr>
          <w:rFonts w:ascii="Courier New" w:hAnsi="Courier New" w:cs="Courier New"/>
          <w:sz w:val="16"/>
          <w:szCs w:val="16"/>
        </w:rPr>
        <w:t xml:space="preserve"> </w:t>
      </w:r>
      <w:proofErr w:type="spellStart"/>
      <w:r w:rsidRPr="00B51B05">
        <w:rPr>
          <w:rFonts w:ascii="Courier New" w:hAnsi="Courier New" w:cs="Courier New"/>
          <w:sz w:val="16"/>
          <w:szCs w:val="16"/>
        </w:rPr>
        <w:t>java.util</w:t>
      </w:r>
      <w:proofErr w:type="spellEnd"/>
      <w:r w:rsidRPr="00B51B05">
        <w:rPr>
          <w:rFonts w:ascii="Courier New" w:hAnsi="Courier New" w:cs="Courier New"/>
          <w:sz w:val="16"/>
          <w:szCs w:val="16"/>
        </w:rPr>
        <w:t>.*;</w:t>
      </w:r>
    </w:p>
    <w:p w14:paraId="3B84218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57067834"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w:t>
      </w:r>
    </w:p>
    <w:p w14:paraId="2E3E460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Some simple tests using the ability to return results back to SpiraTest</w:t>
      </w:r>
    </w:p>
    <w:p w14:paraId="26111392"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w:t>
      </w:r>
    </w:p>
    <w:p w14:paraId="7828952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 @author</w:t>
      </w:r>
      <w:r w:rsidRPr="00B51B05">
        <w:rPr>
          <w:rFonts w:ascii="Courier New" w:hAnsi="Courier New" w:cs="Courier New"/>
          <w:color w:val="008000"/>
          <w:sz w:val="16"/>
          <w:szCs w:val="16"/>
        </w:rPr>
        <w:tab/>
      </w:r>
      <w:r w:rsidRPr="00B51B05">
        <w:rPr>
          <w:rFonts w:ascii="Courier New" w:hAnsi="Courier New" w:cs="Courier New"/>
          <w:color w:val="008000"/>
          <w:sz w:val="16"/>
          <w:szCs w:val="16"/>
        </w:rPr>
        <w:tab/>
        <w:t>Inflectra Corporation</w:t>
      </w:r>
    </w:p>
    <w:p w14:paraId="47EE5C65" w14:textId="77777777" w:rsidR="005D7372" w:rsidRPr="00B51B05" w:rsidRDefault="00562E2F"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Pr>
          <w:rFonts w:ascii="Courier New" w:hAnsi="Courier New" w:cs="Courier New"/>
          <w:color w:val="008000"/>
          <w:sz w:val="16"/>
          <w:szCs w:val="16"/>
        </w:rPr>
        <w:t xml:space="preserve"> * @version</w:t>
      </w:r>
      <w:r>
        <w:rPr>
          <w:rFonts w:ascii="Courier New" w:hAnsi="Courier New" w:cs="Courier New"/>
          <w:color w:val="008000"/>
          <w:sz w:val="16"/>
          <w:szCs w:val="16"/>
        </w:rPr>
        <w:tab/>
      </w:r>
      <w:r>
        <w:rPr>
          <w:rFonts w:ascii="Courier New" w:hAnsi="Courier New" w:cs="Courier New"/>
          <w:color w:val="008000"/>
          <w:sz w:val="16"/>
          <w:szCs w:val="16"/>
        </w:rPr>
        <w:tab/>
        <w:t>2.3.0</w:t>
      </w:r>
    </w:p>
    <w:p w14:paraId="1E5B7220"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w:t>
      </w:r>
    </w:p>
    <w:p w14:paraId="3535EA8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 xml:space="preserve"> */</w:t>
      </w:r>
    </w:p>
    <w:p w14:paraId="7072F9A8"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w:t>
      </w:r>
      <w:proofErr w:type="spellStart"/>
      <w:proofErr w:type="gramStart"/>
      <w:r w:rsidRPr="005D7372">
        <w:rPr>
          <w:rFonts w:ascii="Courier New" w:hAnsi="Courier New" w:cs="Courier New"/>
          <w:sz w:val="16"/>
          <w:szCs w:val="16"/>
          <w:shd w:val="clear" w:color="auto" w:fill="FFFF00"/>
        </w:rPr>
        <w:t>SpiraTestConfiguration</w:t>
      </w:r>
      <w:proofErr w:type="spellEnd"/>
      <w:r w:rsidRPr="005D7372">
        <w:rPr>
          <w:rFonts w:ascii="Courier New" w:hAnsi="Courier New" w:cs="Courier New"/>
          <w:sz w:val="16"/>
          <w:szCs w:val="16"/>
          <w:shd w:val="clear" w:color="auto" w:fill="FFFF00"/>
        </w:rPr>
        <w:t>(</w:t>
      </w:r>
      <w:proofErr w:type="gramEnd"/>
    </w:p>
    <w:p w14:paraId="05E0A037"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ab/>
        <w:t>url="http://localhost/SpiraTest",</w:t>
      </w:r>
    </w:p>
    <w:p w14:paraId="156F0CF7"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ab/>
        <w:t>login="fredbloggs",</w:t>
      </w:r>
    </w:p>
    <w:p w14:paraId="60510EEF"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ab/>
        <w:t>password="fredbloggs",</w:t>
      </w:r>
    </w:p>
    <w:p w14:paraId="20B6D14D"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ab/>
      </w:r>
      <w:proofErr w:type="spellStart"/>
      <w:r w:rsidRPr="005D7372">
        <w:rPr>
          <w:rFonts w:ascii="Courier New" w:hAnsi="Courier New" w:cs="Courier New"/>
          <w:sz w:val="16"/>
          <w:szCs w:val="16"/>
          <w:shd w:val="clear" w:color="auto" w:fill="FFFF00"/>
        </w:rPr>
        <w:t>projectId</w:t>
      </w:r>
      <w:proofErr w:type="spellEnd"/>
      <w:r w:rsidRPr="005D7372">
        <w:rPr>
          <w:rFonts w:ascii="Courier New" w:hAnsi="Courier New" w:cs="Courier New"/>
          <w:sz w:val="16"/>
          <w:szCs w:val="16"/>
          <w:shd w:val="clear" w:color="auto" w:fill="FFFF00"/>
        </w:rPr>
        <w:t>=1,</w:t>
      </w:r>
    </w:p>
    <w:p w14:paraId="20882EB9" w14:textId="77777777" w:rsid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ab/>
      </w:r>
      <w:proofErr w:type="spellStart"/>
      <w:r w:rsidRPr="005D7372">
        <w:rPr>
          <w:rFonts w:ascii="Courier New" w:hAnsi="Courier New" w:cs="Courier New"/>
          <w:sz w:val="16"/>
          <w:szCs w:val="16"/>
          <w:shd w:val="clear" w:color="auto" w:fill="FFFF00"/>
        </w:rPr>
        <w:t>releaseId</w:t>
      </w:r>
      <w:proofErr w:type="spellEnd"/>
      <w:r w:rsidRPr="005D7372">
        <w:rPr>
          <w:rFonts w:ascii="Courier New" w:hAnsi="Courier New" w:cs="Courier New"/>
          <w:sz w:val="16"/>
          <w:szCs w:val="16"/>
          <w:shd w:val="clear" w:color="auto" w:fill="FFFF00"/>
        </w:rPr>
        <w:t>=1</w:t>
      </w:r>
      <w:r w:rsidR="00562E2F">
        <w:rPr>
          <w:rFonts w:ascii="Courier New" w:hAnsi="Courier New" w:cs="Courier New"/>
          <w:sz w:val="16"/>
          <w:szCs w:val="16"/>
          <w:shd w:val="clear" w:color="auto" w:fill="FFFF00"/>
        </w:rPr>
        <w:t>,</w:t>
      </w:r>
    </w:p>
    <w:p w14:paraId="23752814" w14:textId="77777777" w:rsidR="00562E2F" w:rsidRPr="005D7372" w:rsidRDefault="00562E2F"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Pr>
          <w:rFonts w:ascii="Courier New" w:hAnsi="Courier New" w:cs="Courier New"/>
          <w:sz w:val="16"/>
          <w:szCs w:val="16"/>
          <w:shd w:val="clear" w:color="auto" w:fill="FFFF00"/>
        </w:rPr>
        <w:tab/>
      </w:r>
      <w:proofErr w:type="spellStart"/>
      <w:r>
        <w:rPr>
          <w:rFonts w:ascii="Courier New" w:hAnsi="Courier New" w:cs="Courier New"/>
          <w:sz w:val="16"/>
          <w:szCs w:val="16"/>
          <w:shd w:val="clear" w:color="auto" w:fill="FFFF00"/>
        </w:rPr>
        <w:t>testSetId</w:t>
      </w:r>
      <w:proofErr w:type="spellEnd"/>
    </w:p>
    <w:p w14:paraId="608F5BEF"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5D7372">
        <w:rPr>
          <w:rFonts w:ascii="Courier New" w:hAnsi="Courier New" w:cs="Courier New"/>
          <w:sz w:val="16"/>
          <w:szCs w:val="16"/>
          <w:shd w:val="clear" w:color="auto" w:fill="FFFF00"/>
        </w:rPr>
        <w:t>)</w:t>
      </w:r>
    </w:p>
    <w:p w14:paraId="76C6C367"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42432F9E"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class</w:t>
      </w:r>
      <w:r w:rsidRPr="00B51B05">
        <w:rPr>
          <w:rFonts w:ascii="Courier New" w:hAnsi="Courier New" w:cs="Courier New"/>
          <w:sz w:val="16"/>
          <w:szCs w:val="16"/>
        </w:rPr>
        <w:t xml:space="preserve"> </w:t>
      </w:r>
      <w:proofErr w:type="spellStart"/>
      <w:r w:rsidRPr="00B51B05">
        <w:rPr>
          <w:rFonts w:ascii="Courier New" w:hAnsi="Courier New" w:cs="Courier New"/>
          <w:sz w:val="16"/>
          <w:szCs w:val="16"/>
        </w:rPr>
        <w:t>SimpleTest</w:t>
      </w:r>
      <w:proofErr w:type="spellEnd"/>
    </w:p>
    <w:p w14:paraId="26869B2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w:t>
      </w:r>
    </w:p>
    <w:p w14:paraId="14FA664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protected</w:t>
      </w:r>
      <w:r w:rsidRPr="00B51B05">
        <w:rPr>
          <w:rFonts w:ascii="Courier New" w:hAnsi="Courier New" w:cs="Courier New"/>
          <w:sz w:val="16"/>
          <w:szCs w:val="16"/>
        </w:rPr>
        <w:t xml:space="preserve"> </w:t>
      </w:r>
      <w:r w:rsidRPr="00B51B05">
        <w:rPr>
          <w:rFonts w:ascii="Courier New" w:hAnsi="Courier New" w:cs="Courier New"/>
          <w:color w:val="0000FF"/>
          <w:sz w:val="16"/>
          <w:szCs w:val="16"/>
        </w:rPr>
        <w:t>int</w:t>
      </w:r>
      <w:r w:rsidRPr="00B51B05">
        <w:rPr>
          <w:rFonts w:ascii="Courier New" w:hAnsi="Courier New" w:cs="Courier New"/>
          <w:sz w:val="16"/>
          <w:szCs w:val="16"/>
        </w:rPr>
        <w:t xml:space="preserve"> fValue1;</w:t>
      </w:r>
    </w:p>
    <w:p w14:paraId="6532A674"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protected</w:t>
      </w:r>
      <w:r w:rsidRPr="00B51B05">
        <w:rPr>
          <w:rFonts w:ascii="Courier New" w:hAnsi="Courier New" w:cs="Courier New"/>
          <w:sz w:val="16"/>
          <w:szCs w:val="16"/>
        </w:rPr>
        <w:t xml:space="preserve"> </w:t>
      </w:r>
      <w:r w:rsidRPr="00B51B05">
        <w:rPr>
          <w:rFonts w:ascii="Courier New" w:hAnsi="Courier New" w:cs="Courier New"/>
          <w:color w:val="0000FF"/>
          <w:sz w:val="16"/>
          <w:szCs w:val="16"/>
        </w:rPr>
        <w:t>int</w:t>
      </w:r>
      <w:r w:rsidRPr="00B51B05">
        <w:rPr>
          <w:rFonts w:ascii="Courier New" w:hAnsi="Courier New" w:cs="Courier New"/>
          <w:sz w:val="16"/>
          <w:szCs w:val="16"/>
        </w:rPr>
        <w:t xml:space="preserve"> fValue2;</w:t>
      </w:r>
    </w:p>
    <w:p w14:paraId="6328A939"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29F0DDEE"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187EAE5B"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Sets up the unit test</w:t>
      </w:r>
    </w:p>
    <w:p w14:paraId="4EF3AA0E"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74CFC27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roofErr w:type="spellStart"/>
      <w:r w:rsidRPr="00B51B05">
        <w:rPr>
          <w:rFonts w:ascii="Courier New" w:hAnsi="Courier New" w:cs="Courier New"/>
          <w:sz w:val="16"/>
          <w:szCs w:val="16"/>
        </w:rPr>
        <w:t>BeforeClass</w:t>
      </w:r>
      <w:proofErr w:type="spellEnd"/>
    </w:p>
    <w:p w14:paraId="6165025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setUp</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7B18723D"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73E380C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t>fValue1= 2;</w:t>
      </w:r>
    </w:p>
    <w:p w14:paraId="79D10F0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t>fValue2= 3;</w:t>
      </w:r>
    </w:p>
    <w:p w14:paraId="6439DE7F"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1B19AA72"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42AC980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725027DD"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lastRenderedPageBreak/>
        <w:tab/>
        <w:t xml:space="preserve"> * Tests the addition of the two values</w:t>
      </w:r>
    </w:p>
    <w:p w14:paraId="081650C2"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5B24E589"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3186A86A"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SpiraTestCase</w:t>
      </w:r>
      <w:proofErr w:type="spellEnd"/>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testCaseId</w:t>
      </w:r>
      <w:proofErr w:type="spellEnd"/>
      <w:r w:rsidRPr="005D7372">
        <w:rPr>
          <w:rFonts w:ascii="Courier New" w:hAnsi="Courier New" w:cs="Courier New"/>
          <w:sz w:val="16"/>
          <w:szCs w:val="16"/>
          <w:shd w:val="clear" w:color="auto" w:fill="FFFF00"/>
        </w:rPr>
        <w:t>=5)</w:t>
      </w:r>
    </w:p>
    <w:p w14:paraId="15F7B6B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testAdd</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5B29338A"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56AB23A7"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double</w:t>
      </w:r>
      <w:r w:rsidRPr="00B51B05">
        <w:rPr>
          <w:rFonts w:ascii="Courier New" w:hAnsi="Courier New" w:cs="Courier New"/>
          <w:sz w:val="16"/>
          <w:szCs w:val="16"/>
        </w:rPr>
        <w:t xml:space="preserve"> result = fValue1 + fValue2;</w:t>
      </w:r>
    </w:p>
    <w:p w14:paraId="7E83946E"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18E24D34"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8000"/>
          <w:sz w:val="16"/>
          <w:szCs w:val="16"/>
        </w:rPr>
        <w:t>// forced failure result == 5</w:t>
      </w:r>
    </w:p>
    <w:p w14:paraId="3CB8868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r w:rsidRPr="00B51B05">
        <w:rPr>
          <w:rFonts w:ascii="Courier New" w:hAnsi="Courier New" w:cs="Courier New"/>
          <w:sz w:val="16"/>
          <w:szCs w:val="16"/>
        </w:rPr>
        <w:t>assertTrue</w:t>
      </w:r>
      <w:proofErr w:type="spellEnd"/>
      <w:r w:rsidRPr="00B51B05">
        <w:rPr>
          <w:rFonts w:ascii="Courier New" w:hAnsi="Courier New" w:cs="Courier New"/>
          <w:sz w:val="16"/>
          <w:szCs w:val="16"/>
        </w:rPr>
        <w:t xml:space="preserve"> (result == 6);</w:t>
      </w:r>
    </w:p>
    <w:p w14:paraId="0E0CC8B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1B7C399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07BA496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109E84FB"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division by zero</w:t>
      </w:r>
    </w:p>
    <w:p w14:paraId="2C604A2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0508AFA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39466C96" w14:textId="77777777" w:rsidR="005D7372" w:rsidRPr="005D7372"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shd w:val="clear" w:color="auto" w:fill="FFFF00"/>
        </w:rPr>
      </w:pPr>
      <w:r w:rsidRPr="00B51B05">
        <w:rPr>
          <w:rFonts w:ascii="Courier New" w:hAnsi="Courier New" w:cs="Courier New"/>
          <w:sz w:val="16"/>
          <w:szCs w:val="16"/>
        </w:rPr>
        <w:tab/>
      </w:r>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SpiraTestCase</w:t>
      </w:r>
      <w:proofErr w:type="spellEnd"/>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testCaseId</w:t>
      </w:r>
      <w:proofErr w:type="spellEnd"/>
      <w:r w:rsidRPr="005D7372">
        <w:rPr>
          <w:rFonts w:ascii="Courier New" w:hAnsi="Courier New" w:cs="Courier New"/>
          <w:sz w:val="16"/>
          <w:szCs w:val="16"/>
          <w:shd w:val="clear" w:color="auto" w:fill="FFFF00"/>
        </w:rPr>
        <w:t>=5)</w:t>
      </w:r>
    </w:p>
    <w:p w14:paraId="5DC079B4"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testDivideByZero</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3C09C59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5DEEB5A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int</w:t>
      </w:r>
      <w:r w:rsidRPr="00B51B05">
        <w:rPr>
          <w:rFonts w:ascii="Courier New" w:hAnsi="Courier New" w:cs="Courier New"/>
          <w:sz w:val="16"/>
          <w:szCs w:val="16"/>
        </w:rPr>
        <w:t xml:space="preserve"> zero = 0;</w:t>
      </w:r>
    </w:p>
    <w:p w14:paraId="29BAD807"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00FF"/>
          <w:sz w:val="16"/>
          <w:szCs w:val="16"/>
        </w:rPr>
        <w:t>int</w:t>
      </w:r>
      <w:r w:rsidRPr="00B51B05">
        <w:rPr>
          <w:rFonts w:ascii="Courier New" w:hAnsi="Courier New" w:cs="Courier New"/>
          <w:sz w:val="16"/>
          <w:szCs w:val="16"/>
        </w:rPr>
        <w:t xml:space="preserve"> result = 8 / zero;</w:t>
      </w:r>
    </w:p>
    <w:p w14:paraId="7FFE45A7"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t xml:space="preserve">result++; </w:t>
      </w:r>
      <w:r w:rsidRPr="00B51B05">
        <w:rPr>
          <w:rFonts w:ascii="Courier New" w:hAnsi="Courier New" w:cs="Courier New"/>
          <w:color w:val="008000"/>
          <w:sz w:val="16"/>
          <w:szCs w:val="16"/>
        </w:rPr>
        <w:t>// avoid warning for not using result</w:t>
      </w:r>
    </w:p>
    <w:p w14:paraId="58C311F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4E9481E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3248409A"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18E32AF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two equal values</w:t>
      </w:r>
    </w:p>
    <w:p w14:paraId="5DF30E9B"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50842CD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79B940D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SpiraTestCase</w:t>
      </w:r>
      <w:proofErr w:type="spellEnd"/>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testCaseId</w:t>
      </w:r>
      <w:proofErr w:type="spellEnd"/>
      <w:r w:rsidRPr="005D7372">
        <w:rPr>
          <w:rFonts w:ascii="Courier New" w:hAnsi="Courier New" w:cs="Courier New"/>
          <w:sz w:val="16"/>
          <w:szCs w:val="16"/>
          <w:shd w:val="clear" w:color="auto" w:fill="FFFF00"/>
        </w:rPr>
        <w:t>=6)</w:t>
      </w:r>
    </w:p>
    <w:p w14:paraId="52F896C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25BD05B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5F912AE0"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 12);</w:t>
      </w:r>
    </w:p>
    <w:p w14:paraId="5F26B4B5"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12L, 12L);</w:t>
      </w:r>
    </w:p>
    <w:p w14:paraId="6AEF5BB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color w:val="0000FF"/>
          <w:sz w:val="16"/>
          <w:szCs w:val="16"/>
        </w:rPr>
        <w:t>new</w:t>
      </w:r>
      <w:r w:rsidRPr="00B51B05">
        <w:rPr>
          <w:rFonts w:ascii="Courier New" w:hAnsi="Courier New" w:cs="Courier New"/>
          <w:sz w:val="16"/>
          <w:szCs w:val="16"/>
        </w:rPr>
        <w:t xml:space="preserve"> Long(12), </w:t>
      </w:r>
      <w:r w:rsidRPr="00B51B05">
        <w:rPr>
          <w:rFonts w:ascii="Courier New" w:hAnsi="Courier New" w:cs="Courier New"/>
          <w:color w:val="0000FF"/>
          <w:sz w:val="16"/>
          <w:szCs w:val="16"/>
        </w:rPr>
        <w:t>new</w:t>
      </w:r>
      <w:r w:rsidRPr="00B51B05">
        <w:rPr>
          <w:rFonts w:ascii="Courier New" w:hAnsi="Courier New" w:cs="Courier New"/>
          <w:sz w:val="16"/>
          <w:szCs w:val="16"/>
        </w:rPr>
        <w:t xml:space="preserve"> Long(12));</w:t>
      </w:r>
    </w:p>
    <w:p w14:paraId="7B9E851F"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0B65EA0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"Size", 12, 13);</w:t>
      </w:r>
    </w:p>
    <w:p w14:paraId="5FCFDA72"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"Capacity", 12.0, 11.99, 0.0);</w:t>
      </w:r>
    </w:p>
    <w:p w14:paraId="43FC2154"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3A976C2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p>
    <w:p w14:paraId="5E1D0FCC"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color w:val="008000"/>
          <w:sz w:val="16"/>
          <w:szCs w:val="16"/>
        </w:rPr>
        <w:t>/**</w:t>
      </w:r>
    </w:p>
    <w:p w14:paraId="1BF3FA1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 Tests success</w:t>
      </w:r>
    </w:p>
    <w:p w14:paraId="79CD7321"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color w:val="008000"/>
          <w:sz w:val="16"/>
          <w:szCs w:val="16"/>
        </w:rPr>
        <w:tab/>
        <w:t xml:space="preserve"> */</w:t>
      </w:r>
    </w:p>
    <w:p w14:paraId="59C6BD16"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@Test(groups={"</w:t>
      </w:r>
      <w:proofErr w:type="spellStart"/>
      <w:r w:rsidRPr="00B51B05">
        <w:rPr>
          <w:rFonts w:ascii="Courier New" w:hAnsi="Courier New" w:cs="Courier New"/>
          <w:sz w:val="16"/>
          <w:szCs w:val="16"/>
        </w:rPr>
        <w:t>unittest</w:t>
      </w:r>
      <w:proofErr w:type="spellEnd"/>
      <w:r w:rsidRPr="00B51B05">
        <w:rPr>
          <w:rFonts w:ascii="Courier New" w:hAnsi="Courier New" w:cs="Courier New"/>
          <w:sz w:val="16"/>
          <w:szCs w:val="16"/>
        </w:rPr>
        <w:t>"})</w:t>
      </w:r>
    </w:p>
    <w:p w14:paraId="3850D7D3"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SpiraTestCase</w:t>
      </w:r>
      <w:proofErr w:type="spellEnd"/>
      <w:r w:rsidRPr="005D7372">
        <w:rPr>
          <w:rFonts w:ascii="Courier New" w:hAnsi="Courier New" w:cs="Courier New"/>
          <w:sz w:val="16"/>
          <w:szCs w:val="16"/>
          <w:shd w:val="clear" w:color="auto" w:fill="FFFF00"/>
        </w:rPr>
        <w:t>(</w:t>
      </w:r>
      <w:proofErr w:type="spellStart"/>
      <w:r w:rsidRPr="005D7372">
        <w:rPr>
          <w:rFonts w:ascii="Courier New" w:hAnsi="Courier New" w:cs="Courier New"/>
          <w:sz w:val="16"/>
          <w:szCs w:val="16"/>
          <w:shd w:val="clear" w:color="auto" w:fill="FFFF00"/>
        </w:rPr>
        <w:t>testCaseId</w:t>
      </w:r>
      <w:proofErr w:type="spellEnd"/>
      <w:r w:rsidRPr="005D7372">
        <w:rPr>
          <w:rFonts w:ascii="Courier New" w:hAnsi="Courier New" w:cs="Courier New"/>
          <w:sz w:val="16"/>
          <w:szCs w:val="16"/>
          <w:shd w:val="clear" w:color="auto" w:fill="FFFF00"/>
        </w:rPr>
        <w:t>=6)</w:t>
      </w:r>
    </w:p>
    <w:p w14:paraId="10748389"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color w:val="0000FF"/>
          <w:sz w:val="16"/>
          <w:szCs w:val="16"/>
        </w:rPr>
        <w:t>public</w:t>
      </w:r>
      <w:r w:rsidRPr="00B51B05">
        <w:rPr>
          <w:rFonts w:ascii="Courier New" w:hAnsi="Courier New" w:cs="Courier New"/>
          <w:sz w:val="16"/>
          <w:szCs w:val="16"/>
        </w:rPr>
        <w:t xml:space="preserve"> </w:t>
      </w:r>
      <w:r w:rsidRPr="00B51B05">
        <w:rPr>
          <w:rFonts w:ascii="Courier New" w:hAnsi="Courier New" w:cs="Courier New"/>
          <w:color w:val="0000FF"/>
          <w:sz w:val="16"/>
          <w:szCs w:val="16"/>
        </w:rPr>
        <w:t>void</w:t>
      </w:r>
      <w:r w:rsidRPr="00B51B05">
        <w:rPr>
          <w:rFonts w:ascii="Courier New" w:hAnsi="Courier New" w:cs="Courier New"/>
          <w:sz w:val="16"/>
          <w:szCs w:val="16"/>
        </w:rPr>
        <w:t xml:space="preserve"> </w:t>
      </w:r>
      <w:proofErr w:type="spellStart"/>
      <w:proofErr w:type="gramStart"/>
      <w:r w:rsidRPr="00B51B05">
        <w:rPr>
          <w:rFonts w:ascii="Courier New" w:hAnsi="Courier New" w:cs="Courier New"/>
          <w:sz w:val="16"/>
          <w:szCs w:val="16"/>
        </w:rPr>
        <w:t>testSuccess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w:t>
      </w:r>
    </w:p>
    <w:p w14:paraId="60E6D5FD"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12AC4618"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color w:val="008000"/>
          <w:sz w:val="16"/>
          <w:szCs w:val="16"/>
        </w:rPr>
      </w:pPr>
      <w:r w:rsidRPr="00B51B05">
        <w:rPr>
          <w:rFonts w:ascii="Courier New" w:hAnsi="Courier New" w:cs="Courier New"/>
          <w:sz w:val="16"/>
          <w:szCs w:val="16"/>
        </w:rPr>
        <w:tab/>
      </w:r>
      <w:r w:rsidRPr="00B51B05">
        <w:rPr>
          <w:rFonts w:ascii="Courier New" w:hAnsi="Courier New" w:cs="Courier New"/>
          <w:sz w:val="16"/>
          <w:szCs w:val="16"/>
        </w:rPr>
        <w:tab/>
      </w:r>
      <w:r w:rsidRPr="00B51B05">
        <w:rPr>
          <w:rFonts w:ascii="Courier New" w:hAnsi="Courier New" w:cs="Courier New"/>
          <w:color w:val="008000"/>
          <w:sz w:val="16"/>
          <w:szCs w:val="16"/>
        </w:rPr>
        <w:t>//Successful test</w:t>
      </w:r>
    </w:p>
    <w:p w14:paraId="7609D1DE"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r>
      <w:r w:rsidRPr="00B51B05">
        <w:rPr>
          <w:rFonts w:ascii="Courier New" w:hAnsi="Courier New" w:cs="Courier New"/>
          <w:sz w:val="16"/>
          <w:szCs w:val="16"/>
        </w:rPr>
        <w:tab/>
      </w:r>
      <w:proofErr w:type="spellStart"/>
      <w:proofErr w:type="gramStart"/>
      <w:r w:rsidRPr="00B51B05">
        <w:rPr>
          <w:rFonts w:ascii="Courier New" w:hAnsi="Courier New" w:cs="Courier New"/>
          <w:sz w:val="16"/>
          <w:szCs w:val="16"/>
        </w:rPr>
        <w:t>assertEquals</w:t>
      </w:r>
      <w:proofErr w:type="spellEnd"/>
      <w:r w:rsidRPr="00B51B05">
        <w:rPr>
          <w:rFonts w:ascii="Courier New" w:hAnsi="Courier New" w:cs="Courier New"/>
          <w:sz w:val="16"/>
          <w:szCs w:val="16"/>
        </w:rPr>
        <w:t>(</w:t>
      </w:r>
      <w:proofErr w:type="gramEnd"/>
      <w:r w:rsidRPr="00B51B05">
        <w:rPr>
          <w:rFonts w:ascii="Courier New" w:hAnsi="Courier New" w:cs="Courier New"/>
          <w:sz w:val="16"/>
          <w:szCs w:val="16"/>
        </w:rPr>
        <w:t>12, 12);</w:t>
      </w:r>
    </w:p>
    <w:p w14:paraId="71C538F7" w14:textId="77777777" w:rsidR="005D7372" w:rsidRPr="00B51B05" w:rsidRDefault="005D7372" w:rsidP="005D7372">
      <w:pPr>
        <w:pBdr>
          <w:left w:val="thickThinSmallGap" w:sz="24" w:space="4" w:color="FF9900"/>
        </w:pBdr>
        <w:autoSpaceDE w:val="0"/>
        <w:autoSpaceDN w:val="0"/>
        <w:adjustRightInd w:val="0"/>
        <w:spacing w:after="0" w:line="240" w:lineRule="auto"/>
        <w:rPr>
          <w:rFonts w:ascii="Courier New" w:hAnsi="Courier New" w:cs="Courier New"/>
          <w:sz w:val="16"/>
          <w:szCs w:val="16"/>
        </w:rPr>
      </w:pPr>
      <w:r w:rsidRPr="00B51B05">
        <w:rPr>
          <w:rFonts w:ascii="Courier New" w:hAnsi="Courier New" w:cs="Courier New"/>
          <w:sz w:val="16"/>
          <w:szCs w:val="16"/>
        </w:rPr>
        <w:tab/>
        <w:t>}</w:t>
      </w:r>
    </w:p>
    <w:p w14:paraId="36275DBB" w14:textId="77777777" w:rsidR="005D7372" w:rsidRPr="00B51B05" w:rsidRDefault="005D7372" w:rsidP="005D7372">
      <w:pPr>
        <w:pBdr>
          <w:left w:val="thickThinSmallGap" w:sz="24" w:space="4" w:color="FF9900"/>
        </w:pBdr>
        <w:rPr>
          <w:sz w:val="16"/>
          <w:szCs w:val="16"/>
        </w:rPr>
      </w:pPr>
      <w:r w:rsidRPr="00B51B05">
        <w:rPr>
          <w:rFonts w:ascii="Courier New" w:hAnsi="Courier New" w:cs="Courier New"/>
          <w:sz w:val="16"/>
          <w:szCs w:val="16"/>
        </w:rPr>
        <w:t>}</w:t>
      </w:r>
    </w:p>
    <w:p w14:paraId="1F43AE78" w14:textId="77777777" w:rsidR="00757C47" w:rsidRDefault="00757C47" w:rsidP="00757C47">
      <w:r>
        <w:br/>
        <w:t>The overall class is marked with a new @</w:t>
      </w:r>
      <w:proofErr w:type="spellStart"/>
      <w:r>
        <w:t>SpiraTestConfiguration</w:t>
      </w:r>
      <w:proofErr w:type="spellEnd"/>
      <w:r>
        <w:t xml:space="preserve"> attribute that contains the following pieces of information needed to access the SpiraTest test repository:</w:t>
      </w:r>
    </w:p>
    <w:p w14:paraId="0288FBC7" w14:textId="77777777" w:rsidR="00562E2F" w:rsidRDefault="00562E2F" w:rsidP="00562E2F">
      <w:pPr>
        <w:numPr>
          <w:ilvl w:val="0"/>
          <w:numId w:val="25"/>
        </w:numPr>
      </w:pPr>
      <w:r w:rsidRPr="00D66C6D">
        <w:rPr>
          <w:b/>
        </w:rPr>
        <w:t xml:space="preserve">URL </w:t>
      </w:r>
      <w:r>
        <w:t xml:space="preserve">- The URL to the instance of SpiraTest being accessed. This needs to start with </w:t>
      </w:r>
      <w:r w:rsidRPr="00E37014">
        <w:rPr>
          <w:rStyle w:val="PlainTextChar"/>
          <w:u w:val="single"/>
        </w:rPr>
        <w:t>http:/</w:t>
      </w:r>
      <w:r>
        <w:rPr>
          <w:rStyle w:val="PlainTextChar"/>
          <w:u w:val="single"/>
        </w:rPr>
        <w:t>/</w:t>
      </w:r>
      <w:r>
        <w:t xml:space="preserve"> </w:t>
      </w:r>
      <w:r w:rsidR="00731941">
        <w:t xml:space="preserve">or </w:t>
      </w:r>
      <w:r w:rsidR="00731941" w:rsidRPr="00E37014">
        <w:rPr>
          <w:rStyle w:val="PlainTextChar"/>
          <w:u w:val="single"/>
        </w:rPr>
        <w:t>http</w:t>
      </w:r>
      <w:r w:rsidR="00731941">
        <w:rPr>
          <w:rStyle w:val="PlainTextChar"/>
          <w:u w:val="single"/>
        </w:rPr>
        <w:t>s</w:t>
      </w:r>
      <w:r w:rsidR="00731941" w:rsidRPr="00E37014">
        <w:rPr>
          <w:rStyle w:val="PlainTextChar"/>
          <w:u w:val="single"/>
        </w:rPr>
        <w:t>:/</w:t>
      </w:r>
      <w:r w:rsidR="00731941">
        <w:rPr>
          <w:rStyle w:val="PlainTextChar"/>
          <w:u w:val="single"/>
        </w:rPr>
        <w:t>/</w:t>
      </w:r>
    </w:p>
    <w:p w14:paraId="5C2FAE06" w14:textId="77777777" w:rsidR="00562E2F" w:rsidRDefault="00562E2F" w:rsidP="00562E2F">
      <w:pPr>
        <w:numPr>
          <w:ilvl w:val="0"/>
          <w:numId w:val="25"/>
        </w:numPr>
      </w:pPr>
      <w:r>
        <w:rPr>
          <w:b/>
        </w:rPr>
        <w:t>Login</w:t>
      </w:r>
      <w:r>
        <w:t xml:space="preserve"> - A valid username for the instance of SpiraTest.</w:t>
      </w:r>
    </w:p>
    <w:p w14:paraId="2C3406E2" w14:textId="77777777" w:rsidR="00562E2F" w:rsidRDefault="00562E2F" w:rsidP="00562E2F">
      <w:pPr>
        <w:numPr>
          <w:ilvl w:val="0"/>
          <w:numId w:val="25"/>
        </w:numPr>
      </w:pPr>
      <w:r w:rsidRPr="00A02C6D">
        <w:rPr>
          <w:b/>
        </w:rPr>
        <w:t>Password</w:t>
      </w:r>
      <w:r>
        <w:t xml:space="preserve"> - A valid password for the instance of SpiraTest.</w:t>
      </w:r>
    </w:p>
    <w:p w14:paraId="62F8C964" w14:textId="77777777" w:rsidR="00562E2F" w:rsidRDefault="00562E2F" w:rsidP="00562E2F">
      <w:pPr>
        <w:numPr>
          <w:ilvl w:val="0"/>
          <w:numId w:val="25"/>
        </w:numPr>
      </w:pPr>
      <w:r w:rsidRPr="00A02C6D">
        <w:rPr>
          <w:b/>
        </w:rPr>
        <w:t>Project Id</w:t>
      </w:r>
      <w:r>
        <w:t xml:space="preserve"> - The ID of the project (this can be found on the project homepage in the “Project Overview” section)</w:t>
      </w:r>
    </w:p>
    <w:p w14:paraId="7D52F17E" w14:textId="77777777" w:rsidR="00562E2F" w:rsidRDefault="00562E2F" w:rsidP="00562E2F">
      <w:pPr>
        <w:numPr>
          <w:ilvl w:val="0"/>
          <w:numId w:val="25"/>
        </w:numPr>
      </w:pPr>
      <w:r w:rsidRPr="00A02C6D">
        <w:rPr>
          <w:b/>
        </w:rPr>
        <w:t>Release Id</w:t>
      </w:r>
      <w:r w:rsidRPr="00A02C6D">
        <w:t xml:space="preserve"> (Optional)</w:t>
      </w:r>
      <w:r w:rsidRPr="00A02C6D">
        <w:rPr>
          <w:b/>
        </w:rPr>
        <w:t xml:space="preserve"> </w:t>
      </w:r>
      <w:r>
        <w:t>- The ID of the release to associate the test run with. This can be found on the releases list page (click on the Planning &gt; Releases tab). If you don’t want to specify a release, just use the value -1.</w:t>
      </w:r>
    </w:p>
    <w:p w14:paraId="72076BC0" w14:textId="77777777" w:rsidR="00562E2F" w:rsidRDefault="00562E2F" w:rsidP="00562E2F">
      <w:pPr>
        <w:numPr>
          <w:ilvl w:val="0"/>
          <w:numId w:val="25"/>
        </w:numPr>
      </w:pPr>
      <w:r w:rsidRPr="00A02C6D">
        <w:rPr>
          <w:b/>
        </w:rPr>
        <w:lastRenderedPageBreak/>
        <w:t xml:space="preserve">Test Set Id </w:t>
      </w:r>
      <w:r w:rsidRPr="00A02C6D">
        <w:t>(Optional)</w:t>
      </w:r>
      <w:r w:rsidRPr="00A02C6D">
        <w:rPr>
          <w:b/>
        </w:rPr>
        <w:t xml:space="preserve"> </w:t>
      </w:r>
      <w:r>
        <w:t xml:space="preserve">– The ID of the test set to associate the test run with. This can be found on the test set list page (click on the Testing &gt; Test Sets tab). If you don’t want to specify a test set, just use the value -1. If you choose a test set that is associated with a release, then you don’t need to explicitly set a release id (i.e. just use -1). </w:t>
      </w:r>
      <w:proofErr w:type="gramStart"/>
      <w:r>
        <w:t>However</w:t>
      </w:r>
      <w:proofErr w:type="gramEnd"/>
      <w:r>
        <w:t xml:space="preserve"> if you do set a release value, it will override the value associated with the test set.</w:t>
      </w:r>
    </w:p>
    <w:p w14:paraId="21BDA40E" w14:textId="77777777" w:rsidR="00757C47" w:rsidRDefault="00757C47" w:rsidP="00757C47">
      <w:r>
        <w:t>In addition, each of the individual test methods needs to be mapped to a specific test case within SpiraTest. This is done by adding a @</w:t>
      </w:r>
      <w:proofErr w:type="spellStart"/>
      <w:r>
        <w:t>SpiraTestCase</w:t>
      </w:r>
      <w:proofErr w:type="spellEnd"/>
      <w:r>
        <w:t xml:space="preserve"> attribute to the test method together with the ID of the corresponding test case in SpiraTest. The Test Case ID can be found on the test cases list page (click the “Test Cases” tab).</w:t>
      </w:r>
    </w:p>
    <w:p w14:paraId="034B77F1" w14:textId="77777777" w:rsidR="00757C47" w:rsidRDefault="00757C47" w:rsidP="00757C47">
      <w:r>
        <w:t xml:space="preserve">For these attributes to be available in your test fixture, you also need to add a reference to the </w:t>
      </w:r>
      <w:proofErr w:type="spellStart"/>
      <w:proofErr w:type="gramStart"/>
      <w:r w:rsidRPr="00EA1E87">
        <w:rPr>
          <w:i/>
        </w:rPr>
        <w:t>com.inflectra</w:t>
      </w:r>
      <w:proofErr w:type="gramEnd"/>
      <w:r w:rsidRPr="00EA1E87">
        <w:rPr>
          <w:i/>
        </w:rPr>
        <w:t>.spiratest.addons.</w:t>
      </w:r>
      <w:r w:rsidR="005D7372" w:rsidRPr="005D7372">
        <w:rPr>
          <w:i/>
        </w:rPr>
        <w:t>testnglistener</w:t>
      </w:r>
      <w:proofErr w:type="spellEnd"/>
      <w:r w:rsidRPr="00EA1E87">
        <w:rPr>
          <w:i/>
        </w:rPr>
        <w:t xml:space="preserve"> </w:t>
      </w:r>
      <w:r>
        <w:t>package. This package is bundled within the supplied JAR-file library for Windows</w:t>
      </w:r>
      <w:r w:rsidR="004E2A91">
        <w:t xml:space="preserve"> machines</w:t>
      </w:r>
      <w:r>
        <w:t>, and can be compiled from the provided source .java files on other platforms.</w:t>
      </w:r>
    </w:p>
    <w:p w14:paraId="01451DA4" w14:textId="77777777" w:rsidR="007450BD" w:rsidRDefault="007450BD" w:rsidP="007450BD">
      <w:r>
        <w:t>Now all you need to do is compile your code and then launch TestNG by executing the test fixture through the command line (or through your choice of IDE, e.g. Eclipse) with the SpiraTest listener option specified as a command argument. E.g. for our sample test, you would use the following command:</w:t>
      </w:r>
    </w:p>
    <w:p w14:paraId="538EBBD3" w14:textId="77777777" w:rsidR="007450BD" w:rsidRDefault="007450BD" w:rsidP="007450BD">
      <w:pPr>
        <w:pBdr>
          <w:left w:val="thinThickSmallGap" w:sz="24" w:space="4" w:color="FF9900"/>
        </w:pBdr>
        <w:rPr>
          <w:rStyle w:val="CodeChar"/>
        </w:rPr>
      </w:pPr>
      <w:r w:rsidRPr="007450BD">
        <w:rPr>
          <w:rStyle w:val="CodeChar"/>
        </w:rPr>
        <w:t xml:space="preserve">java </w:t>
      </w:r>
      <w:r w:rsidRPr="007450BD">
        <w:rPr>
          <w:rStyle w:val="CodeChar"/>
        </w:rPr>
        <w:br/>
        <w:t>-classpath "</w:t>
      </w:r>
      <w:r w:rsidR="00AD4C99" w:rsidRPr="00AD4C99">
        <w:t xml:space="preserve"> </w:t>
      </w:r>
      <w:r w:rsidR="00AD4C99">
        <w:rPr>
          <w:rStyle w:val="CodeChar"/>
        </w:rPr>
        <w:t>C:\Program Files\Selenium-RC-1.0.0\selenium-remote-control-1.0.0\selenium-java-client-driver-1.0.0</w:t>
      </w:r>
      <w:r w:rsidR="00AD4C99" w:rsidRPr="00AD4C99">
        <w:rPr>
          <w:rStyle w:val="CodeChar"/>
        </w:rPr>
        <w:t>\selenium-java-client-driver.jar</w:t>
      </w:r>
      <w:r w:rsidRPr="007450BD">
        <w:rPr>
          <w:rStyle w:val="CodeChar"/>
        </w:rPr>
        <w:t>;</w:t>
      </w:r>
      <w:r w:rsidR="00AD4C99" w:rsidRPr="00AD4C99">
        <w:rPr>
          <w:rStyle w:val="CodeChar"/>
        </w:rPr>
        <w:t>C:\Program Files\SpiraTestListener\TestNGListener.jar</w:t>
      </w:r>
      <w:r w:rsidRPr="007450BD">
        <w:rPr>
          <w:rStyle w:val="CodeChar"/>
        </w:rPr>
        <w:t>;</w:t>
      </w:r>
      <w:r w:rsidR="00AD4C99" w:rsidRPr="00AD4C99">
        <w:rPr>
          <w:rStyle w:val="CodeChar"/>
        </w:rPr>
        <w:t>C:\Program Files\TestNG-5.7\testng-5.7\testng-5.7-jdk15.jar</w:t>
      </w:r>
      <w:r w:rsidRPr="007450BD">
        <w:rPr>
          <w:rStyle w:val="CodeChar"/>
        </w:rPr>
        <w:t>" org.testng.TestNG</w:t>
      </w:r>
      <w:r w:rsidRPr="007450BD">
        <w:rPr>
          <w:rStyle w:val="CodeChar"/>
        </w:rPr>
        <w:br/>
        <w:t>-listener com.inflectra.spiratest.addons.testnglistener.SpiraTestListener com\inflectra\spiratest\addons\testnglistener\samples\unittests.xml</w:t>
      </w:r>
    </w:p>
    <w:p w14:paraId="25C874AD" w14:textId="77777777" w:rsidR="00757C47" w:rsidRDefault="007450BD" w:rsidP="007450BD">
      <w:r>
        <w:br/>
        <w:t>Once the test has run, you can view the test cases in SpiraTest</w:t>
      </w:r>
      <w:r w:rsidR="00757C47">
        <w:t xml:space="preserve">, you should see a </w:t>
      </w:r>
      <w:r w:rsidR="004E2A91">
        <w:t>TestNG</w:t>
      </w:r>
      <w:r w:rsidR="00757C47">
        <w:t xml:space="preserve"> automated test run displayed in the list of executed test runs:</w:t>
      </w:r>
    </w:p>
    <w:p w14:paraId="1630CE38" w14:textId="77777777" w:rsidR="00757C47" w:rsidRDefault="008652C8" w:rsidP="00757C47">
      <w:r>
        <w:rPr>
          <w:noProof/>
        </w:rPr>
        <w:drawing>
          <wp:inline distT="0" distB="0" distL="0" distR="0" wp14:anchorId="6BEBF873" wp14:editId="56A74478">
            <wp:extent cx="5478780" cy="2293620"/>
            <wp:effectExtent l="19050" t="19050" r="45720" b="3048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780" cy="22936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963E4C0" w14:textId="77777777" w:rsidR="00757C47" w:rsidRDefault="00757C47" w:rsidP="00757C47">
      <w:r>
        <w:t xml:space="preserve">Clicking on one of the </w:t>
      </w:r>
      <w:r w:rsidR="004E2A91">
        <w:t>TestNG</w:t>
      </w:r>
      <w:r>
        <w:t xml:space="preserve"> test runs will bring up a screen that provides information regarding what </w:t>
      </w:r>
      <w:r w:rsidR="004E2A91">
        <w:t>TestNG</w:t>
      </w:r>
      <w:r>
        <w:t xml:space="preserve"> test method failed, what the error was, together with the associated code stack-trace:</w:t>
      </w:r>
    </w:p>
    <w:p w14:paraId="384B929C" w14:textId="77777777" w:rsidR="00757C47" w:rsidRDefault="008652C8" w:rsidP="00757C47">
      <w:r>
        <w:rPr>
          <w:noProof/>
        </w:rPr>
        <w:lastRenderedPageBreak/>
        <w:drawing>
          <wp:inline distT="0" distB="0" distL="0" distR="0" wp14:anchorId="69FA90A0" wp14:editId="4C8B2C95">
            <wp:extent cx="5478780" cy="2598420"/>
            <wp:effectExtent l="19050" t="19050" r="45720" b="3048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25984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64443FD" w14:textId="77777777" w:rsidR="00757C47" w:rsidRDefault="00757C47" w:rsidP="00757C47">
      <w:r>
        <w:t xml:space="preserve">Congratulations… You are now able to run </w:t>
      </w:r>
      <w:r w:rsidR="004E2A91">
        <w:t>TestNG</w:t>
      </w:r>
      <w:r>
        <w:t xml:space="preserve"> automated tests and have the results be recorded within SpiraTest. The sample test fixture SimpleText.java is provided with the installation.</w:t>
      </w:r>
    </w:p>
    <w:p w14:paraId="43F1082B" w14:textId="77777777" w:rsidR="00D06F30" w:rsidRDefault="00757C47" w:rsidP="00D06F30">
      <w:r>
        <w:br w:type="page"/>
      </w:r>
    </w:p>
    <w:p w14:paraId="10D3297F" w14:textId="77777777" w:rsidR="003B116C" w:rsidRDefault="00863685" w:rsidP="00863685">
      <w:pPr>
        <w:pStyle w:val="Heading1"/>
      </w:pPr>
      <w:r>
        <w:lastRenderedPageBreak/>
        <w:br w:type="page"/>
      </w:r>
      <w:bookmarkStart w:id="12" w:name="_Toc523137228"/>
      <w:r w:rsidR="009C5658">
        <w:lastRenderedPageBreak/>
        <w:t>5</w:t>
      </w:r>
      <w:r w:rsidR="003B116C">
        <w:t>. Integrating with Selenium</w:t>
      </w:r>
      <w:bookmarkEnd w:id="12"/>
    </w:p>
    <w:p w14:paraId="0FEBB8BE" w14:textId="77777777" w:rsidR="0041475C" w:rsidRDefault="0041475C" w:rsidP="0041475C">
      <w:r>
        <w:t xml:space="preserve">Selenium </w:t>
      </w:r>
      <w:r w:rsidR="00E4503E">
        <w:t>WebDriver</w:t>
      </w:r>
      <w:r>
        <w:t xml:space="preserve"> is a test tool that allows you to wr</w:t>
      </w:r>
      <w:r w:rsidR="00C23A23">
        <w:t>ite automated web application user interface</w:t>
      </w:r>
      <w:r>
        <w:t xml:space="preserve"> tests in any programming language against any HTTP website using any mainstream JavaScript-enabled browser</w:t>
      </w:r>
      <w:r w:rsidR="00E4503E">
        <w:t>. Selenium WebDriver</w:t>
      </w:r>
      <w:r>
        <w:t xml:space="preserve"> comes in two parts. </w:t>
      </w:r>
    </w:p>
    <w:p w14:paraId="611B0F10" w14:textId="77777777" w:rsidR="0041475C" w:rsidRDefault="00E4503E" w:rsidP="00C23A23">
      <w:pPr>
        <w:numPr>
          <w:ilvl w:val="0"/>
          <w:numId w:val="27"/>
        </w:numPr>
      </w:pPr>
      <w:r>
        <w:t>An API or library for the web browser itself that is used to allow external applications to connect to the web browser and instruct it to perform certain operations.</w:t>
      </w:r>
    </w:p>
    <w:p w14:paraId="661DC1EF" w14:textId="77777777" w:rsidR="003B116C" w:rsidRDefault="0041475C" w:rsidP="00C23A23">
      <w:pPr>
        <w:numPr>
          <w:ilvl w:val="0"/>
          <w:numId w:val="27"/>
        </w:numPr>
      </w:pPr>
      <w:r>
        <w:t xml:space="preserve">Client libraries for </w:t>
      </w:r>
      <w:r w:rsidR="00C23A23">
        <w:t>various</w:t>
      </w:r>
      <w:r>
        <w:t xml:space="preserve"> computer language</w:t>
      </w:r>
      <w:r w:rsidR="00C23A23">
        <w:t>s - these are referred to as ‘</w:t>
      </w:r>
      <w:r w:rsidR="00E4503E">
        <w:t>language bindings</w:t>
      </w:r>
      <w:r w:rsidR="00C23A23">
        <w:t>.</w:t>
      </w:r>
    </w:p>
    <w:p w14:paraId="1EA5E7F6" w14:textId="77777777" w:rsidR="00C23A23" w:rsidRDefault="00C23A23" w:rsidP="00C23A23">
      <w:proofErr w:type="gramStart"/>
      <w:r>
        <w:t>Therefore</w:t>
      </w:r>
      <w:proofErr w:type="gramEnd"/>
      <w:r>
        <w:t xml:space="preserve"> to use SpiraTest with Selenium </w:t>
      </w:r>
      <w:r w:rsidR="00D32B1C">
        <w:t>WebDriver</w:t>
      </w:r>
      <w:r>
        <w:t xml:space="preserve"> (hereafter referred to as just Selenium), you need to decide which client driver you want to use, and then use the appropriate integration between SpiraTest and that driver’s underlying platform/language. </w:t>
      </w:r>
      <w:r w:rsidR="0036419B">
        <w:t>Any unit test framework listed in this guide can be used with Selenium (in addition to just running unit tests), we have some examples below for .NET, Java and Python.</w:t>
      </w:r>
    </w:p>
    <w:p w14:paraId="5DC07EB0" w14:textId="77777777" w:rsidR="003D7E11" w:rsidRDefault="009C5658" w:rsidP="003D7E11">
      <w:pPr>
        <w:pStyle w:val="Heading2"/>
      </w:pPr>
      <w:r>
        <w:t>5</w:t>
      </w:r>
      <w:r w:rsidR="003D7E11">
        <w:t>.1. Using the .NET Driver</w:t>
      </w:r>
    </w:p>
    <w:p w14:paraId="3CC91A3A" w14:textId="77777777" w:rsidR="003D7E11" w:rsidRDefault="00C23A23" w:rsidP="003B116C">
      <w:r>
        <w:t xml:space="preserve">To use the .NET driver for Selenium with SpiraTest, you will need to run your Selenium tests within the context of </w:t>
      </w:r>
      <w:r w:rsidR="000605A5">
        <w:t>a</w:t>
      </w:r>
      <w:r>
        <w:t xml:space="preserve"> </w:t>
      </w:r>
      <w:proofErr w:type="spellStart"/>
      <w:r>
        <w:t>NUnit</w:t>
      </w:r>
      <w:proofErr w:type="spellEnd"/>
      <w:r>
        <w:t xml:space="preserve"> test fixture. The details of how to configure </w:t>
      </w:r>
      <w:proofErr w:type="spellStart"/>
      <w:r>
        <w:t>NUnit</w:t>
      </w:r>
      <w:proofErr w:type="spellEnd"/>
      <w:r>
        <w:t xml:space="preserve"> to operate with SpiraTest are described in section 2 above. Once you have configured </w:t>
      </w:r>
      <w:proofErr w:type="spellStart"/>
      <w:r>
        <w:t>NUnit</w:t>
      </w:r>
      <w:proofErr w:type="spellEnd"/>
      <w:r>
        <w:t xml:space="preserve"> for use with </w:t>
      </w:r>
      <w:proofErr w:type="spellStart"/>
      <w:r>
        <w:t>SpriaTest</w:t>
      </w:r>
      <w:proofErr w:type="spellEnd"/>
      <w:r>
        <w:t xml:space="preserve">, there is one change that needs to be made to the SpiraTest </w:t>
      </w:r>
      <w:proofErr w:type="spellStart"/>
      <w:r>
        <w:t>NUnit</w:t>
      </w:r>
      <w:proofErr w:type="spellEnd"/>
      <w:r>
        <w:t xml:space="preserve"> configuration so that the Selenium tests report back to SpiraTest as ‘Selenium’ rather than “</w:t>
      </w:r>
      <w:proofErr w:type="spellStart"/>
      <w:r>
        <w:t>NUnit</w:t>
      </w:r>
      <w:proofErr w:type="spellEnd"/>
      <w:r>
        <w:t>’ so you can distinguish between them.</w:t>
      </w:r>
    </w:p>
    <w:p w14:paraId="09FFF951" w14:textId="77777777" w:rsidR="00C23A23" w:rsidRDefault="00C23A23" w:rsidP="003B116C">
      <w:r>
        <w:t xml:space="preserve">Supplied with the SpiraTest </w:t>
      </w:r>
      <w:proofErr w:type="spellStart"/>
      <w:r>
        <w:t>NUnit</w:t>
      </w:r>
      <w:proofErr w:type="spellEnd"/>
      <w:r>
        <w:t xml:space="preserve"> add-in is a sample test for using Selenium with SpiraTest:</w:t>
      </w:r>
    </w:p>
    <w:p w14:paraId="3C0C4E86"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color w:val="0000FF"/>
          <w:sz w:val="16"/>
          <w:szCs w:val="16"/>
        </w:rPr>
        <w:t>using</w:t>
      </w:r>
      <w:r w:rsidRPr="000605A5">
        <w:rPr>
          <w:rFonts w:ascii="Courier New" w:hAnsi="Courier New" w:cs="Courier New"/>
          <w:sz w:val="16"/>
          <w:szCs w:val="16"/>
        </w:rPr>
        <w:t xml:space="preserve"> System;</w:t>
      </w:r>
    </w:p>
    <w:p w14:paraId="3F2D4A10"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color w:val="0000FF"/>
          <w:sz w:val="16"/>
          <w:szCs w:val="16"/>
        </w:rPr>
        <w:t>using</w:t>
      </w:r>
      <w:r w:rsidRPr="000605A5">
        <w:rPr>
          <w:rFonts w:ascii="Courier New" w:hAnsi="Courier New" w:cs="Courier New"/>
          <w:sz w:val="16"/>
          <w:szCs w:val="16"/>
        </w:rPr>
        <w:t xml:space="preserve"> </w:t>
      </w:r>
      <w:proofErr w:type="spellStart"/>
      <w:r w:rsidRPr="000605A5">
        <w:rPr>
          <w:rFonts w:ascii="Courier New" w:hAnsi="Courier New" w:cs="Courier New"/>
          <w:sz w:val="16"/>
          <w:szCs w:val="16"/>
        </w:rPr>
        <w:t>NUnit.Framework</w:t>
      </w:r>
      <w:proofErr w:type="spellEnd"/>
      <w:r w:rsidRPr="000605A5">
        <w:rPr>
          <w:rFonts w:ascii="Courier New" w:hAnsi="Courier New" w:cs="Courier New"/>
          <w:sz w:val="16"/>
          <w:szCs w:val="16"/>
        </w:rPr>
        <w:t>;</w:t>
      </w:r>
    </w:p>
    <w:p w14:paraId="477F2A6B"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color w:val="0000FF"/>
          <w:sz w:val="16"/>
          <w:szCs w:val="16"/>
        </w:rPr>
        <w:t>using</w:t>
      </w:r>
      <w:r w:rsidRPr="000605A5">
        <w:rPr>
          <w:rFonts w:ascii="Courier New" w:hAnsi="Courier New" w:cs="Courier New"/>
          <w:sz w:val="16"/>
          <w:szCs w:val="16"/>
        </w:rPr>
        <w:t xml:space="preserve"> </w:t>
      </w:r>
      <w:proofErr w:type="gramStart"/>
      <w:r w:rsidRPr="000605A5">
        <w:rPr>
          <w:rFonts w:ascii="Courier New" w:hAnsi="Courier New" w:cs="Courier New"/>
          <w:sz w:val="16"/>
          <w:szCs w:val="16"/>
        </w:rPr>
        <w:t>Inflectra.SpiraTest.AddOns.SpiraTestNUnitAddIn</w:t>
      </w:r>
      <w:proofErr w:type="gramEnd"/>
      <w:r w:rsidRPr="000605A5">
        <w:rPr>
          <w:rFonts w:ascii="Courier New" w:hAnsi="Courier New" w:cs="Courier New"/>
          <w:sz w:val="16"/>
          <w:szCs w:val="16"/>
        </w:rPr>
        <w:t>.SpiraTestFramework;</w:t>
      </w:r>
    </w:p>
    <w:p w14:paraId="748B2635"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color w:val="0000FF"/>
          <w:sz w:val="16"/>
          <w:szCs w:val="16"/>
        </w:rPr>
        <w:t>using</w:t>
      </w:r>
      <w:r w:rsidRPr="000605A5">
        <w:rPr>
          <w:rFonts w:ascii="Courier New" w:hAnsi="Courier New" w:cs="Courier New"/>
          <w:sz w:val="16"/>
          <w:szCs w:val="16"/>
        </w:rPr>
        <w:t xml:space="preserve"> Selenium;</w:t>
      </w:r>
    </w:p>
    <w:p w14:paraId="1945A935"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207903BD"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color w:val="0000FF"/>
          <w:sz w:val="16"/>
          <w:szCs w:val="16"/>
        </w:rPr>
        <w:t>namespace</w:t>
      </w:r>
      <w:r w:rsidRPr="000605A5">
        <w:rPr>
          <w:rFonts w:ascii="Courier New" w:hAnsi="Courier New" w:cs="Courier New"/>
          <w:sz w:val="16"/>
          <w:szCs w:val="16"/>
        </w:rPr>
        <w:t xml:space="preserve"> </w:t>
      </w:r>
      <w:proofErr w:type="spellStart"/>
      <w:r w:rsidRPr="000605A5">
        <w:rPr>
          <w:rFonts w:ascii="Courier New" w:hAnsi="Courier New" w:cs="Courier New"/>
          <w:sz w:val="16"/>
          <w:szCs w:val="16"/>
        </w:rPr>
        <w:t>SeleniumSampleTest</w:t>
      </w:r>
      <w:proofErr w:type="spellEnd"/>
    </w:p>
    <w:p w14:paraId="5D9126F3"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w:t>
      </w:r>
    </w:p>
    <w:p w14:paraId="24902872"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808080"/>
          <w:sz w:val="16"/>
          <w:szCs w:val="16"/>
        </w:rPr>
      </w:pP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w:t>
      </w:r>
      <w:r w:rsidRPr="000605A5">
        <w:rPr>
          <w:rFonts w:ascii="Courier New" w:hAnsi="Courier New" w:cs="Courier New"/>
          <w:color w:val="808080"/>
          <w:sz w:val="16"/>
          <w:szCs w:val="16"/>
        </w:rPr>
        <w:t>&lt;summary&gt;</w:t>
      </w:r>
    </w:p>
    <w:p w14:paraId="496C7408"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Sample test fixture that tests the </w:t>
      </w:r>
      <w:proofErr w:type="spellStart"/>
      <w:r w:rsidRPr="000605A5">
        <w:rPr>
          <w:rFonts w:ascii="Courier New" w:hAnsi="Courier New" w:cs="Courier New"/>
          <w:color w:val="008000"/>
          <w:sz w:val="16"/>
          <w:szCs w:val="16"/>
        </w:rPr>
        <w:t>NUnit</w:t>
      </w:r>
      <w:proofErr w:type="spellEnd"/>
      <w:r w:rsidRPr="000605A5">
        <w:rPr>
          <w:rFonts w:ascii="Courier New" w:hAnsi="Courier New" w:cs="Courier New"/>
          <w:color w:val="008000"/>
          <w:sz w:val="16"/>
          <w:szCs w:val="16"/>
        </w:rPr>
        <w:t xml:space="preserve"> SpiraTest integration with the</w:t>
      </w:r>
    </w:p>
    <w:p w14:paraId="60AC2FD8"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Selenium-RC .NET Driver</w:t>
      </w:r>
    </w:p>
    <w:p w14:paraId="48B4629C"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808080"/>
          <w:sz w:val="16"/>
          <w:szCs w:val="16"/>
        </w:rPr>
      </w:pP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w:t>
      </w:r>
      <w:r w:rsidRPr="000605A5">
        <w:rPr>
          <w:rFonts w:ascii="Courier New" w:hAnsi="Courier New" w:cs="Courier New"/>
          <w:color w:val="808080"/>
          <w:sz w:val="16"/>
          <w:szCs w:val="16"/>
        </w:rPr>
        <w:t>&lt;/summary&gt;</w:t>
      </w:r>
    </w:p>
    <w:p w14:paraId="4B37DF26"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t>[</w:t>
      </w:r>
    </w:p>
    <w:p w14:paraId="3978A4E6"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proofErr w:type="spellStart"/>
      <w:r w:rsidRPr="000605A5">
        <w:rPr>
          <w:rFonts w:ascii="Courier New" w:hAnsi="Courier New" w:cs="Courier New"/>
          <w:sz w:val="16"/>
          <w:szCs w:val="16"/>
        </w:rPr>
        <w:t>TestFixture</w:t>
      </w:r>
      <w:proofErr w:type="spellEnd"/>
      <w:r w:rsidRPr="000605A5">
        <w:rPr>
          <w:rFonts w:ascii="Courier New" w:hAnsi="Courier New" w:cs="Courier New"/>
          <w:sz w:val="16"/>
          <w:szCs w:val="16"/>
        </w:rPr>
        <w:t>,</w:t>
      </w:r>
    </w:p>
    <w:p w14:paraId="645ADB3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SpiraTestConfiguration</w:t>
      </w:r>
      <w:proofErr w:type="spellEnd"/>
      <w:r w:rsidRPr="000605A5">
        <w:rPr>
          <w:rFonts w:ascii="Courier New" w:hAnsi="Courier New" w:cs="Courier New"/>
          <w:sz w:val="16"/>
          <w:szCs w:val="16"/>
        </w:rPr>
        <w:t>(</w:t>
      </w:r>
      <w:proofErr w:type="gramEnd"/>
      <w:r w:rsidRPr="000605A5">
        <w:rPr>
          <w:rFonts w:ascii="Courier New" w:hAnsi="Courier New" w:cs="Courier New"/>
          <w:sz w:val="16"/>
          <w:szCs w:val="16"/>
        </w:rPr>
        <w:t xml:space="preserve">"http://localhost/SpiraTest", "fredbloggs", "fredbloggs", 1, 1, </w:t>
      </w:r>
      <w:r w:rsidR="0036654E">
        <w:rPr>
          <w:rFonts w:ascii="Courier New" w:hAnsi="Courier New" w:cs="Courier New"/>
          <w:sz w:val="16"/>
          <w:szCs w:val="16"/>
        </w:rPr>
        <w:t xml:space="preserve">2, </w:t>
      </w:r>
      <w:proofErr w:type="spellStart"/>
      <w:r w:rsidRPr="000605A5">
        <w:rPr>
          <w:rFonts w:ascii="Courier New" w:hAnsi="Courier New" w:cs="Courier New"/>
          <w:sz w:val="16"/>
          <w:szCs w:val="16"/>
          <w:shd w:val="clear" w:color="auto" w:fill="FFFF00"/>
        </w:rPr>
        <w:t>SpiraTestConfigurationAttribute.RunnerName.Selenium</w:t>
      </w:r>
      <w:proofErr w:type="spellEnd"/>
      <w:r w:rsidRPr="000605A5">
        <w:rPr>
          <w:rFonts w:ascii="Courier New" w:hAnsi="Courier New" w:cs="Courier New"/>
          <w:sz w:val="16"/>
          <w:szCs w:val="16"/>
        </w:rPr>
        <w:t>)</w:t>
      </w:r>
    </w:p>
    <w:p w14:paraId="0C9836F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t>]</w:t>
      </w:r>
    </w:p>
    <w:p w14:paraId="4680F90B"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color w:val="0000FF"/>
          <w:sz w:val="16"/>
          <w:szCs w:val="16"/>
        </w:rPr>
        <w:t>public</w:t>
      </w:r>
      <w:r w:rsidRPr="000605A5">
        <w:rPr>
          <w:rFonts w:ascii="Courier New" w:hAnsi="Courier New" w:cs="Courier New"/>
          <w:sz w:val="16"/>
          <w:szCs w:val="16"/>
        </w:rPr>
        <w:t xml:space="preserve"> </w:t>
      </w:r>
      <w:r w:rsidRPr="000605A5">
        <w:rPr>
          <w:rFonts w:ascii="Courier New" w:hAnsi="Courier New" w:cs="Courier New"/>
          <w:color w:val="0000FF"/>
          <w:sz w:val="16"/>
          <w:szCs w:val="16"/>
        </w:rPr>
        <w:t>class</w:t>
      </w:r>
      <w:r w:rsidRPr="000605A5">
        <w:rPr>
          <w:rFonts w:ascii="Courier New" w:hAnsi="Courier New" w:cs="Courier New"/>
          <w:sz w:val="16"/>
          <w:szCs w:val="16"/>
        </w:rPr>
        <w:t xml:space="preserve"> </w:t>
      </w:r>
      <w:proofErr w:type="spellStart"/>
      <w:r w:rsidRPr="000605A5">
        <w:rPr>
          <w:rFonts w:ascii="Courier New" w:hAnsi="Courier New" w:cs="Courier New"/>
          <w:sz w:val="16"/>
          <w:szCs w:val="16"/>
        </w:rPr>
        <w:t>GoogleTest</w:t>
      </w:r>
      <w:proofErr w:type="spellEnd"/>
    </w:p>
    <w:p w14:paraId="5CDF02FF"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t>{</w:t>
      </w:r>
    </w:p>
    <w:p w14:paraId="7282CEF8"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00FF"/>
          <w:sz w:val="16"/>
          <w:szCs w:val="16"/>
        </w:rPr>
        <w:t>private</w:t>
      </w:r>
      <w:r w:rsidRPr="000605A5">
        <w:rPr>
          <w:rFonts w:ascii="Courier New" w:hAnsi="Courier New" w:cs="Courier New"/>
          <w:sz w:val="16"/>
          <w:szCs w:val="16"/>
        </w:rPr>
        <w:t xml:space="preserve"> </w:t>
      </w:r>
      <w:r w:rsidRPr="000605A5">
        <w:rPr>
          <w:rFonts w:ascii="Courier New" w:hAnsi="Courier New" w:cs="Courier New"/>
          <w:color w:val="0000FF"/>
          <w:sz w:val="16"/>
          <w:szCs w:val="16"/>
        </w:rPr>
        <w:t>static</w:t>
      </w:r>
      <w:r w:rsidRPr="000605A5">
        <w:rPr>
          <w:rFonts w:ascii="Courier New" w:hAnsi="Courier New" w:cs="Courier New"/>
          <w:sz w:val="16"/>
          <w:szCs w:val="16"/>
        </w:rPr>
        <w:t xml:space="preserve"> </w:t>
      </w:r>
      <w:proofErr w:type="spellStart"/>
      <w:r w:rsidRPr="000605A5">
        <w:rPr>
          <w:rFonts w:ascii="Courier New" w:hAnsi="Courier New" w:cs="Courier New"/>
          <w:sz w:val="16"/>
          <w:szCs w:val="16"/>
        </w:rPr>
        <w:t>ISelenium</w:t>
      </w:r>
      <w:proofErr w:type="spellEnd"/>
      <w:r w:rsidRPr="000605A5">
        <w:rPr>
          <w:rFonts w:ascii="Courier New" w:hAnsi="Courier New" w:cs="Courier New"/>
          <w:sz w:val="16"/>
          <w:szCs w:val="16"/>
        </w:rPr>
        <w:t xml:space="preserve"> selenium;</w:t>
      </w:r>
    </w:p>
    <w:p w14:paraId="1F4AF43C"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19886A41"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roofErr w:type="spellStart"/>
      <w:r w:rsidRPr="000605A5">
        <w:rPr>
          <w:rFonts w:ascii="Courier New" w:hAnsi="Courier New" w:cs="Courier New"/>
          <w:sz w:val="16"/>
          <w:szCs w:val="16"/>
        </w:rPr>
        <w:t>SetUp</w:t>
      </w:r>
      <w:proofErr w:type="spellEnd"/>
      <w:r w:rsidRPr="000605A5">
        <w:rPr>
          <w:rFonts w:ascii="Courier New" w:hAnsi="Courier New" w:cs="Courier New"/>
          <w:sz w:val="16"/>
          <w:szCs w:val="16"/>
        </w:rPr>
        <w:t>]</w:t>
      </w:r>
    </w:p>
    <w:p w14:paraId="21610BE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00FF"/>
          <w:sz w:val="16"/>
          <w:szCs w:val="16"/>
        </w:rPr>
        <w:t>public</w:t>
      </w:r>
      <w:r w:rsidRPr="000605A5">
        <w:rPr>
          <w:rFonts w:ascii="Courier New" w:hAnsi="Courier New" w:cs="Courier New"/>
          <w:sz w:val="16"/>
          <w:szCs w:val="16"/>
        </w:rPr>
        <w:t xml:space="preserve"> </w:t>
      </w:r>
      <w:r w:rsidRPr="000605A5">
        <w:rPr>
          <w:rFonts w:ascii="Courier New" w:hAnsi="Courier New" w:cs="Courier New"/>
          <w:color w:val="0000FF"/>
          <w:sz w:val="16"/>
          <w:szCs w:val="16"/>
        </w:rPr>
        <w:t>void</w:t>
      </w:r>
      <w:r w:rsidRPr="000605A5">
        <w:rPr>
          <w:rFonts w:ascii="Courier New" w:hAnsi="Courier New" w:cs="Courier New"/>
          <w:sz w:val="16"/>
          <w:szCs w:val="16"/>
        </w:rPr>
        <w:t xml:space="preserve"> </w:t>
      </w:r>
      <w:proofErr w:type="spellStart"/>
      <w:proofErr w:type="gramStart"/>
      <w:r w:rsidRPr="000605A5">
        <w:rPr>
          <w:rFonts w:ascii="Courier New" w:hAnsi="Courier New" w:cs="Courier New"/>
          <w:sz w:val="16"/>
          <w:szCs w:val="16"/>
        </w:rPr>
        <w:t>SetupTest</w:t>
      </w:r>
      <w:proofErr w:type="spellEnd"/>
      <w:r w:rsidRPr="000605A5">
        <w:rPr>
          <w:rFonts w:ascii="Courier New" w:hAnsi="Courier New" w:cs="Courier New"/>
          <w:sz w:val="16"/>
          <w:szCs w:val="16"/>
        </w:rPr>
        <w:t>(</w:t>
      </w:r>
      <w:proofErr w:type="gramEnd"/>
      <w:r w:rsidRPr="000605A5">
        <w:rPr>
          <w:rFonts w:ascii="Courier New" w:hAnsi="Courier New" w:cs="Courier New"/>
          <w:sz w:val="16"/>
          <w:szCs w:val="16"/>
        </w:rPr>
        <w:t>)</w:t>
      </w:r>
    </w:p>
    <w:p w14:paraId="23120039"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049F4EBF"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8000"/>
          <w:sz w:val="16"/>
          <w:szCs w:val="16"/>
        </w:rPr>
        <w:t>//Instantiate the selenium .NET proxy</w:t>
      </w:r>
    </w:p>
    <w:p w14:paraId="6E9CA62A"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t xml:space="preserve">selenium = </w:t>
      </w:r>
      <w:r w:rsidRPr="000605A5">
        <w:rPr>
          <w:rFonts w:ascii="Courier New" w:hAnsi="Courier New" w:cs="Courier New"/>
          <w:color w:val="0000FF"/>
          <w:sz w:val="16"/>
          <w:szCs w:val="16"/>
        </w:rPr>
        <w:t>new</w:t>
      </w:r>
      <w:r w:rsidRPr="000605A5">
        <w:rPr>
          <w:rFonts w:ascii="Courier New" w:hAnsi="Courier New" w:cs="Courier New"/>
          <w:sz w:val="16"/>
          <w:szCs w:val="16"/>
        </w:rPr>
        <w:t xml:space="preserve"> </w:t>
      </w:r>
      <w:proofErr w:type="spellStart"/>
      <w:proofErr w:type="gramStart"/>
      <w:r w:rsidRPr="000605A5">
        <w:rPr>
          <w:rFonts w:ascii="Courier New" w:hAnsi="Courier New" w:cs="Courier New"/>
          <w:sz w:val="16"/>
          <w:szCs w:val="16"/>
        </w:rPr>
        <w:t>DefaultSelenium</w:t>
      </w:r>
      <w:proofErr w:type="spellEnd"/>
      <w:r w:rsidRPr="000605A5">
        <w:rPr>
          <w:rFonts w:ascii="Courier New" w:hAnsi="Courier New" w:cs="Courier New"/>
          <w:sz w:val="16"/>
          <w:szCs w:val="16"/>
        </w:rPr>
        <w:t>(</w:t>
      </w:r>
      <w:proofErr w:type="gramEnd"/>
      <w:r w:rsidRPr="000605A5">
        <w:rPr>
          <w:rFonts w:ascii="Courier New" w:hAnsi="Courier New" w:cs="Courier New"/>
          <w:sz w:val="16"/>
          <w:szCs w:val="16"/>
        </w:rPr>
        <w:t>"localhost", 4444, "*</w:t>
      </w:r>
      <w:proofErr w:type="spellStart"/>
      <w:r w:rsidRPr="000605A5">
        <w:rPr>
          <w:rFonts w:ascii="Courier New" w:hAnsi="Courier New" w:cs="Courier New"/>
          <w:sz w:val="16"/>
          <w:szCs w:val="16"/>
        </w:rPr>
        <w:t>iexplore</w:t>
      </w:r>
      <w:proofErr w:type="spellEnd"/>
      <w:r w:rsidRPr="000605A5">
        <w:rPr>
          <w:rFonts w:ascii="Courier New" w:hAnsi="Courier New" w:cs="Courier New"/>
          <w:sz w:val="16"/>
          <w:szCs w:val="16"/>
        </w:rPr>
        <w:t>", "http://www.google.com");</w:t>
      </w:r>
    </w:p>
    <w:p w14:paraId="0A9F7C9E"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selenium.Start</w:t>
      </w:r>
      <w:proofErr w:type="spellEnd"/>
      <w:proofErr w:type="gramEnd"/>
      <w:r w:rsidRPr="000605A5">
        <w:rPr>
          <w:rFonts w:ascii="Courier New" w:hAnsi="Courier New" w:cs="Courier New"/>
          <w:sz w:val="16"/>
          <w:szCs w:val="16"/>
        </w:rPr>
        <w:t>();</w:t>
      </w:r>
    </w:p>
    <w:p w14:paraId="237C677B"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769AA85B"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2639A09F"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roofErr w:type="spellStart"/>
      <w:r w:rsidRPr="000605A5">
        <w:rPr>
          <w:rFonts w:ascii="Courier New" w:hAnsi="Courier New" w:cs="Courier New"/>
          <w:sz w:val="16"/>
          <w:szCs w:val="16"/>
        </w:rPr>
        <w:t>TearDown</w:t>
      </w:r>
      <w:proofErr w:type="spellEnd"/>
      <w:r w:rsidRPr="000605A5">
        <w:rPr>
          <w:rFonts w:ascii="Courier New" w:hAnsi="Courier New" w:cs="Courier New"/>
          <w:sz w:val="16"/>
          <w:szCs w:val="16"/>
        </w:rPr>
        <w:t>]</w:t>
      </w:r>
    </w:p>
    <w:p w14:paraId="0BD3CD7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00FF"/>
          <w:sz w:val="16"/>
          <w:szCs w:val="16"/>
        </w:rPr>
        <w:t>public</w:t>
      </w:r>
      <w:r w:rsidRPr="000605A5">
        <w:rPr>
          <w:rFonts w:ascii="Courier New" w:hAnsi="Courier New" w:cs="Courier New"/>
          <w:sz w:val="16"/>
          <w:szCs w:val="16"/>
        </w:rPr>
        <w:t xml:space="preserve"> </w:t>
      </w:r>
      <w:r w:rsidRPr="000605A5">
        <w:rPr>
          <w:rFonts w:ascii="Courier New" w:hAnsi="Courier New" w:cs="Courier New"/>
          <w:color w:val="0000FF"/>
          <w:sz w:val="16"/>
          <w:szCs w:val="16"/>
        </w:rPr>
        <w:t>void</w:t>
      </w:r>
      <w:r w:rsidRPr="000605A5">
        <w:rPr>
          <w:rFonts w:ascii="Courier New" w:hAnsi="Courier New" w:cs="Courier New"/>
          <w:sz w:val="16"/>
          <w:szCs w:val="16"/>
        </w:rPr>
        <w:t xml:space="preserve"> </w:t>
      </w:r>
      <w:proofErr w:type="spellStart"/>
      <w:proofErr w:type="gramStart"/>
      <w:r w:rsidRPr="000605A5">
        <w:rPr>
          <w:rFonts w:ascii="Courier New" w:hAnsi="Courier New" w:cs="Courier New"/>
          <w:sz w:val="16"/>
          <w:szCs w:val="16"/>
        </w:rPr>
        <w:t>TeardownTest</w:t>
      </w:r>
      <w:proofErr w:type="spellEnd"/>
      <w:r w:rsidRPr="000605A5">
        <w:rPr>
          <w:rFonts w:ascii="Courier New" w:hAnsi="Courier New" w:cs="Courier New"/>
          <w:sz w:val="16"/>
          <w:szCs w:val="16"/>
        </w:rPr>
        <w:t>(</w:t>
      </w:r>
      <w:proofErr w:type="gramEnd"/>
      <w:r w:rsidRPr="000605A5">
        <w:rPr>
          <w:rFonts w:ascii="Courier New" w:hAnsi="Courier New" w:cs="Courier New"/>
          <w:sz w:val="16"/>
          <w:szCs w:val="16"/>
        </w:rPr>
        <w:t>)</w:t>
      </w:r>
    </w:p>
    <w:p w14:paraId="577D9EE0"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0944D903"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selenium.Stop</w:t>
      </w:r>
      <w:proofErr w:type="spellEnd"/>
      <w:proofErr w:type="gramEnd"/>
      <w:r w:rsidRPr="000605A5">
        <w:rPr>
          <w:rFonts w:ascii="Courier New" w:hAnsi="Courier New" w:cs="Courier New"/>
          <w:sz w:val="16"/>
          <w:szCs w:val="16"/>
        </w:rPr>
        <w:t>();</w:t>
      </w:r>
    </w:p>
    <w:p w14:paraId="3145EF3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62F670AF"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234DDEC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80808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w:t>
      </w:r>
      <w:r w:rsidRPr="000605A5">
        <w:rPr>
          <w:rFonts w:ascii="Courier New" w:hAnsi="Courier New" w:cs="Courier New"/>
          <w:color w:val="808080"/>
          <w:sz w:val="16"/>
          <w:szCs w:val="16"/>
        </w:rPr>
        <w:t>&lt;summary&gt;</w:t>
      </w:r>
    </w:p>
    <w:p w14:paraId="7D67BBF9"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Sample test that searches on Google, passes correctly</w:t>
      </w:r>
    </w:p>
    <w:p w14:paraId="0FA33732"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80808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808080"/>
          <w:sz w:val="16"/>
          <w:szCs w:val="16"/>
        </w:rPr>
        <w:t>///</w:t>
      </w:r>
      <w:r w:rsidRPr="000605A5">
        <w:rPr>
          <w:rFonts w:ascii="Courier New" w:hAnsi="Courier New" w:cs="Courier New"/>
          <w:color w:val="008000"/>
          <w:sz w:val="16"/>
          <w:szCs w:val="16"/>
        </w:rPr>
        <w:t xml:space="preserve"> </w:t>
      </w:r>
      <w:r w:rsidRPr="000605A5">
        <w:rPr>
          <w:rFonts w:ascii="Courier New" w:hAnsi="Courier New" w:cs="Courier New"/>
          <w:color w:val="808080"/>
          <w:sz w:val="16"/>
          <w:szCs w:val="16"/>
        </w:rPr>
        <w:t>&lt;/summary&gt;</w:t>
      </w:r>
    </w:p>
    <w:p w14:paraId="038936D6"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42094FA9"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lastRenderedPageBreak/>
        <w:tab/>
      </w:r>
      <w:r w:rsidRPr="000605A5">
        <w:rPr>
          <w:rFonts w:ascii="Courier New" w:hAnsi="Courier New" w:cs="Courier New"/>
          <w:sz w:val="16"/>
          <w:szCs w:val="16"/>
        </w:rPr>
        <w:tab/>
        <w:t>Test,</w:t>
      </w:r>
    </w:p>
    <w:p w14:paraId="7A41EEC4"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proofErr w:type="spellStart"/>
      <w:r w:rsidRPr="000605A5">
        <w:rPr>
          <w:rFonts w:ascii="Courier New" w:hAnsi="Courier New" w:cs="Courier New"/>
          <w:sz w:val="16"/>
          <w:szCs w:val="16"/>
        </w:rPr>
        <w:t>SpiraTestCase</w:t>
      </w:r>
      <w:proofErr w:type="spellEnd"/>
      <w:r w:rsidRPr="000605A5">
        <w:rPr>
          <w:rFonts w:ascii="Courier New" w:hAnsi="Courier New" w:cs="Courier New"/>
          <w:sz w:val="16"/>
          <w:szCs w:val="16"/>
        </w:rPr>
        <w:t xml:space="preserve"> (5)</w:t>
      </w:r>
    </w:p>
    <w:p w14:paraId="4E71D661"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003A26C7"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00FF"/>
          <w:sz w:val="16"/>
          <w:szCs w:val="16"/>
        </w:rPr>
        <w:t>public</w:t>
      </w:r>
      <w:r w:rsidRPr="000605A5">
        <w:rPr>
          <w:rFonts w:ascii="Courier New" w:hAnsi="Courier New" w:cs="Courier New"/>
          <w:sz w:val="16"/>
          <w:szCs w:val="16"/>
        </w:rPr>
        <w:t xml:space="preserve"> </w:t>
      </w:r>
      <w:r w:rsidRPr="000605A5">
        <w:rPr>
          <w:rFonts w:ascii="Courier New" w:hAnsi="Courier New" w:cs="Courier New"/>
          <w:color w:val="0000FF"/>
          <w:sz w:val="16"/>
          <w:szCs w:val="16"/>
        </w:rPr>
        <w:t>void</w:t>
      </w:r>
      <w:r w:rsidRPr="000605A5">
        <w:rPr>
          <w:rFonts w:ascii="Courier New" w:hAnsi="Courier New" w:cs="Courier New"/>
          <w:sz w:val="16"/>
          <w:szCs w:val="16"/>
        </w:rPr>
        <w:t xml:space="preserve"> </w:t>
      </w:r>
      <w:proofErr w:type="spellStart"/>
      <w:proofErr w:type="gramStart"/>
      <w:r w:rsidRPr="000605A5">
        <w:rPr>
          <w:rFonts w:ascii="Courier New" w:hAnsi="Courier New" w:cs="Courier New"/>
          <w:sz w:val="16"/>
          <w:szCs w:val="16"/>
        </w:rPr>
        <w:t>GoogleSearch</w:t>
      </w:r>
      <w:proofErr w:type="spellEnd"/>
      <w:r w:rsidRPr="000605A5">
        <w:rPr>
          <w:rFonts w:ascii="Courier New" w:hAnsi="Courier New" w:cs="Courier New"/>
          <w:sz w:val="16"/>
          <w:szCs w:val="16"/>
        </w:rPr>
        <w:t>(</w:t>
      </w:r>
      <w:proofErr w:type="gramEnd"/>
      <w:r w:rsidRPr="000605A5">
        <w:rPr>
          <w:rFonts w:ascii="Courier New" w:hAnsi="Courier New" w:cs="Courier New"/>
          <w:sz w:val="16"/>
          <w:szCs w:val="16"/>
        </w:rPr>
        <w:t>)</w:t>
      </w:r>
    </w:p>
    <w:p w14:paraId="51EE441C"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p>
    <w:p w14:paraId="3CB7B945"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8000"/>
          <w:sz w:val="16"/>
          <w:szCs w:val="16"/>
        </w:rPr>
        <w:t>//Opens up Google</w:t>
      </w:r>
    </w:p>
    <w:p w14:paraId="6F4B5EC9"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selenium.Open</w:t>
      </w:r>
      <w:proofErr w:type="spellEnd"/>
      <w:proofErr w:type="gramEnd"/>
      <w:r w:rsidRPr="000605A5">
        <w:rPr>
          <w:rFonts w:ascii="Courier New" w:hAnsi="Courier New" w:cs="Courier New"/>
          <w:sz w:val="16"/>
          <w:szCs w:val="16"/>
        </w:rPr>
        <w:t>("http://www.google.com/webhp");</w:t>
      </w:r>
    </w:p>
    <w:p w14:paraId="3980333D"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063A8C7F"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color w:val="008000"/>
          <w:sz w:val="16"/>
          <w:szCs w:val="16"/>
        </w:rPr>
        <w:t>//Verifies that the title matches</w:t>
      </w:r>
    </w:p>
    <w:p w14:paraId="0F2C95BE"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r w:rsidRPr="000605A5">
        <w:rPr>
          <w:rFonts w:ascii="Courier New" w:hAnsi="Courier New" w:cs="Courier New"/>
          <w:sz w:val="16"/>
          <w:szCs w:val="16"/>
        </w:rPr>
        <w:t>Assert.AreEqual</w:t>
      </w:r>
      <w:proofErr w:type="spellEnd"/>
      <w:r w:rsidRPr="000605A5">
        <w:rPr>
          <w:rFonts w:ascii="Courier New" w:hAnsi="Courier New" w:cs="Courier New"/>
          <w:sz w:val="16"/>
          <w:szCs w:val="16"/>
        </w:rPr>
        <w:t xml:space="preserve">("Google", </w:t>
      </w:r>
      <w:proofErr w:type="spellStart"/>
      <w:proofErr w:type="gramStart"/>
      <w:r w:rsidRPr="000605A5">
        <w:rPr>
          <w:rFonts w:ascii="Courier New" w:hAnsi="Courier New" w:cs="Courier New"/>
          <w:sz w:val="16"/>
          <w:szCs w:val="16"/>
        </w:rPr>
        <w:t>selenium.GetTitle</w:t>
      </w:r>
      <w:proofErr w:type="spellEnd"/>
      <w:proofErr w:type="gramEnd"/>
      <w:r w:rsidRPr="000605A5">
        <w:rPr>
          <w:rFonts w:ascii="Courier New" w:hAnsi="Courier New" w:cs="Courier New"/>
          <w:sz w:val="16"/>
          <w:szCs w:val="16"/>
        </w:rPr>
        <w:t>());</w:t>
      </w:r>
    </w:p>
    <w:p w14:paraId="3C7956F1"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lang w:val="da-DK"/>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lang w:val="da-DK"/>
        </w:rPr>
        <w:t>selenium.Type("q", "Selenium OpenQA");</w:t>
      </w:r>
    </w:p>
    <w:p w14:paraId="160928E1"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lang w:val="da-DK"/>
        </w:rPr>
      </w:pPr>
    </w:p>
    <w:p w14:paraId="78720498"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0605A5">
        <w:rPr>
          <w:rFonts w:ascii="Courier New" w:hAnsi="Courier New" w:cs="Courier New"/>
          <w:sz w:val="16"/>
          <w:szCs w:val="16"/>
          <w:lang w:val="da-DK"/>
        </w:rPr>
        <w:tab/>
      </w:r>
      <w:r w:rsidRPr="000605A5">
        <w:rPr>
          <w:rFonts w:ascii="Courier New" w:hAnsi="Courier New" w:cs="Courier New"/>
          <w:sz w:val="16"/>
          <w:szCs w:val="16"/>
          <w:lang w:val="da-DK"/>
        </w:rPr>
        <w:tab/>
      </w:r>
      <w:r w:rsidRPr="000605A5">
        <w:rPr>
          <w:rFonts w:ascii="Courier New" w:hAnsi="Courier New" w:cs="Courier New"/>
          <w:sz w:val="16"/>
          <w:szCs w:val="16"/>
          <w:lang w:val="da-DK"/>
        </w:rPr>
        <w:tab/>
      </w:r>
      <w:r w:rsidRPr="000605A5">
        <w:rPr>
          <w:rFonts w:ascii="Courier New" w:hAnsi="Courier New" w:cs="Courier New"/>
          <w:color w:val="008000"/>
          <w:sz w:val="16"/>
          <w:szCs w:val="16"/>
        </w:rPr>
        <w:t>//Verifies that it can find the Selenium website</w:t>
      </w:r>
    </w:p>
    <w:p w14:paraId="492738A6"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r w:rsidRPr="000605A5">
        <w:rPr>
          <w:rFonts w:ascii="Courier New" w:hAnsi="Courier New" w:cs="Courier New"/>
          <w:sz w:val="16"/>
          <w:szCs w:val="16"/>
        </w:rPr>
        <w:t>Assert.AreEqual</w:t>
      </w:r>
      <w:proofErr w:type="spellEnd"/>
      <w:r w:rsidRPr="000605A5">
        <w:rPr>
          <w:rFonts w:ascii="Courier New" w:hAnsi="Courier New" w:cs="Courier New"/>
          <w:sz w:val="16"/>
          <w:szCs w:val="16"/>
        </w:rPr>
        <w:t xml:space="preserve">("Selenium </w:t>
      </w:r>
      <w:proofErr w:type="spellStart"/>
      <w:r w:rsidRPr="000605A5">
        <w:rPr>
          <w:rFonts w:ascii="Courier New" w:hAnsi="Courier New" w:cs="Courier New"/>
          <w:sz w:val="16"/>
          <w:szCs w:val="16"/>
        </w:rPr>
        <w:t>OpenQA</w:t>
      </w:r>
      <w:proofErr w:type="spellEnd"/>
      <w:r w:rsidRPr="000605A5">
        <w:rPr>
          <w:rFonts w:ascii="Courier New" w:hAnsi="Courier New" w:cs="Courier New"/>
          <w:sz w:val="16"/>
          <w:szCs w:val="16"/>
        </w:rPr>
        <w:t xml:space="preserve">", </w:t>
      </w:r>
      <w:proofErr w:type="spellStart"/>
      <w:proofErr w:type="gramStart"/>
      <w:r w:rsidRPr="000605A5">
        <w:rPr>
          <w:rFonts w:ascii="Courier New" w:hAnsi="Courier New" w:cs="Courier New"/>
          <w:sz w:val="16"/>
          <w:szCs w:val="16"/>
        </w:rPr>
        <w:t>selenium.GetValue</w:t>
      </w:r>
      <w:proofErr w:type="spellEnd"/>
      <w:proofErr w:type="gramEnd"/>
      <w:r w:rsidRPr="000605A5">
        <w:rPr>
          <w:rFonts w:ascii="Courier New" w:hAnsi="Courier New" w:cs="Courier New"/>
          <w:sz w:val="16"/>
          <w:szCs w:val="16"/>
        </w:rPr>
        <w:t>("q"));</w:t>
      </w:r>
    </w:p>
    <w:p w14:paraId="00B514D8"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selenium.Click</w:t>
      </w:r>
      <w:proofErr w:type="spellEnd"/>
      <w:proofErr w:type="gramEnd"/>
      <w:r w:rsidRPr="000605A5">
        <w:rPr>
          <w:rFonts w:ascii="Courier New" w:hAnsi="Courier New" w:cs="Courier New"/>
          <w:sz w:val="16"/>
          <w:szCs w:val="16"/>
        </w:rPr>
        <w:t>("</w:t>
      </w:r>
      <w:proofErr w:type="spellStart"/>
      <w:r w:rsidRPr="000605A5">
        <w:rPr>
          <w:rFonts w:ascii="Courier New" w:hAnsi="Courier New" w:cs="Courier New"/>
          <w:sz w:val="16"/>
          <w:szCs w:val="16"/>
        </w:rPr>
        <w:t>btnG</w:t>
      </w:r>
      <w:proofErr w:type="spellEnd"/>
      <w:r w:rsidRPr="000605A5">
        <w:rPr>
          <w:rFonts w:ascii="Courier New" w:hAnsi="Courier New" w:cs="Courier New"/>
          <w:sz w:val="16"/>
          <w:szCs w:val="16"/>
        </w:rPr>
        <w:t>");</w:t>
      </w:r>
    </w:p>
    <w:p w14:paraId="3DED6275"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proofErr w:type="gramStart"/>
      <w:r w:rsidRPr="000605A5">
        <w:rPr>
          <w:rFonts w:ascii="Courier New" w:hAnsi="Courier New" w:cs="Courier New"/>
          <w:sz w:val="16"/>
          <w:szCs w:val="16"/>
        </w:rPr>
        <w:t>selenium.WaitForPageToLoad</w:t>
      </w:r>
      <w:proofErr w:type="spellEnd"/>
      <w:proofErr w:type="gramEnd"/>
      <w:r w:rsidRPr="000605A5">
        <w:rPr>
          <w:rFonts w:ascii="Courier New" w:hAnsi="Courier New" w:cs="Courier New"/>
          <w:sz w:val="16"/>
          <w:szCs w:val="16"/>
        </w:rPr>
        <w:t>("5000");</w:t>
      </w:r>
    </w:p>
    <w:p w14:paraId="56E700FD"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r w:rsidRPr="000605A5">
        <w:rPr>
          <w:rFonts w:ascii="Courier New" w:hAnsi="Courier New" w:cs="Courier New"/>
          <w:sz w:val="16"/>
          <w:szCs w:val="16"/>
        </w:rPr>
        <w:t>Assert.IsTrue</w:t>
      </w:r>
      <w:proofErr w:type="spellEnd"/>
      <w:r w:rsidRPr="000605A5">
        <w:rPr>
          <w:rFonts w:ascii="Courier New" w:hAnsi="Courier New" w:cs="Courier New"/>
          <w:sz w:val="16"/>
          <w:szCs w:val="16"/>
        </w:rPr>
        <w:t>(</w:t>
      </w:r>
      <w:proofErr w:type="spellStart"/>
      <w:proofErr w:type="gramStart"/>
      <w:r w:rsidRPr="000605A5">
        <w:rPr>
          <w:rFonts w:ascii="Courier New" w:hAnsi="Courier New" w:cs="Courier New"/>
          <w:sz w:val="16"/>
          <w:szCs w:val="16"/>
        </w:rPr>
        <w:t>selenium.IsTextPresent</w:t>
      </w:r>
      <w:proofErr w:type="spellEnd"/>
      <w:proofErr w:type="gramEnd"/>
      <w:r w:rsidRPr="000605A5">
        <w:rPr>
          <w:rFonts w:ascii="Courier New" w:hAnsi="Courier New" w:cs="Courier New"/>
          <w:sz w:val="16"/>
          <w:szCs w:val="16"/>
        </w:rPr>
        <w:t>("www.openqa.org"));</w:t>
      </w:r>
    </w:p>
    <w:p w14:paraId="771DD115"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r>
      <w:r w:rsidRPr="000605A5">
        <w:rPr>
          <w:rFonts w:ascii="Courier New" w:hAnsi="Courier New" w:cs="Courier New"/>
          <w:sz w:val="16"/>
          <w:szCs w:val="16"/>
        </w:rPr>
        <w:tab/>
      </w:r>
      <w:proofErr w:type="spellStart"/>
      <w:r w:rsidRPr="000605A5">
        <w:rPr>
          <w:rFonts w:ascii="Courier New" w:hAnsi="Courier New" w:cs="Courier New"/>
          <w:sz w:val="16"/>
          <w:szCs w:val="16"/>
        </w:rPr>
        <w:t>Assert.AreEqual</w:t>
      </w:r>
      <w:proofErr w:type="spellEnd"/>
      <w:r w:rsidRPr="000605A5">
        <w:rPr>
          <w:rFonts w:ascii="Courier New" w:hAnsi="Courier New" w:cs="Courier New"/>
          <w:sz w:val="16"/>
          <w:szCs w:val="16"/>
        </w:rPr>
        <w:t xml:space="preserve">("Selenium </w:t>
      </w:r>
      <w:proofErr w:type="spellStart"/>
      <w:r w:rsidRPr="000605A5">
        <w:rPr>
          <w:rFonts w:ascii="Courier New" w:hAnsi="Courier New" w:cs="Courier New"/>
          <w:sz w:val="16"/>
          <w:szCs w:val="16"/>
        </w:rPr>
        <w:t>OpenQA</w:t>
      </w:r>
      <w:proofErr w:type="spellEnd"/>
      <w:r w:rsidRPr="000605A5">
        <w:rPr>
          <w:rFonts w:ascii="Courier New" w:hAnsi="Courier New" w:cs="Courier New"/>
          <w:sz w:val="16"/>
          <w:szCs w:val="16"/>
        </w:rPr>
        <w:t xml:space="preserve"> - Google Search", </w:t>
      </w:r>
      <w:proofErr w:type="spellStart"/>
      <w:proofErr w:type="gramStart"/>
      <w:r w:rsidRPr="000605A5">
        <w:rPr>
          <w:rFonts w:ascii="Courier New" w:hAnsi="Courier New" w:cs="Courier New"/>
          <w:sz w:val="16"/>
          <w:szCs w:val="16"/>
        </w:rPr>
        <w:t>selenium.GetTitle</w:t>
      </w:r>
      <w:proofErr w:type="spellEnd"/>
      <w:proofErr w:type="gramEnd"/>
      <w:r w:rsidRPr="000605A5">
        <w:rPr>
          <w:rFonts w:ascii="Courier New" w:hAnsi="Courier New" w:cs="Courier New"/>
          <w:sz w:val="16"/>
          <w:szCs w:val="16"/>
        </w:rPr>
        <w:t>());</w:t>
      </w:r>
    </w:p>
    <w:p w14:paraId="4DEB1767"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r>
      <w:r w:rsidRPr="000605A5">
        <w:rPr>
          <w:rFonts w:ascii="Courier New" w:hAnsi="Courier New" w:cs="Courier New"/>
          <w:sz w:val="16"/>
          <w:szCs w:val="16"/>
        </w:rPr>
        <w:tab/>
        <w:t>}</w:t>
      </w:r>
      <w:r w:rsidRPr="000605A5">
        <w:rPr>
          <w:rFonts w:ascii="Courier New" w:hAnsi="Courier New" w:cs="Courier New"/>
          <w:sz w:val="16"/>
          <w:szCs w:val="16"/>
        </w:rPr>
        <w:tab/>
      </w:r>
    </w:p>
    <w:p w14:paraId="4EED9F29"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ab/>
        <w:t>}</w:t>
      </w:r>
    </w:p>
    <w:p w14:paraId="0CFFD272" w14:textId="77777777" w:rsidR="000605A5" w:rsidRPr="000605A5" w:rsidRDefault="000605A5" w:rsidP="000605A5">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0605A5">
        <w:rPr>
          <w:rFonts w:ascii="Courier New" w:hAnsi="Courier New" w:cs="Courier New"/>
          <w:sz w:val="16"/>
          <w:szCs w:val="16"/>
        </w:rPr>
        <w:t>}</w:t>
      </w:r>
    </w:p>
    <w:p w14:paraId="4D391E21" w14:textId="77777777" w:rsidR="00C23A23" w:rsidRDefault="00C23A23" w:rsidP="003B116C"/>
    <w:p w14:paraId="2345B31A" w14:textId="77777777" w:rsidR="00C23A23" w:rsidRDefault="000605A5" w:rsidP="003B116C">
      <w:r>
        <w:t>The details of the sample itself are described in more detail on the Selenium website, and you can see that we have added the SpiraTest specific attributes onto the test case and test methods to indicate that they need to report back to SpiraTest.</w:t>
      </w:r>
    </w:p>
    <w:p w14:paraId="43F4C17D" w14:textId="77777777" w:rsidR="000605A5" w:rsidRPr="000605A5" w:rsidRDefault="000605A5" w:rsidP="003B116C">
      <w:r>
        <w:t xml:space="preserve">However there is one change that has been made to the </w:t>
      </w:r>
      <w:proofErr w:type="spellStart"/>
      <w:r w:rsidRPr="000605A5">
        <w:rPr>
          <w:i/>
        </w:rPr>
        <w:t>SpiraTestConfiguration</w:t>
      </w:r>
      <w:proofErr w:type="spellEnd"/>
      <w:r>
        <w:t xml:space="preserve"> attribute applied to the test fixture – an extra </w:t>
      </w:r>
      <w:proofErr w:type="spellStart"/>
      <w:proofErr w:type="gramStart"/>
      <w:r w:rsidRPr="000605A5">
        <w:rPr>
          <w:b/>
        </w:rPr>
        <w:t>SpiraTestConfigurationAttribute.RunnerName.Selenium</w:t>
      </w:r>
      <w:proofErr w:type="spellEnd"/>
      <w:proofErr w:type="gramEnd"/>
      <w:r>
        <w:t xml:space="preserve"> parameter has been specified. This tells the SpiraTest </w:t>
      </w:r>
      <w:proofErr w:type="spellStart"/>
      <w:r>
        <w:t>NUnit</w:t>
      </w:r>
      <w:proofErr w:type="spellEnd"/>
      <w:r>
        <w:t xml:space="preserve"> add-in to report the results back as being generated by Selenium rather than </w:t>
      </w:r>
      <w:proofErr w:type="spellStart"/>
      <w:r>
        <w:t>NUnit</w:t>
      </w:r>
      <w:proofErr w:type="spellEnd"/>
      <w:r>
        <w:t>.</w:t>
      </w:r>
    </w:p>
    <w:p w14:paraId="1FAFB878" w14:textId="77777777" w:rsidR="003D7E11" w:rsidRDefault="009C5658" w:rsidP="003D7E11">
      <w:pPr>
        <w:pStyle w:val="Heading2"/>
      </w:pPr>
      <w:r>
        <w:t>5</w:t>
      </w:r>
      <w:r w:rsidR="003D7E11">
        <w:t>.2. Using the Java Driver</w:t>
      </w:r>
    </w:p>
    <w:p w14:paraId="3344A830" w14:textId="77777777" w:rsidR="007914ED" w:rsidRDefault="007914ED" w:rsidP="007914ED">
      <w:r>
        <w:t>To use the Java driver for Selenium with SpiraTest, you will need to run your Selenium tests within the context of a TestNG test fixture. The details of how to configure TestNG to operate with Spir</w:t>
      </w:r>
      <w:r w:rsidR="00B7152E">
        <w:t>aTest are described in section 4</w:t>
      </w:r>
      <w:r>
        <w:t xml:space="preserve"> above. Once you have configured TestNG for use with </w:t>
      </w:r>
      <w:proofErr w:type="spellStart"/>
      <w:r>
        <w:t>SpriaTest</w:t>
      </w:r>
      <w:proofErr w:type="spellEnd"/>
      <w:r>
        <w:t>, there is one change that needs to be made to the SpiraTest TestNG configuration so that the Selenium tests report back to SpiraTest as ‘Selenium’ rather than “TestNG’ so you can distinguish between them.</w:t>
      </w:r>
    </w:p>
    <w:p w14:paraId="6BF5160C" w14:textId="77777777" w:rsidR="007914ED" w:rsidRDefault="007914ED" w:rsidP="007914ED">
      <w:r>
        <w:t>Supplied with the SpiraTest TestNG listener is a sample test for using Selenium with SpiraTest:</w:t>
      </w:r>
    </w:p>
    <w:p w14:paraId="345BB7AE" w14:textId="77777777" w:rsidR="007914ED" w:rsidRDefault="007914ED" w:rsidP="007914ED">
      <w:r>
        <w:t>The details of the sample itself are described in more detail on the Selenium website, and you can see that we have added the SpiraTest specific attributes onto the test case and test methods to indicate that they need to report back to SpiraTest.</w:t>
      </w:r>
    </w:p>
    <w:p w14:paraId="3DA268A6"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package</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com.inflectra</w:t>
      </w:r>
      <w:proofErr w:type="gramEnd"/>
      <w:r w:rsidRPr="00FA2F77">
        <w:rPr>
          <w:rFonts w:ascii="Courier New" w:hAnsi="Courier New" w:cs="Courier New"/>
          <w:sz w:val="16"/>
          <w:szCs w:val="16"/>
        </w:rPr>
        <w:t>.spiratest.addons.testnglistener.samples</w:t>
      </w:r>
      <w:proofErr w:type="spellEnd"/>
      <w:r w:rsidRPr="00FA2F77">
        <w:rPr>
          <w:rFonts w:ascii="Courier New" w:hAnsi="Courier New" w:cs="Courier New"/>
          <w:sz w:val="16"/>
          <w:szCs w:val="16"/>
        </w:rPr>
        <w:t>;</w:t>
      </w:r>
    </w:p>
    <w:p w14:paraId="1A958B5D"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7610273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import</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org.testng</w:t>
      </w:r>
      <w:proofErr w:type="gramEnd"/>
      <w:r w:rsidRPr="00FA2F77">
        <w:rPr>
          <w:rFonts w:ascii="Courier New" w:hAnsi="Courier New" w:cs="Courier New"/>
          <w:sz w:val="16"/>
          <w:szCs w:val="16"/>
        </w:rPr>
        <w:t>.annotations</w:t>
      </w:r>
      <w:proofErr w:type="spellEnd"/>
      <w:r w:rsidRPr="00FA2F77">
        <w:rPr>
          <w:rFonts w:ascii="Courier New" w:hAnsi="Courier New" w:cs="Courier New"/>
          <w:sz w:val="16"/>
          <w:szCs w:val="16"/>
        </w:rPr>
        <w:t>.*;</w:t>
      </w:r>
    </w:p>
    <w:p w14:paraId="64BCED79"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import</w:t>
      </w:r>
      <w:r w:rsidRPr="00FA2F77">
        <w:rPr>
          <w:rFonts w:ascii="Courier New" w:hAnsi="Courier New" w:cs="Courier New"/>
          <w:sz w:val="16"/>
          <w:szCs w:val="16"/>
        </w:rPr>
        <w:t xml:space="preserve"> </w:t>
      </w:r>
      <w:r w:rsidRPr="00FA2F77">
        <w:rPr>
          <w:rFonts w:ascii="Courier New" w:hAnsi="Courier New" w:cs="Courier New"/>
          <w:color w:val="0000FF"/>
          <w:sz w:val="16"/>
          <w:szCs w:val="16"/>
        </w:rPr>
        <w:t>static</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org.testng</w:t>
      </w:r>
      <w:proofErr w:type="gramEnd"/>
      <w:r w:rsidRPr="00FA2F77">
        <w:rPr>
          <w:rFonts w:ascii="Courier New" w:hAnsi="Courier New" w:cs="Courier New"/>
          <w:sz w:val="16"/>
          <w:szCs w:val="16"/>
        </w:rPr>
        <w:t>.AssertJUnit</w:t>
      </w:r>
      <w:proofErr w:type="spellEnd"/>
      <w:r w:rsidRPr="00FA2F77">
        <w:rPr>
          <w:rFonts w:ascii="Courier New" w:hAnsi="Courier New" w:cs="Courier New"/>
          <w:sz w:val="16"/>
          <w:szCs w:val="16"/>
        </w:rPr>
        <w:t>.*;</w:t>
      </w:r>
    </w:p>
    <w:p w14:paraId="3EEF374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import</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com.thoughtworks</w:t>
      </w:r>
      <w:proofErr w:type="gramEnd"/>
      <w:r w:rsidRPr="00FA2F77">
        <w:rPr>
          <w:rFonts w:ascii="Courier New" w:hAnsi="Courier New" w:cs="Courier New"/>
          <w:sz w:val="16"/>
          <w:szCs w:val="16"/>
        </w:rPr>
        <w:t>.selenium</w:t>
      </w:r>
      <w:proofErr w:type="spellEnd"/>
      <w:r w:rsidRPr="00FA2F77">
        <w:rPr>
          <w:rFonts w:ascii="Courier New" w:hAnsi="Courier New" w:cs="Courier New"/>
          <w:sz w:val="16"/>
          <w:szCs w:val="16"/>
        </w:rPr>
        <w:t>.*;</w:t>
      </w:r>
    </w:p>
    <w:p w14:paraId="7A27EC4A"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68A0C2C0"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import</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com.inflectra</w:t>
      </w:r>
      <w:proofErr w:type="gramEnd"/>
      <w:r w:rsidRPr="00FA2F77">
        <w:rPr>
          <w:rFonts w:ascii="Courier New" w:hAnsi="Courier New" w:cs="Courier New"/>
          <w:sz w:val="16"/>
          <w:szCs w:val="16"/>
        </w:rPr>
        <w:t>.spiratest.addons.testnglistener</w:t>
      </w:r>
      <w:proofErr w:type="spellEnd"/>
      <w:r w:rsidRPr="00FA2F77">
        <w:rPr>
          <w:rFonts w:ascii="Courier New" w:hAnsi="Courier New" w:cs="Courier New"/>
          <w:sz w:val="16"/>
          <w:szCs w:val="16"/>
        </w:rPr>
        <w:t>.*;</w:t>
      </w:r>
    </w:p>
    <w:p w14:paraId="7A5C20EE"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3B683ADB"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w:t>
      </w:r>
    </w:p>
    <w:p w14:paraId="28A6A8B8"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 xml:space="preserve"> * A sample Selenium test using the ability to return results back to SpiraTest</w:t>
      </w:r>
    </w:p>
    <w:p w14:paraId="1CA3676C"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 xml:space="preserve"> * </w:t>
      </w:r>
    </w:p>
    <w:p w14:paraId="43C3662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 xml:space="preserve"> * @author</w:t>
      </w:r>
      <w:r w:rsidRPr="00FA2F77">
        <w:rPr>
          <w:rFonts w:ascii="Courier New" w:hAnsi="Courier New" w:cs="Courier New"/>
          <w:color w:val="008000"/>
          <w:sz w:val="16"/>
          <w:szCs w:val="16"/>
        </w:rPr>
        <w:tab/>
      </w:r>
      <w:r w:rsidRPr="00FA2F77">
        <w:rPr>
          <w:rFonts w:ascii="Courier New" w:hAnsi="Courier New" w:cs="Courier New"/>
          <w:color w:val="008000"/>
          <w:sz w:val="16"/>
          <w:szCs w:val="16"/>
        </w:rPr>
        <w:tab/>
        <w:t>Inflectra Corporation</w:t>
      </w:r>
    </w:p>
    <w:p w14:paraId="3A3226A1" w14:textId="77777777" w:rsidR="00FA2F77" w:rsidRPr="00FA2F77" w:rsidRDefault="007B1E99"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Pr>
          <w:rFonts w:ascii="Courier New" w:hAnsi="Courier New" w:cs="Courier New"/>
          <w:color w:val="008000"/>
          <w:sz w:val="16"/>
          <w:szCs w:val="16"/>
        </w:rPr>
        <w:t xml:space="preserve"> * @version</w:t>
      </w:r>
      <w:r>
        <w:rPr>
          <w:rFonts w:ascii="Courier New" w:hAnsi="Courier New" w:cs="Courier New"/>
          <w:color w:val="008000"/>
          <w:sz w:val="16"/>
          <w:szCs w:val="16"/>
        </w:rPr>
        <w:tab/>
      </w:r>
      <w:r>
        <w:rPr>
          <w:rFonts w:ascii="Courier New" w:hAnsi="Courier New" w:cs="Courier New"/>
          <w:color w:val="008000"/>
          <w:sz w:val="16"/>
          <w:szCs w:val="16"/>
        </w:rPr>
        <w:tab/>
        <w:t>2.3.0</w:t>
      </w:r>
    </w:p>
    <w:p w14:paraId="3100C721"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 xml:space="preserve"> *</w:t>
      </w:r>
    </w:p>
    <w:p w14:paraId="05E4124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color w:val="008000"/>
          <w:sz w:val="16"/>
          <w:szCs w:val="16"/>
        </w:rPr>
        <w:t xml:space="preserve"> */</w:t>
      </w:r>
    </w:p>
    <w:p w14:paraId="199D3C9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w:t>
      </w:r>
      <w:proofErr w:type="spellStart"/>
      <w:proofErr w:type="gramStart"/>
      <w:r w:rsidRPr="00FA2F77">
        <w:rPr>
          <w:rFonts w:ascii="Courier New" w:hAnsi="Courier New" w:cs="Courier New"/>
          <w:sz w:val="16"/>
          <w:szCs w:val="16"/>
        </w:rPr>
        <w:t>SpiraTestConfiguration</w:t>
      </w:r>
      <w:proofErr w:type="spellEnd"/>
      <w:r w:rsidRPr="00FA2F77">
        <w:rPr>
          <w:rFonts w:ascii="Courier New" w:hAnsi="Courier New" w:cs="Courier New"/>
          <w:sz w:val="16"/>
          <w:szCs w:val="16"/>
        </w:rPr>
        <w:t>(</w:t>
      </w:r>
      <w:proofErr w:type="gramEnd"/>
    </w:p>
    <w:p w14:paraId="4029C1FF"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url="http://localhost/SpiraTest",</w:t>
      </w:r>
    </w:p>
    <w:p w14:paraId="1D043160"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login="fredbloggs",</w:t>
      </w:r>
    </w:p>
    <w:p w14:paraId="44E6EC4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password="fredbloggs",</w:t>
      </w:r>
    </w:p>
    <w:p w14:paraId="6A02D5FA"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roofErr w:type="spellStart"/>
      <w:r w:rsidRPr="00FA2F77">
        <w:rPr>
          <w:rFonts w:ascii="Courier New" w:hAnsi="Courier New" w:cs="Courier New"/>
          <w:sz w:val="16"/>
          <w:szCs w:val="16"/>
        </w:rPr>
        <w:t>projectId</w:t>
      </w:r>
      <w:proofErr w:type="spellEnd"/>
      <w:r w:rsidRPr="00FA2F77">
        <w:rPr>
          <w:rFonts w:ascii="Courier New" w:hAnsi="Courier New" w:cs="Courier New"/>
          <w:sz w:val="16"/>
          <w:szCs w:val="16"/>
        </w:rPr>
        <w:t>=1,</w:t>
      </w:r>
    </w:p>
    <w:p w14:paraId="09D7B988" w14:textId="77777777" w:rsid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roofErr w:type="spellStart"/>
      <w:r w:rsidRPr="00FA2F77">
        <w:rPr>
          <w:rFonts w:ascii="Courier New" w:hAnsi="Courier New" w:cs="Courier New"/>
          <w:sz w:val="16"/>
          <w:szCs w:val="16"/>
        </w:rPr>
        <w:lastRenderedPageBreak/>
        <w:t>releaseId</w:t>
      </w:r>
      <w:proofErr w:type="spellEnd"/>
      <w:r w:rsidRPr="00FA2F77">
        <w:rPr>
          <w:rFonts w:ascii="Courier New" w:hAnsi="Courier New" w:cs="Courier New"/>
          <w:sz w:val="16"/>
          <w:szCs w:val="16"/>
        </w:rPr>
        <w:t>=1,</w:t>
      </w:r>
    </w:p>
    <w:p w14:paraId="33F5447D" w14:textId="77777777" w:rsidR="007B1E99" w:rsidRPr="00FA2F77" w:rsidRDefault="007B1E99"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testSetId</w:t>
      </w:r>
      <w:proofErr w:type="spellEnd"/>
      <w:r>
        <w:rPr>
          <w:rFonts w:ascii="Courier New" w:hAnsi="Courier New" w:cs="Courier New"/>
          <w:sz w:val="16"/>
          <w:szCs w:val="16"/>
        </w:rPr>
        <w:t>=-1</w:t>
      </w:r>
    </w:p>
    <w:p w14:paraId="63513E15"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shd w:val="clear" w:color="auto" w:fill="FFFF00"/>
        </w:rPr>
      </w:pPr>
      <w:r w:rsidRPr="00FA2F77">
        <w:rPr>
          <w:rFonts w:ascii="Courier New" w:hAnsi="Courier New" w:cs="Courier New"/>
          <w:sz w:val="16"/>
          <w:szCs w:val="16"/>
          <w:shd w:val="clear" w:color="auto" w:fill="FFFF00"/>
        </w:rPr>
        <w:t>runner=</w:t>
      </w:r>
      <w:proofErr w:type="spellStart"/>
      <w:r w:rsidRPr="00FA2F77">
        <w:rPr>
          <w:rFonts w:ascii="Courier New" w:hAnsi="Courier New" w:cs="Courier New"/>
          <w:sz w:val="16"/>
          <w:szCs w:val="16"/>
          <w:shd w:val="clear" w:color="auto" w:fill="FFFF00"/>
        </w:rPr>
        <w:t>RunnerName.Selenium</w:t>
      </w:r>
      <w:proofErr w:type="spellEnd"/>
    </w:p>
    <w:p w14:paraId="3EC7A131"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w:t>
      </w:r>
    </w:p>
    <w:p w14:paraId="0B7FAE6B"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@Test(groups={"</w:t>
      </w:r>
      <w:proofErr w:type="spellStart"/>
      <w:r w:rsidRPr="00FA2F77">
        <w:rPr>
          <w:rFonts w:ascii="Courier New" w:hAnsi="Courier New" w:cs="Courier New"/>
          <w:sz w:val="16"/>
          <w:szCs w:val="16"/>
        </w:rPr>
        <w:t>seleniumtest</w:t>
      </w:r>
      <w:proofErr w:type="spellEnd"/>
      <w:r w:rsidRPr="00FA2F77">
        <w:rPr>
          <w:rFonts w:ascii="Courier New" w:hAnsi="Courier New" w:cs="Courier New"/>
          <w:sz w:val="16"/>
          <w:szCs w:val="16"/>
        </w:rPr>
        <w:t>"})</w:t>
      </w:r>
    </w:p>
    <w:p w14:paraId="3C52FBA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color w:val="0000FF"/>
          <w:sz w:val="16"/>
          <w:szCs w:val="16"/>
        </w:rPr>
        <w:t>public</w:t>
      </w:r>
      <w:r w:rsidRPr="00FA2F77">
        <w:rPr>
          <w:rFonts w:ascii="Courier New" w:hAnsi="Courier New" w:cs="Courier New"/>
          <w:sz w:val="16"/>
          <w:szCs w:val="16"/>
        </w:rPr>
        <w:t xml:space="preserve"> </w:t>
      </w:r>
      <w:r w:rsidRPr="00FA2F77">
        <w:rPr>
          <w:rFonts w:ascii="Courier New" w:hAnsi="Courier New" w:cs="Courier New"/>
          <w:color w:val="0000FF"/>
          <w:sz w:val="16"/>
          <w:szCs w:val="16"/>
        </w:rPr>
        <w:t>class</w:t>
      </w:r>
      <w:r w:rsidRPr="00FA2F77">
        <w:rPr>
          <w:rFonts w:ascii="Courier New" w:hAnsi="Courier New" w:cs="Courier New"/>
          <w:sz w:val="16"/>
          <w:szCs w:val="16"/>
        </w:rPr>
        <w:t xml:space="preserve"> </w:t>
      </w:r>
      <w:proofErr w:type="spellStart"/>
      <w:r w:rsidRPr="00FA2F77">
        <w:rPr>
          <w:rFonts w:ascii="Courier New" w:hAnsi="Courier New" w:cs="Courier New"/>
          <w:sz w:val="16"/>
          <w:szCs w:val="16"/>
        </w:rPr>
        <w:t>SeleniumTest</w:t>
      </w:r>
      <w:proofErr w:type="spellEnd"/>
    </w:p>
    <w:p w14:paraId="568C81F7"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w:t>
      </w:r>
    </w:p>
    <w:p w14:paraId="6762D431"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r w:rsidRPr="00FA2F77">
        <w:rPr>
          <w:rFonts w:ascii="Courier New" w:hAnsi="Courier New" w:cs="Courier New"/>
          <w:color w:val="0000FF"/>
          <w:sz w:val="16"/>
          <w:szCs w:val="16"/>
        </w:rPr>
        <w:t>private</w:t>
      </w:r>
      <w:r w:rsidRPr="00FA2F77">
        <w:rPr>
          <w:rFonts w:ascii="Courier New" w:hAnsi="Courier New" w:cs="Courier New"/>
          <w:sz w:val="16"/>
          <w:szCs w:val="16"/>
        </w:rPr>
        <w:t xml:space="preserve"> Selenium </w:t>
      </w:r>
      <w:proofErr w:type="spellStart"/>
      <w:r w:rsidRPr="00FA2F77">
        <w:rPr>
          <w:rFonts w:ascii="Courier New" w:hAnsi="Courier New" w:cs="Courier New"/>
          <w:sz w:val="16"/>
          <w:szCs w:val="16"/>
        </w:rPr>
        <w:t>selenium</w:t>
      </w:r>
      <w:proofErr w:type="spellEnd"/>
      <w:r w:rsidRPr="00FA2F77">
        <w:rPr>
          <w:rFonts w:ascii="Courier New" w:hAnsi="Courier New" w:cs="Courier New"/>
          <w:sz w:val="16"/>
          <w:szCs w:val="16"/>
        </w:rPr>
        <w:t>;</w:t>
      </w:r>
    </w:p>
    <w:p w14:paraId="5573587B"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45164A1D"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roofErr w:type="spellStart"/>
      <w:r w:rsidRPr="00FA2F77">
        <w:rPr>
          <w:rFonts w:ascii="Courier New" w:hAnsi="Courier New" w:cs="Courier New"/>
          <w:sz w:val="16"/>
          <w:szCs w:val="16"/>
        </w:rPr>
        <w:t>BeforeClass</w:t>
      </w:r>
      <w:proofErr w:type="spellEnd"/>
    </w:p>
    <w:p w14:paraId="032615CD"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r w:rsidRPr="00FA2F77">
        <w:rPr>
          <w:rFonts w:ascii="Courier New" w:hAnsi="Courier New" w:cs="Courier New"/>
          <w:color w:val="0000FF"/>
          <w:sz w:val="16"/>
          <w:szCs w:val="16"/>
        </w:rPr>
        <w:t>public</w:t>
      </w:r>
      <w:r w:rsidRPr="00FA2F77">
        <w:rPr>
          <w:rFonts w:ascii="Courier New" w:hAnsi="Courier New" w:cs="Courier New"/>
          <w:sz w:val="16"/>
          <w:szCs w:val="16"/>
        </w:rPr>
        <w:t xml:space="preserve"> </w:t>
      </w:r>
      <w:r w:rsidRPr="00FA2F77">
        <w:rPr>
          <w:rFonts w:ascii="Courier New" w:hAnsi="Courier New" w:cs="Courier New"/>
          <w:color w:val="0000FF"/>
          <w:sz w:val="16"/>
          <w:szCs w:val="16"/>
        </w:rPr>
        <w:t>void</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setUp</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w:t>
      </w:r>
    </w:p>
    <w:p w14:paraId="671F1616"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
    <w:p w14:paraId="2E9F482D"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sz w:val="16"/>
          <w:szCs w:val="16"/>
        </w:rPr>
        <w:tab/>
      </w:r>
      <w:r w:rsidRPr="00FA2F77">
        <w:rPr>
          <w:rFonts w:ascii="Courier New" w:hAnsi="Courier New" w:cs="Courier New"/>
          <w:sz w:val="16"/>
          <w:szCs w:val="16"/>
        </w:rPr>
        <w:tab/>
      </w:r>
      <w:r w:rsidRPr="00FA2F77">
        <w:rPr>
          <w:rFonts w:ascii="Courier New" w:hAnsi="Courier New" w:cs="Courier New"/>
          <w:color w:val="008000"/>
          <w:sz w:val="16"/>
          <w:szCs w:val="16"/>
        </w:rPr>
        <w:t>//Instantiate the selenium Java proxy</w:t>
      </w:r>
    </w:p>
    <w:p w14:paraId="2FA0AC55"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String url = "http://www.google.com";</w:t>
      </w:r>
    </w:p>
    <w:p w14:paraId="42000562"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selenium = </w:t>
      </w:r>
      <w:r w:rsidRPr="00FA2F77">
        <w:rPr>
          <w:rFonts w:ascii="Courier New" w:hAnsi="Courier New" w:cs="Courier New"/>
          <w:color w:val="0000FF"/>
          <w:sz w:val="16"/>
          <w:szCs w:val="16"/>
        </w:rPr>
        <w:t>new</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DefaultSelenium</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"localhost", 4444, "*</w:t>
      </w:r>
      <w:proofErr w:type="spellStart"/>
      <w:r w:rsidRPr="00FA2F77">
        <w:rPr>
          <w:rFonts w:ascii="Courier New" w:hAnsi="Courier New" w:cs="Courier New"/>
          <w:sz w:val="16"/>
          <w:szCs w:val="16"/>
        </w:rPr>
        <w:t>firefox</w:t>
      </w:r>
      <w:proofErr w:type="spellEnd"/>
      <w:r w:rsidRPr="00FA2F77">
        <w:rPr>
          <w:rFonts w:ascii="Courier New" w:hAnsi="Courier New" w:cs="Courier New"/>
          <w:sz w:val="16"/>
          <w:szCs w:val="16"/>
        </w:rPr>
        <w:t>", url);</w:t>
      </w:r>
    </w:p>
    <w:p w14:paraId="15DB458A"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selenium.start</w:t>
      </w:r>
      <w:proofErr w:type="spellEnd"/>
      <w:proofErr w:type="gramEnd"/>
      <w:r w:rsidRPr="00FA2F77">
        <w:rPr>
          <w:rFonts w:ascii="Courier New" w:hAnsi="Courier New" w:cs="Courier New"/>
          <w:sz w:val="16"/>
          <w:szCs w:val="16"/>
        </w:rPr>
        <w:t>();</w:t>
      </w:r>
    </w:p>
    <w:p w14:paraId="180776CF"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
    <w:p w14:paraId="71659519"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6115DF3C"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roofErr w:type="spellStart"/>
      <w:r w:rsidRPr="00FA2F77">
        <w:rPr>
          <w:rFonts w:ascii="Courier New" w:hAnsi="Courier New" w:cs="Courier New"/>
          <w:sz w:val="16"/>
          <w:szCs w:val="16"/>
        </w:rPr>
        <w:t>AfterClass</w:t>
      </w:r>
      <w:proofErr w:type="spellEnd"/>
    </w:p>
    <w:p w14:paraId="1F21E41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r w:rsidRPr="00FA2F77">
        <w:rPr>
          <w:rFonts w:ascii="Courier New" w:hAnsi="Courier New" w:cs="Courier New"/>
          <w:color w:val="0000FF"/>
          <w:sz w:val="16"/>
          <w:szCs w:val="16"/>
        </w:rPr>
        <w:t>protected</w:t>
      </w:r>
      <w:r w:rsidRPr="00FA2F77">
        <w:rPr>
          <w:rFonts w:ascii="Courier New" w:hAnsi="Courier New" w:cs="Courier New"/>
          <w:sz w:val="16"/>
          <w:szCs w:val="16"/>
        </w:rPr>
        <w:t xml:space="preserve"> </w:t>
      </w:r>
      <w:r w:rsidRPr="00FA2F77">
        <w:rPr>
          <w:rFonts w:ascii="Courier New" w:hAnsi="Courier New" w:cs="Courier New"/>
          <w:color w:val="0000FF"/>
          <w:sz w:val="16"/>
          <w:szCs w:val="16"/>
        </w:rPr>
        <w:t>void</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tearDown</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w:t>
      </w:r>
    </w:p>
    <w:p w14:paraId="7237A097"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
    <w:p w14:paraId="5B18AC1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selenium.stop</w:t>
      </w:r>
      <w:proofErr w:type="spellEnd"/>
      <w:proofErr w:type="gramEnd"/>
      <w:r w:rsidRPr="00FA2F77">
        <w:rPr>
          <w:rFonts w:ascii="Courier New" w:hAnsi="Courier New" w:cs="Courier New"/>
          <w:sz w:val="16"/>
          <w:szCs w:val="16"/>
        </w:rPr>
        <w:t>();</w:t>
      </w:r>
    </w:p>
    <w:p w14:paraId="5C8E5268"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
    <w:p w14:paraId="5AFC432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1AA86A03"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sz w:val="16"/>
          <w:szCs w:val="16"/>
        </w:rPr>
        <w:tab/>
      </w:r>
      <w:r w:rsidRPr="00FA2F77">
        <w:rPr>
          <w:rFonts w:ascii="Courier New" w:hAnsi="Courier New" w:cs="Courier New"/>
          <w:color w:val="008000"/>
          <w:sz w:val="16"/>
          <w:szCs w:val="16"/>
        </w:rPr>
        <w:t>// Sample test that searches on Google, passes correctly</w:t>
      </w:r>
    </w:p>
    <w:p w14:paraId="49F7B5D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@Test(groups={"</w:t>
      </w:r>
      <w:proofErr w:type="spellStart"/>
      <w:r w:rsidRPr="00FA2F77">
        <w:rPr>
          <w:rFonts w:ascii="Courier New" w:hAnsi="Courier New" w:cs="Courier New"/>
          <w:sz w:val="16"/>
          <w:szCs w:val="16"/>
        </w:rPr>
        <w:t>seleniumtest</w:t>
      </w:r>
      <w:proofErr w:type="spellEnd"/>
      <w:r w:rsidRPr="00FA2F77">
        <w:rPr>
          <w:rFonts w:ascii="Courier New" w:hAnsi="Courier New" w:cs="Courier New"/>
          <w:sz w:val="16"/>
          <w:szCs w:val="16"/>
        </w:rPr>
        <w:t>"})</w:t>
      </w:r>
    </w:p>
    <w:p w14:paraId="3F075D75"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roofErr w:type="spellStart"/>
      <w:r w:rsidRPr="00FA2F77">
        <w:rPr>
          <w:rFonts w:ascii="Courier New" w:hAnsi="Courier New" w:cs="Courier New"/>
          <w:sz w:val="16"/>
          <w:szCs w:val="16"/>
        </w:rPr>
        <w:t>SpiraTestCase</w:t>
      </w:r>
      <w:proofErr w:type="spellEnd"/>
      <w:r w:rsidRPr="00FA2F77">
        <w:rPr>
          <w:rFonts w:ascii="Courier New" w:hAnsi="Courier New" w:cs="Courier New"/>
          <w:sz w:val="16"/>
          <w:szCs w:val="16"/>
        </w:rPr>
        <w:t>(</w:t>
      </w:r>
      <w:proofErr w:type="spellStart"/>
      <w:r w:rsidRPr="00FA2F77">
        <w:rPr>
          <w:rFonts w:ascii="Courier New" w:hAnsi="Courier New" w:cs="Courier New"/>
          <w:sz w:val="16"/>
          <w:szCs w:val="16"/>
        </w:rPr>
        <w:t>testCaseId</w:t>
      </w:r>
      <w:proofErr w:type="spellEnd"/>
      <w:r w:rsidRPr="00FA2F77">
        <w:rPr>
          <w:rFonts w:ascii="Courier New" w:hAnsi="Courier New" w:cs="Courier New"/>
          <w:sz w:val="16"/>
          <w:szCs w:val="16"/>
        </w:rPr>
        <w:t>=5)</w:t>
      </w:r>
    </w:p>
    <w:p w14:paraId="18992A5F"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r w:rsidRPr="00FA2F77">
        <w:rPr>
          <w:rFonts w:ascii="Courier New" w:hAnsi="Courier New" w:cs="Courier New"/>
          <w:color w:val="0000FF"/>
          <w:sz w:val="16"/>
          <w:szCs w:val="16"/>
        </w:rPr>
        <w:t>public</w:t>
      </w:r>
      <w:r w:rsidRPr="00FA2F77">
        <w:rPr>
          <w:rFonts w:ascii="Courier New" w:hAnsi="Courier New" w:cs="Courier New"/>
          <w:sz w:val="16"/>
          <w:szCs w:val="16"/>
        </w:rPr>
        <w:t xml:space="preserve"> </w:t>
      </w:r>
      <w:r w:rsidRPr="00FA2F77">
        <w:rPr>
          <w:rFonts w:ascii="Courier New" w:hAnsi="Courier New" w:cs="Courier New"/>
          <w:color w:val="0000FF"/>
          <w:sz w:val="16"/>
          <w:szCs w:val="16"/>
        </w:rPr>
        <w:t>void</w:t>
      </w: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testGoogle</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w:t>
      </w:r>
    </w:p>
    <w:p w14:paraId="46FB4252"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ab/>
        <w:t>{</w:t>
      </w:r>
    </w:p>
    <w:p w14:paraId="302C2C6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sz w:val="16"/>
          <w:szCs w:val="16"/>
        </w:rPr>
        <w:tab/>
      </w:r>
      <w:r w:rsidRPr="00FA2F77">
        <w:rPr>
          <w:rFonts w:ascii="Courier New" w:hAnsi="Courier New" w:cs="Courier New"/>
          <w:sz w:val="16"/>
          <w:szCs w:val="16"/>
        </w:rPr>
        <w:tab/>
      </w:r>
      <w:r w:rsidRPr="00FA2F77">
        <w:rPr>
          <w:rFonts w:ascii="Courier New" w:hAnsi="Courier New" w:cs="Courier New"/>
          <w:color w:val="008000"/>
          <w:sz w:val="16"/>
          <w:szCs w:val="16"/>
        </w:rPr>
        <w:t>//Opens up Google</w:t>
      </w:r>
    </w:p>
    <w:p w14:paraId="29AFC1AF"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selenium.open</w:t>
      </w:r>
      <w:proofErr w:type="spellEnd"/>
      <w:proofErr w:type="gramEnd"/>
      <w:r w:rsidRPr="00FA2F77">
        <w:rPr>
          <w:rFonts w:ascii="Courier New" w:hAnsi="Courier New" w:cs="Courier New"/>
          <w:sz w:val="16"/>
          <w:szCs w:val="16"/>
        </w:rPr>
        <w:t>("http://www.google.com/webhp?hl=en");</w:t>
      </w:r>
    </w:p>
    <w:p w14:paraId="56A629BE"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p>
    <w:p w14:paraId="3F9C4FB1"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sz w:val="16"/>
          <w:szCs w:val="16"/>
        </w:rPr>
        <w:tab/>
      </w:r>
      <w:r w:rsidRPr="00FA2F77">
        <w:rPr>
          <w:rFonts w:ascii="Courier New" w:hAnsi="Courier New" w:cs="Courier New"/>
          <w:sz w:val="16"/>
          <w:szCs w:val="16"/>
        </w:rPr>
        <w:tab/>
      </w:r>
      <w:r w:rsidRPr="00FA2F77">
        <w:rPr>
          <w:rFonts w:ascii="Courier New" w:hAnsi="Courier New" w:cs="Courier New"/>
          <w:color w:val="008000"/>
          <w:sz w:val="16"/>
          <w:szCs w:val="16"/>
        </w:rPr>
        <w:t>//Verifies that the title matches</w:t>
      </w:r>
    </w:p>
    <w:p w14:paraId="6AAA01D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assertEquals</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 xml:space="preserve">"Google", </w:t>
      </w:r>
      <w:proofErr w:type="spellStart"/>
      <w:r w:rsidRPr="00FA2F77">
        <w:rPr>
          <w:rFonts w:ascii="Courier New" w:hAnsi="Courier New" w:cs="Courier New"/>
          <w:sz w:val="16"/>
          <w:szCs w:val="16"/>
        </w:rPr>
        <w:t>selenium.getTitle</w:t>
      </w:r>
      <w:proofErr w:type="spellEnd"/>
      <w:r w:rsidRPr="00FA2F77">
        <w:rPr>
          <w:rFonts w:ascii="Courier New" w:hAnsi="Courier New" w:cs="Courier New"/>
          <w:sz w:val="16"/>
          <w:szCs w:val="16"/>
        </w:rPr>
        <w:t>());</w:t>
      </w:r>
    </w:p>
    <w:p w14:paraId="17151BA1"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lang w:val="da-DK"/>
        </w:rPr>
      </w:pPr>
      <w:r w:rsidRPr="00FA2F77">
        <w:rPr>
          <w:rFonts w:ascii="Courier New" w:hAnsi="Courier New" w:cs="Courier New"/>
          <w:sz w:val="16"/>
          <w:szCs w:val="16"/>
        </w:rPr>
        <w:t xml:space="preserve">        </w:t>
      </w:r>
      <w:r w:rsidRPr="00FA2F77">
        <w:rPr>
          <w:rFonts w:ascii="Courier New" w:hAnsi="Courier New" w:cs="Courier New"/>
          <w:sz w:val="16"/>
          <w:szCs w:val="16"/>
          <w:lang w:val="da-DK"/>
        </w:rPr>
        <w:t>selenium.type("q", "Selenium OpenQA");</w:t>
      </w:r>
    </w:p>
    <w:p w14:paraId="1FD19B66"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lang w:val="da-DK"/>
        </w:rPr>
      </w:pPr>
    </w:p>
    <w:p w14:paraId="47435C77"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color w:val="008000"/>
          <w:sz w:val="16"/>
          <w:szCs w:val="16"/>
        </w:rPr>
      </w:pPr>
      <w:r w:rsidRPr="00FA2F77">
        <w:rPr>
          <w:rFonts w:ascii="Courier New" w:hAnsi="Courier New" w:cs="Courier New"/>
          <w:sz w:val="16"/>
          <w:szCs w:val="16"/>
          <w:lang w:val="da-DK"/>
        </w:rPr>
        <w:tab/>
      </w:r>
      <w:r w:rsidRPr="00FA2F77">
        <w:rPr>
          <w:rFonts w:ascii="Courier New" w:hAnsi="Courier New" w:cs="Courier New"/>
          <w:sz w:val="16"/>
          <w:szCs w:val="16"/>
          <w:lang w:val="da-DK"/>
        </w:rPr>
        <w:tab/>
      </w:r>
      <w:r w:rsidRPr="00FA2F77">
        <w:rPr>
          <w:rFonts w:ascii="Courier New" w:hAnsi="Courier New" w:cs="Courier New"/>
          <w:color w:val="008000"/>
          <w:sz w:val="16"/>
          <w:szCs w:val="16"/>
        </w:rPr>
        <w:t>//Verifies that it can find the Selenium website</w:t>
      </w:r>
    </w:p>
    <w:p w14:paraId="7E3F14D9"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assertEquals</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 xml:space="preserve">"Selenium </w:t>
      </w:r>
      <w:proofErr w:type="spellStart"/>
      <w:r w:rsidRPr="00FA2F77">
        <w:rPr>
          <w:rFonts w:ascii="Courier New" w:hAnsi="Courier New" w:cs="Courier New"/>
          <w:sz w:val="16"/>
          <w:szCs w:val="16"/>
        </w:rPr>
        <w:t>OpenQA</w:t>
      </w:r>
      <w:proofErr w:type="spellEnd"/>
      <w:r w:rsidRPr="00FA2F77">
        <w:rPr>
          <w:rFonts w:ascii="Courier New" w:hAnsi="Courier New" w:cs="Courier New"/>
          <w:sz w:val="16"/>
          <w:szCs w:val="16"/>
        </w:rPr>
        <w:t xml:space="preserve">", </w:t>
      </w:r>
      <w:proofErr w:type="spellStart"/>
      <w:r w:rsidRPr="00FA2F77">
        <w:rPr>
          <w:rFonts w:ascii="Courier New" w:hAnsi="Courier New" w:cs="Courier New"/>
          <w:sz w:val="16"/>
          <w:szCs w:val="16"/>
        </w:rPr>
        <w:t>selenium.getValue</w:t>
      </w:r>
      <w:proofErr w:type="spellEnd"/>
      <w:r w:rsidRPr="00FA2F77">
        <w:rPr>
          <w:rFonts w:ascii="Courier New" w:hAnsi="Courier New" w:cs="Courier New"/>
          <w:sz w:val="16"/>
          <w:szCs w:val="16"/>
        </w:rPr>
        <w:t>("q"));</w:t>
      </w:r>
    </w:p>
    <w:p w14:paraId="550FBDF2"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selenium.click</w:t>
      </w:r>
      <w:proofErr w:type="spellEnd"/>
      <w:proofErr w:type="gramEnd"/>
      <w:r w:rsidRPr="00FA2F77">
        <w:rPr>
          <w:rFonts w:ascii="Courier New" w:hAnsi="Courier New" w:cs="Courier New"/>
          <w:sz w:val="16"/>
          <w:szCs w:val="16"/>
        </w:rPr>
        <w:t>("</w:t>
      </w:r>
      <w:proofErr w:type="spellStart"/>
      <w:r w:rsidRPr="00FA2F77">
        <w:rPr>
          <w:rFonts w:ascii="Courier New" w:hAnsi="Courier New" w:cs="Courier New"/>
          <w:sz w:val="16"/>
          <w:szCs w:val="16"/>
        </w:rPr>
        <w:t>btnG</w:t>
      </w:r>
      <w:proofErr w:type="spellEnd"/>
      <w:r w:rsidRPr="00FA2F77">
        <w:rPr>
          <w:rFonts w:ascii="Courier New" w:hAnsi="Courier New" w:cs="Courier New"/>
          <w:sz w:val="16"/>
          <w:szCs w:val="16"/>
        </w:rPr>
        <w:t>");</w:t>
      </w:r>
    </w:p>
    <w:p w14:paraId="57F6C328"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selenium.waitForPageToLoad</w:t>
      </w:r>
      <w:proofErr w:type="spellEnd"/>
      <w:proofErr w:type="gramEnd"/>
      <w:r w:rsidRPr="00FA2F77">
        <w:rPr>
          <w:rFonts w:ascii="Courier New" w:hAnsi="Courier New" w:cs="Courier New"/>
          <w:sz w:val="16"/>
          <w:szCs w:val="16"/>
        </w:rPr>
        <w:t>("5000");</w:t>
      </w:r>
    </w:p>
    <w:p w14:paraId="30A9B1FE"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roofErr w:type="spellStart"/>
      <w:proofErr w:type="gramStart"/>
      <w:r w:rsidRPr="00FA2F77">
        <w:rPr>
          <w:rFonts w:ascii="Courier New" w:hAnsi="Courier New" w:cs="Courier New"/>
          <w:sz w:val="16"/>
          <w:szCs w:val="16"/>
        </w:rPr>
        <w:t>assertEquals</w:t>
      </w:r>
      <w:proofErr w:type="spellEnd"/>
      <w:r w:rsidRPr="00FA2F77">
        <w:rPr>
          <w:rFonts w:ascii="Courier New" w:hAnsi="Courier New" w:cs="Courier New"/>
          <w:sz w:val="16"/>
          <w:szCs w:val="16"/>
        </w:rPr>
        <w:t>(</w:t>
      </w:r>
      <w:proofErr w:type="gramEnd"/>
      <w:r w:rsidRPr="00FA2F77">
        <w:rPr>
          <w:rFonts w:ascii="Courier New" w:hAnsi="Courier New" w:cs="Courier New"/>
          <w:sz w:val="16"/>
          <w:szCs w:val="16"/>
        </w:rPr>
        <w:t xml:space="preserve">"Selenium </w:t>
      </w:r>
      <w:proofErr w:type="spellStart"/>
      <w:r w:rsidRPr="00FA2F77">
        <w:rPr>
          <w:rFonts w:ascii="Courier New" w:hAnsi="Courier New" w:cs="Courier New"/>
          <w:sz w:val="16"/>
          <w:szCs w:val="16"/>
        </w:rPr>
        <w:t>OpenQA</w:t>
      </w:r>
      <w:proofErr w:type="spellEnd"/>
      <w:r w:rsidRPr="00FA2F77">
        <w:rPr>
          <w:rFonts w:ascii="Courier New" w:hAnsi="Courier New" w:cs="Courier New"/>
          <w:sz w:val="16"/>
          <w:szCs w:val="16"/>
        </w:rPr>
        <w:t xml:space="preserve"> - Google Search", </w:t>
      </w:r>
      <w:proofErr w:type="spellStart"/>
      <w:r w:rsidRPr="00FA2F77">
        <w:rPr>
          <w:rFonts w:ascii="Courier New" w:hAnsi="Courier New" w:cs="Courier New"/>
          <w:sz w:val="16"/>
          <w:szCs w:val="16"/>
        </w:rPr>
        <w:t>selenium.getTitle</w:t>
      </w:r>
      <w:proofErr w:type="spellEnd"/>
      <w:r w:rsidRPr="00FA2F77">
        <w:rPr>
          <w:rFonts w:ascii="Courier New" w:hAnsi="Courier New" w:cs="Courier New"/>
          <w:sz w:val="16"/>
          <w:szCs w:val="16"/>
        </w:rPr>
        <w:t>());</w:t>
      </w:r>
    </w:p>
    <w:p w14:paraId="791E3CA7"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 xml:space="preserve">    }</w:t>
      </w:r>
    </w:p>
    <w:p w14:paraId="1809DBA4" w14:textId="77777777" w:rsidR="00FA2F77" w:rsidRPr="00FA2F77" w:rsidRDefault="00FA2F77" w:rsidP="00FA2F77">
      <w:pPr>
        <w:pBdr>
          <w:left w:val="thinThickSmallGap" w:sz="24" w:space="4" w:color="F79910"/>
        </w:pBdr>
        <w:autoSpaceDE w:val="0"/>
        <w:autoSpaceDN w:val="0"/>
        <w:adjustRightInd w:val="0"/>
        <w:spacing w:after="0" w:line="240" w:lineRule="auto"/>
        <w:rPr>
          <w:rFonts w:ascii="Courier New" w:hAnsi="Courier New" w:cs="Courier New"/>
          <w:sz w:val="16"/>
          <w:szCs w:val="16"/>
        </w:rPr>
      </w:pPr>
      <w:r w:rsidRPr="00FA2F77">
        <w:rPr>
          <w:rFonts w:ascii="Courier New" w:hAnsi="Courier New" w:cs="Courier New"/>
          <w:sz w:val="16"/>
          <w:szCs w:val="16"/>
        </w:rPr>
        <w:t>}</w:t>
      </w:r>
    </w:p>
    <w:p w14:paraId="4D3BD78D" w14:textId="77777777" w:rsidR="007914ED" w:rsidRDefault="007914ED" w:rsidP="007914ED"/>
    <w:p w14:paraId="0BC9262D" w14:textId="77777777" w:rsidR="007914ED" w:rsidRPr="000605A5" w:rsidRDefault="007914ED" w:rsidP="007914ED">
      <w:proofErr w:type="gramStart"/>
      <w:r>
        <w:t>However</w:t>
      </w:r>
      <w:proofErr w:type="gramEnd"/>
      <w:r>
        <w:t xml:space="preserve"> there is one change that has been made to the </w:t>
      </w:r>
      <w:proofErr w:type="spellStart"/>
      <w:r w:rsidRPr="000605A5">
        <w:rPr>
          <w:i/>
        </w:rPr>
        <w:t>SpiraTestConfiguration</w:t>
      </w:r>
      <w:proofErr w:type="spellEnd"/>
      <w:r>
        <w:t xml:space="preserve"> attribute applied to the test fixture – an extra </w:t>
      </w:r>
      <w:r w:rsidR="00FA2F77">
        <w:rPr>
          <w:b/>
        </w:rPr>
        <w:t>runner=</w:t>
      </w:r>
      <w:proofErr w:type="spellStart"/>
      <w:r w:rsidR="00FA2F77">
        <w:rPr>
          <w:b/>
        </w:rPr>
        <w:t>RunnerName.Selenium</w:t>
      </w:r>
      <w:proofErr w:type="spellEnd"/>
      <w:r>
        <w:t xml:space="preserve"> parameter has been specified. This tells the SpiraTest TestNG listener to report the results back as being generated by Selenium rather than TestNG.</w:t>
      </w:r>
    </w:p>
    <w:p w14:paraId="3ECA39AE" w14:textId="77777777" w:rsidR="00914AA0" w:rsidRDefault="009C5658" w:rsidP="00914AA0">
      <w:pPr>
        <w:pStyle w:val="Heading2"/>
      </w:pPr>
      <w:r>
        <w:t>5</w:t>
      </w:r>
      <w:r w:rsidR="00914AA0">
        <w:t>.3. Using the Python Driver</w:t>
      </w:r>
    </w:p>
    <w:p w14:paraId="6F139DED" w14:textId="77777777" w:rsidR="000605A5" w:rsidRDefault="000605A5" w:rsidP="000605A5">
      <w:r>
        <w:t xml:space="preserve">To use the Python driver for Selenium with SpiraTest, you will need to run your Selenium tests within the context of a </w:t>
      </w:r>
      <w:proofErr w:type="spellStart"/>
      <w:r>
        <w:t>PyUnit</w:t>
      </w:r>
      <w:proofErr w:type="spellEnd"/>
      <w:r>
        <w:t xml:space="preserve"> unit-test fixture. The details of how to configure </w:t>
      </w:r>
      <w:proofErr w:type="spellStart"/>
      <w:r>
        <w:t>PyUnit</w:t>
      </w:r>
      <w:proofErr w:type="spellEnd"/>
      <w:r>
        <w:t xml:space="preserve"> to operate with Spir</w:t>
      </w:r>
      <w:r w:rsidR="009C5658">
        <w:t>aTest are described in section 6</w:t>
      </w:r>
      <w:r>
        <w:t xml:space="preserve"> below. Once you have configured </w:t>
      </w:r>
      <w:proofErr w:type="spellStart"/>
      <w:r>
        <w:t>PyUnit</w:t>
      </w:r>
      <w:proofErr w:type="spellEnd"/>
      <w:r>
        <w:t xml:space="preserve"> for use with </w:t>
      </w:r>
      <w:proofErr w:type="spellStart"/>
      <w:r>
        <w:t>SpriaTest</w:t>
      </w:r>
      <w:proofErr w:type="spellEnd"/>
      <w:r>
        <w:t xml:space="preserve">, there is one change that needs to be made to the SpiraTest </w:t>
      </w:r>
      <w:proofErr w:type="spellStart"/>
      <w:r>
        <w:t>PyUnit</w:t>
      </w:r>
      <w:proofErr w:type="spellEnd"/>
      <w:r>
        <w:t xml:space="preserve"> configuration so that the Selenium tests report back to SpiraTest as ‘Selenium’ rather than “</w:t>
      </w:r>
      <w:proofErr w:type="spellStart"/>
      <w:r>
        <w:t>PyUnit</w:t>
      </w:r>
      <w:proofErr w:type="spellEnd"/>
      <w:r>
        <w:t>’ so you can distinguish between them.</w:t>
      </w:r>
    </w:p>
    <w:p w14:paraId="5E9E8582" w14:textId="77777777" w:rsidR="000605A5" w:rsidRDefault="000605A5" w:rsidP="000605A5">
      <w:r>
        <w:t xml:space="preserve">Supplied with the SpiraTest </w:t>
      </w:r>
      <w:proofErr w:type="spellStart"/>
      <w:r>
        <w:t>PyUnit</w:t>
      </w:r>
      <w:proofErr w:type="spellEnd"/>
      <w:r>
        <w:t xml:space="preserve"> extension is a sample test for using Selenium with SpiraTest:</w:t>
      </w:r>
    </w:p>
    <w:p w14:paraId="0274A22C" w14:textId="77777777" w:rsidR="000605A5" w:rsidRDefault="000605A5" w:rsidP="000605A5">
      <w:pPr>
        <w:pStyle w:val="Code"/>
      </w:pPr>
      <w:r>
        <w:t>from selenium import selenium</w:t>
      </w:r>
    </w:p>
    <w:p w14:paraId="4F7E3292" w14:textId="77777777" w:rsidR="000605A5" w:rsidRDefault="000605A5" w:rsidP="000605A5">
      <w:pPr>
        <w:pStyle w:val="Code"/>
      </w:pPr>
      <w:r>
        <w:t>import unittest</w:t>
      </w:r>
    </w:p>
    <w:p w14:paraId="3766FAE9" w14:textId="77777777" w:rsidR="000605A5" w:rsidRDefault="000605A5" w:rsidP="000605A5">
      <w:pPr>
        <w:pStyle w:val="Code"/>
      </w:pPr>
      <w:r>
        <w:t>import sys, time</w:t>
      </w:r>
    </w:p>
    <w:p w14:paraId="04B48E65" w14:textId="77777777" w:rsidR="000605A5" w:rsidRDefault="000605A5" w:rsidP="000605A5">
      <w:pPr>
        <w:pStyle w:val="Code"/>
      </w:pPr>
      <w:r>
        <w:t>import spiratestextension</w:t>
      </w:r>
    </w:p>
    <w:p w14:paraId="1DC772B0" w14:textId="77777777" w:rsidR="000605A5" w:rsidRDefault="000605A5" w:rsidP="000605A5">
      <w:pPr>
        <w:pStyle w:val="Code"/>
      </w:pPr>
    </w:p>
    <w:p w14:paraId="0787940C" w14:textId="77777777" w:rsidR="000605A5" w:rsidRDefault="000605A5" w:rsidP="000605A5">
      <w:pPr>
        <w:pStyle w:val="Code"/>
      </w:pPr>
      <w:r>
        <w:t>#</w:t>
      </w:r>
      <w:r>
        <w:tab/>
        <w:t>A sample Selenium test using the ability to return results back to SpiraTest</w:t>
      </w:r>
    </w:p>
    <w:p w14:paraId="7747361F" w14:textId="77777777" w:rsidR="000605A5" w:rsidRDefault="000605A5" w:rsidP="000605A5">
      <w:pPr>
        <w:pStyle w:val="Code"/>
      </w:pPr>
      <w:r>
        <w:t>#</w:t>
      </w:r>
    </w:p>
    <w:p w14:paraId="01F43216" w14:textId="77777777" w:rsidR="000605A5" w:rsidRDefault="000605A5" w:rsidP="000605A5">
      <w:pPr>
        <w:pStyle w:val="Code"/>
      </w:pPr>
      <w:r>
        <w:t>#</w:t>
      </w:r>
      <w:r>
        <w:tab/>
        <w:t>Author</w:t>
      </w:r>
      <w:r>
        <w:tab/>
      </w:r>
      <w:r>
        <w:tab/>
        <w:t>Inflectra Corporation</w:t>
      </w:r>
    </w:p>
    <w:p w14:paraId="10321BFC" w14:textId="77777777" w:rsidR="000605A5" w:rsidRDefault="007B1E99" w:rsidP="000605A5">
      <w:pPr>
        <w:pStyle w:val="Code"/>
      </w:pPr>
      <w:r>
        <w:t>#</w:t>
      </w:r>
      <w:r>
        <w:tab/>
        <w:t>Version</w:t>
      </w:r>
      <w:r>
        <w:tab/>
      </w:r>
      <w:r>
        <w:tab/>
        <w:t>2.3.0</w:t>
      </w:r>
    </w:p>
    <w:p w14:paraId="6D68498B" w14:textId="77777777" w:rsidR="000605A5" w:rsidRDefault="000605A5" w:rsidP="000605A5">
      <w:pPr>
        <w:pStyle w:val="Code"/>
      </w:pPr>
      <w:r>
        <w:lastRenderedPageBreak/>
        <w:t>#</w:t>
      </w:r>
    </w:p>
    <w:p w14:paraId="54DA56C6" w14:textId="77777777" w:rsidR="000605A5" w:rsidRDefault="000605A5" w:rsidP="000605A5">
      <w:pPr>
        <w:pStyle w:val="Code"/>
      </w:pPr>
      <w:r>
        <w:t>class TestSeleniumSample(unittest.TestCase):</w:t>
      </w:r>
    </w:p>
    <w:p w14:paraId="573FDEBE" w14:textId="77777777" w:rsidR="000605A5" w:rsidRDefault="000605A5" w:rsidP="000605A5">
      <w:pPr>
        <w:pStyle w:val="Code"/>
      </w:pPr>
    </w:p>
    <w:p w14:paraId="4850FFAE" w14:textId="77777777" w:rsidR="000605A5" w:rsidRDefault="000605A5" w:rsidP="000605A5">
      <w:pPr>
        <w:pStyle w:val="Code"/>
      </w:pPr>
      <w:r>
        <w:t xml:space="preserve">    seleniumHost = 'localhost'</w:t>
      </w:r>
    </w:p>
    <w:p w14:paraId="666D9C30" w14:textId="77777777" w:rsidR="000605A5" w:rsidRDefault="000605A5" w:rsidP="000605A5">
      <w:pPr>
        <w:pStyle w:val="Code"/>
      </w:pPr>
      <w:r>
        <w:t xml:space="preserve">    seleniumPort = str(4444)</w:t>
      </w:r>
    </w:p>
    <w:p w14:paraId="160DBF72" w14:textId="77777777" w:rsidR="000605A5" w:rsidRDefault="000605A5" w:rsidP="000605A5">
      <w:pPr>
        <w:pStyle w:val="Code"/>
      </w:pPr>
      <w:r>
        <w:t xml:space="preserve">    browserStartCommand = "*firefox"</w:t>
      </w:r>
    </w:p>
    <w:p w14:paraId="2876425F" w14:textId="77777777" w:rsidR="000605A5" w:rsidRDefault="000605A5" w:rsidP="000605A5">
      <w:pPr>
        <w:pStyle w:val="Code"/>
      </w:pPr>
      <w:r>
        <w:t xml:space="preserve">    browserURL = "http://www.google.com"</w:t>
      </w:r>
    </w:p>
    <w:p w14:paraId="5BDCF4B3" w14:textId="77777777" w:rsidR="000605A5" w:rsidRDefault="000605A5" w:rsidP="000605A5">
      <w:pPr>
        <w:pStyle w:val="Code"/>
      </w:pPr>
    </w:p>
    <w:p w14:paraId="46A46E17" w14:textId="77777777" w:rsidR="000605A5" w:rsidRDefault="000605A5" w:rsidP="000605A5">
      <w:pPr>
        <w:pStyle w:val="Code"/>
      </w:pPr>
      <w:r>
        <w:t xml:space="preserve">    def setUp(self):</w:t>
      </w:r>
    </w:p>
    <w:p w14:paraId="2D2033E2" w14:textId="77777777" w:rsidR="000605A5" w:rsidRDefault="000605A5" w:rsidP="000605A5">
      <w:pPr>
        <w:pStyle w:val="Code"/>
      </w:pPr>
      <w:r>
        <w:t xml:space="preserve">        print "Using selenium server at " + self.seleniumHost + ":" + self.seleniumPort</w:t>
      </w:r>
    </w:p>
    <w:p w14:paraId="47734289" w14:textId="77777777" w:rsidR="000605A5" w:rsidRDefault="000605A5" w:rsidP="000605A5">
      <w:pPr>
        <w:pStyle w:val="Code"/>
      </w:pPr>
      <w:r>
        <w:t xml:space="preserve">        self.selenium = selenium(self.seleniumHost, self.seleniumPort, self.browserStartCommand, self.browserURL)</w:t>
      </w:r>
    </w:p>
    <w:p w14:paraId="2BCC6F04" w14:textId="77777777" w:rsidR="000605A5" w:rsidRDefault="000605A5" w:rsidP="000605A5">
      <w:pPr>
        <w:pStyle w:val="Code"/>
      </w:pPr>
      <w:r>
        <w:t xml:space="preserve">        self.selenium.start()</w:t>
      </w:r>
    </w:p>
    <w:p w14:paraId="5CCBBFD9" w14:textId="77777777" w:rsidR="000605A5" w:rsidRDefault="000605A5" w:rsidP="000605A5">
      <w:pPr>
        <w:pStyle w:val="Code"/>
      </w:pPr>
    </w:p>
    <w:p w14:paraId="0F8BC80B" w14:textId="77777777" w:rsidR="000605A5" w:rsidRDefault="000605A5" w:rsidP="000605A5">
      <w:pPr>
        <w:pStyle w:val="Code"/>
      </w:pPr>
      <w:r>
        <w:t xml:space="preserve">    def testGoogle__4(self):</w:t>
      </w:r>
    </w:p>
    <w:p w14:paraId="00860A2B" w14:textId="77777777" w:rsidR="000605A5" w:rsidRDefault="000605A5" w:rsidP="000605A5">
      <w:pPr>
        <w:pStyle w:val="Code"/>
      </w:pPr>
      <w:r>
        <w:t xml:space="preserve">        selenium = self.selenium</w:t>
      </w:r>
    </w:p>
    <w:p w14:paraId="3140C1A1" w14:textId="77777777" w:rsidR="000605A5" w:rsidRDefault="000605A5" w:rsidP="000605A5">
      <w:pPr>
        <w:pStyle w:val="Code"/>
      </w:pPr>
      <w:r>
        <w:t xml:space="preserve">        selenium.open("http://www.google.com/webhp?hl=en")</w:t>
      </w:r>
    </w:p>
    <w:p w14:paraId="1C510533" w14:textId="77777777" w:rsidR="000605A5" w:rsidRDefault="000605A5" w:rsidP="000605A5">
      <w:pPr>
        <w:pStyle w:val="Code"/>
      </w:pPr>
      <w:r>
        <w:t xml:space="preserve">        </w:t>
      </w:r>
    </w:p>
    <w:p w14:paraId="6B412DFC" w14:textId="77777777" w:rsidR="000605A5" w:rsidRDefault="000605A5" w:rsidP="000605A5">
      <w:pPr>
        <w:pStyle w:val="Code"/>
      </w:pPr>
      <w:r>
        <w:t xml:space="preserve">        #Verifies that the title matches</w:t>
      </w:r>
    </w:p>
    <w:p w14:paraId="3E8E046F" w14:textId="77777777" w:rsidR="000605A5" w:rsidRDefault="000605A5" w:rsidP="000605A5">
      <w:pPr>
        <w:pStyle w:val="Code"/>
      </w:pPr>
      <w:r>
        <w:t xml:space="preserve">        self.assertEqual ("Google", selenium.get_title())</w:t>
      </w:r>
    </w:p>
    <w:p w14:paraId="694CFD80" w14:textId="77777777" w:rsidR="000605A5" w:rsidRDefault="000605A5" w:rsidP="000605A5">
      <w:pPr>
        <w:pStyle w:val="Code"/>
      </w:pPr>
      <w:r>
        <w:t xml:space="preserve">        selenium.type("q", "Selenium OpenQA")</w:t>
      </w:r>
    </w:p>
    <w:p w14:paraId="49A5F5E9" w14:textId="77777777" w:rsidR="000605A5" w:rsidRDefault="000605A5" w:rsidP="000605A5">
      <w:pPr>
        <w:pStyle w:val="Code"/>
      </w:pPr>
      <w:r>
        <w:t xml:space="preserve">        </w:t>
      </w:r>
    </w:p>
    <w:p w14:paraId="7ED7C063" w14:textId="77777777" w:rsidR="000605A5" w:rsidRDefault="000605A5" w:rsidP="000605A5">
      <w:pPr>
        <w:pStyle w:val="Code"/>
      </w:pPr>
      <w:r>
        <w:t xml:space="preserve">        #Verifies that it can find the Selenium website</w:t>
      </w:r>
    </w:p>
    <w:p w14:paraId="35FC8084" w14:textId="77777777" w:rsidR="000605A5" w:rsidRDefault="000605A5" w:rsidP="000605A5">
      <w:pPr>
        <w:pStyle w:val="Code"/>
      </w:pPr>
      <w:r>
        <w:t xml:space="preserve">        self.assertEqual("Selenium OpenQA", selenium.get_value("q"))</w:t>
      </w:r>
    </w:p>
    <w:p w14:paraId="32DB06D2" w14:textId="77777777" w:rsidR="000605A5" w:rsidRDefault="000605A5" w:rsidP="000605A5">
      <w:pPr>
        <w:pStyle w:val="Code"/>
      </w:pPr>
      <w:r>
        <w:t xml:space="preserve">        selenium.click("btnG")</w:t>
      </w:r>
    </w:p>
    <w:p w14:paraId="17A168FA" w14:textId="77777777" w:rsidR="000605A5" w:rsidRDefault="000605A5" w:rsidP="000605A5">
      <w:pPr>
        <w:pStyle w:val="Code"/>
      </w:pPr>
      <w:r>
        <w:t xml:space="preserve">        selenium.wait_for_page_to_load("5000")</w:t>
      </w:r>
    </w:p>
    <w:p w14:paraId="26450BA0" w14:textId="77777777" w:rsidR="000605A5" w:rsidRDefault="000605A5" w:rsidP="000605A5">
      <w:pPr>
        <w:pStyle w:val="Code"/>
      </w:pPr>
      <w:r>
        <w:t xml:space="preserve">        self.assertEqual("Selenium OpenQA - Google Search", selenium.get_title())</w:t>
      </w:r>
    </w:p>
    <w:p w14:paraId="41DBB392" w14:textId="77777777" w:rsidR="000605A5" w:rsidRDefault="000605A5" w:rsidP="000605A5">
      <w:pPr>
        <w:pStyle w:val="Code"/>
      </w:pPr>
      <w:r>
        <w:t xml:space="preserve">        </w:t>
      </w:r>
    </w:p>
    <w:p w14:paraId="2484B598" w14:textId="77777777" w:rsidR="000605A5" w:rsidRDefault="000605A5" w:rsidP="000605A5">
      <w:pPr>
        <w:pStyle w:val="Code"/>
      </w:pPr>
      <w:r>
        <w:t xml:space="preserve">    def tearDown(self):</w:t>
      </w:r>
    </w:p>
    <w:p w14:paraId="12373B9F" w14:textId="77777777" w:rsidR="000605A5" w:rsidRDefault="000605A5" w:rsidP="000605A5">
      <w:pPr>
        <w:pStyle w:val="Code"/>
      </w:pPr>
      <w:r>
        <w:t xml:space="preserve">        self.selenium.stop()</w:t>
      </w:r>
    </w:p>
    <w:p w14:paraId="6BF70D76" w14:textId="77777777" w:rsidR="000605A5" w:rsidRDefault="000605A5" w:rsidP="000605A5">
      <w:pPr>
        <w:pStyle w:val="Code"/>
      </w:pPr>
      <w:r>
        <w:t xml:space="preserve">        </w:t>
      </w:r>
    </w:p>
    <w:p w14:paraId="7FCC6BBD" w14:textId="77777777" w:rsidR="000605A5" w:rsidRDefault="000605A5" w:rsidP="000605A5">
      <w:pPr>
        <w:pStyle w:val="Code"/>
      </w:pPr>
      <w:r>
        <w:t>suite = unittest.TestLoader().loadTestsFromTestCase(TestSeleniumSample)</w:t>
      </w:r>
    </w:p>
    <w:p w14:paraId="604E25DF" w14:textId="77777777" w:rsidR="000605A5" w:rsidRDefault="000605A5" w:rsidP="000605A5">
      <w:pPr>
        <w:pStyle w:val="Code"/>
      </w:pPr>
      <w:r>
        <w:t>testResult = unittest.TextTestRunner(verbosity=2).run(suite)</w:t>
      </w:r>
    </w:p>
    <w:p w14:paraId="310FD1BA" w14:textId="77777777" w:rsidR="007B1E99" w:rsidRDefault="007B1E99" w:rsidP="000605A5">
      <w:pPr>
        <w:pStyle w:val="Code"/>
      </w:pPr>
      <w:r>
        <w:t>releaseId = 1</w:t>
      </w:r>
    </w:p>
    <w:p w14:paraId="46ED8DC2" w14:textId="77777777" w:rsidR="007B1E99" w:rsidRDefault="007B1E99" w:rsidP="000605A5">
      <w:pPr>
        <w:pStyle w:val="Code"/>
      </w:pPr>
      <w:r>
        <w:t>testSetId = -1</w:t>
      </w:r>
    </w:p>
    <w:p w14:paraId="2264265E" w14:textId="77777777" w:rsidR="000605A5" w:rsidRDefault="000605A5" w:rsidP="000605A5">
      <w:pPr>
        <w:pStyle w:val="Code"/>
      </w:pPr>
      <w:r>
        <w:t>spiraTestExtension = spiratestextension.SpiraTestExtension()</w:t>
      </w:r>
    </w:p>
    <w:p w14:paraId="7720A449" w14:textId="77777777" w:rsidR="000605A5" w:rsidRDefault="000605A5" w:rsidP="000605A5">
      <w:pPr>
        <w:pStyle w:val="Code"/>
      </w:pPr>
      <w:r>
        <w:t>spiraTestExtension.projectId = 1</w:t>
      </w:r>
    </w:p>
    <w:p w14:paraId="3A4B70F1" w14:textId="77777777" w:rsidR="000605A5" w:rsidRDefault="000605A5" w:rsidP="000605A5">
      <w:pPr>
        <w:pStyle w:val="Code"/>
      </w:pPr>
      <w:r>
        <w:t>spiraTestExtension.server = "localhost"</w:t>
      </w:r>
    </w:p>
    <w:p w14:paraId="7B38A118" w14:textId="77777777" w:rsidR="000605A5" w:rsidRDefault="000605A5" w:rsidP="000605A5">
      <w:pPr>
        <w:pStyle w:val="Code"/>
      </w:pPr>
      <w:r>
        <w:t>spiraTestExtension.port = 80</w:t>
      </w:r>
    </w:p>
    <w:p w14:paraId="468903DD" w14:textId="77777777" w:rsidR="000605A5" w:rsidRDefault="000605A5" w:rsidP="000605A5">
      <w:pPr>
        <w:pStyle w:val="Code"/>
      </w:pPr>
      <w:r>
        <w:t>spiraTestExtension.path = "SpiraTest"</w:t>
      </w:r>
    </w:p>
    <w:p w14:paraId="11660FBA" w14:textId="77777777" w:rsidR="000605A5" w:rsidRDefault="000605A5" w:rsidP="000605A5">
      <w:pPr>
        <w:pStyle w:val="Code"/>
      </w:pPr>
      <w:r>
        <w:t>spiraTestExtension.userName = "fredbloggs"</w:t>
      </w:r>
    </w:p>
    <w:p w14:paraId="13760F44" w14:textId="77777777" w:rsidR="000605A5" w:rsidRDefault="000605A5" w:rsidP="000605A5">
      <w:pPr>
        <w:pStyle w:val="Code"/>
      </w:pPr>
      <w:r>
        <w:t>spiraTestExtension.password = "fredbloggs"</w:t>
      </w:r>
    </w:p>
    <w:p w14:paraId="33345C20" w14:textId="77777777" w:rsidR="000605A5" w:rsidRDefault="000605A5" w:rsidP="000605A5">
      <w:pPr>
        <w:pStyle w:val="Code"/>
      </w:pPr>
      <w:r>
        <w:t xml:space="preserve">spiraTestExtension.recordResults(TestSeleniumSample, testResult, </w:t>
      </w:r>
      <w:r w:rsidR="007B1E99">
        <w:t>releaseId</w:t>
      </w:r>
      <w:r>
        <w:t xml:space="preserve">, </w:t>
      </w:r>
      <w:r w:rsidR="006E2D72">
        <w:t xml:space="preserve">testSetId, </w:t>
      </w:r>
      <w:r>
        <w:t>"Selenium")</w:t>
      </w:r>
    </w:p>
    <w:p w14:paraId="7ABF08D8" w14:textId="77777777" w:rsidR="00914AA0" w:rsidRDefault="00914AA0" w:rsidP="000605A5"/>
    <w:p w14:paraId="0DC342C7" w14:textId="77777777" w:rsidR="000605A5" w:rsidRDefault="000605A5" w:rsidP="000605A5">
      <w:r>
        <w:t>The details of the sample itself are described in more detail on the Selenium website, and you can see that we have added the SpiraTest specific test case suffixes and reporting code into the test methods to indicate that they need to report back to SpiraTest.</w:t>
      </w:r>
    </w:p>
    <w:p w14:paraId="16E58CF5" w14:textId="77777777" w:rsidR="00914AA0" w:rsidRDefault="000605A5" w:rsidP="003B116C">
      <w:proofErr w:type="gramStart"/>
      <w:r>
        <w:t>However</w:t>
      </w:r>
      <w:proofErr w:type="gramEnd"/>
      <w:r>
        <w:t xml:space="preserve"> there is one change that has been made to the </w:t>
      </w:r>
      <w:proofErr w:type="spellStart"/>
      <w:r w:rsidRPr="000605A5">
        <w:rPr>
          <w:i/>
        </w:rPr>
        <w:t>spiraTestExtension.recordResults</w:t>
      </w:r>
      <w:proofErr w:type="spellEnd"/>
      <w:r>
        <w:t xml:space="preserve"> method called at the end of the test case. An extra string parameter has been specified that contains “Selenium”. This tells the SpiraTest </w:t>
      </w:r>
      <w:proofErr w:type="spellStart"/>
      <w:r>
        <w:t>PyUnit</w:t>
      </w:r>
      <w:proofErr w:type="spellEnd"/>
      <w:r>
        <w:t xml:space="preserve"> extension to report the results back as being generated by Selenium rather than </w:t>
      </w:r>
      <w:proofErr w:type="spellStart"/>
      <w:r>
        <w:t>PyUnit</w:t>
      </w:r>
      <w:proofErr w:type="spellEnd"/>
      <w:r>
        <w:t>.</w:t>
      </w:r>
    </w:p>
    <w:p w14:paraId="7F5D6379" w14:textId="77777777" w:rsidR="00DF173E" w:rsidRDefault="00DF173E" w:rsidP="00DF173E">
      <w:pPr>
        <w:pStyle w:val="Heading1"/>
      </w:pPr>
      <w:r>
        <w:br w:type="page"/>
      </w:r>
      <w:bookmarkStart w:id="13" w:name="_Toc523137229"/>
      <w:r w:rsidR="009C5658">
        <w:lastRenderedPageBreak/>
        <w:t>6</w:t>
      </w:r>
      <w:r>
        <w:t xml:space="preserve">. Integrating with </w:t>
      </w:r>
      <w:proofErr w:type="spellStart"/>
      <w:r>
        <w:t>PyUnit</w:t>
      </w:r>
      <w:bookmarkEnd w:id="13"/>
      <w:proofErr w:type="spellEnd"/>
    </w:p>
    <w:p w14:paraId="3CBE1C4F" w14:textId="77777777" w:rsidR="00F73DE9" w:rsidRPr="00F71161" w:rsidRDefault="009C5658" w:rsidP="00F73DE9">
      <w:pPr>
        <w:pStyle w:val="Heading2"/>
      </w:pPr>
      <w:r>
        <w:t>6</w:t>
      </w:r>
      <w:r w:rsidR="00F73DE9">
        <w:t xml:space="preserve">.1. Installing the </w:t>
      </w:r>
      <w:proofErr w:type="spellStart"/>
      <w:r w:rsidR="00F73DE9">
        <w:t>PyUnit</w:t>
      </w:r>
      <w:proofErr w:type="spellEnd"/>
      <w:r w:rsidR="00F73DE9">
        <w:t xml:space="preserve"> Extension</w:t>
      </w:r>
    </w:p>
    <w:p w14:paraId="6450C635" w14:textId="77777777" w:rsidR="00F73DE9" w:rsidRDefault="00F73DE9" w:rsidP="00F73DE9">
      <w:r>
        <w:t xml:space="preserve">This section outlines how to install the SpiraTest Extension for </w:t>
      </w:r>
      <w:proofErr w:type="spellStart"/>
      <w:r w:rsidR="00BA135D">
        <w:t>PyUnit</w:t>
      </w:r>
      <w:proofErr w:type="spellEnd"/>
      <w:r>
        <w:t xml:space="preserve"> onto a workstation so that you can then </w:t>
      </w:r>
      <w:r w:rsidR="00BA135D">
        <w:t xml:space="preserve">run automated </w:t>
      </w:r>
      <w:proofErr w:type="spellStart"/>
      <w:r w:rsidR="00BA135D">
        <w:t>Py</w:t>
      </w:r>
      <w:r>
        <w:t>Unit</w:t>
      </w:r>
      <w:proofErr w:type="spellEnd"/>
      <w:r>
        <w:t xml:space="preserve"> tests against a </w:t>
      </w:r>
      <w:r w:rsidR="00BA135D">
        <w:t>Python</w:t>
      </w:r>
      <w:r>
        <w:t xml:space="preserve"> application and have the results be recorded as test runs inside SpiraTest. It assumes that you already have a work</w:t>
      </w:r>
      <w:r w:rsidR="009F5B40">
        <w:t>ing installation of SpiraTest v2.3</w:t>
      </w:r>
      <w:r>
        <w:t xml:space="preserve"> or later</w:t>
      </w:r>
      <w:r w:rsidR="00BA135D">
        <w:t>, and a working Python development environment</w:t>
      </w:r>
      <w:r>
        <w:t>. If you have an earlier version of SpiraTest you wil</w:t>
      </w:r>
      <w:r w:rsidR="009F5B40">
        <w:t>l need to upgrade to at least v2.3</w:t>
      </w:r>
      <w:r>
        <w:t xml:space="preserve"> before trying to use this extension.</w:t>
      </w:r>
    </w:p>
    <w:p w14:paraId="09D0D259" w14:textId="77777777" w:rsidR="00F73DE9" w:rsidRDefault="00F73DE9" w:rsidP="00F73DE9">
      <w:r>
        <w:t xml:space="preserve">To obtain the version of the </w:t>
      </w:r>
      <w:proofErr w:type="spellStart"/>
      <w:r w:rsidR="00BA135D">
        <w:t>Py</w:t>
      </w:r>
      <w:r>
        <w:t>Unit</w:t>
      </w:r>
      <w:proofErr w:type="spellEnd"/>
      <w:r>
        <w:t xml:space="preserve"> extension that is compatible with your version of SpiraTest, you simply need to log-in as a project-level administrator to SpiraTest, go to the Administration home page and download the </w:t>
      </w:r>
      <w:proofErr w:type="spellStart"/>
      <w:r w:rsidR="00BA135D">
        <w:t>Py</w:t>
      </w:r>
      <w:r>
        <w:t>Unit</w:t>
      </w:r>
      <w:proofErr w:type="spellEnd"/>
      <w:r>
        <w:t xml:space="preserve"> Extension compressed archive (.zip). This process is described in the </w:t>
      </w:r>
      <w:r w:rsidRPr="007F0633">
        <w:rPr>
          <w:i/>
        </w:rPr>
        <w:t>SpiraTest Administration Guide</w:t>
      </w:r>
      <w:r>
        <w:t xml:space="preserve"> in more detail.</w:t>
      </w:r>
    </w:p>
    <w:p w14:paraId="2B2253CF" w14:textId="77777777" w:rsidR="009F12DE" w:rsidRDefault="009F12DE" w:rsidP="009F12DE">
      <w:pPr>
        <w:numPr>
          <w:ilvl w:val="0"/>
          <w:numId w:val="39"/>
        </w:numPr>
      </w:pPr>
      <w:r>
        <w:t xml:space="preserve">Note: there are two versions of the </w:t>
      </w:r>
      <w:proofErr w:type="spellStart"/>
      <w:r>
        <w:t>PyUnit</w:t>
      </w:r>
      <w:proofErr w:type="spellEnd"/>
      <w:r>
        <w:t xml:space="preserve"> extension, one compatible with Python 2.x, and one compatible with Python 3.x. Please make sure you use the correct version.</w:t>
      </w:r>
    </w:p>
    <w:p w14:paraId="5EF5FDDF" w14:textId="77777777" w:rsidR="00BA135D" w:rsidRDefault="00BA135D" w:rsidP="00F73DE9">
      <w:r>
        <w:t xml:space="preserve">The </w:t>
      </w:r>
      <w:proofErr w:type="spellStart"/>
      <w:r>
        <w:t>Py</w:t>
      </w:r>
      <w:r w:rsidR="00F73DE9">
        <w:t>Unit</w:t>
      </w:r>
      <w:proofErr w:type="spellEnd"/>
      <w:r w:rsidR="00F73DE9">
        <w:t xml:space="preserve"> extension is provided as a </w:t>
      </w:r>
      <w:r>
        <w:t xml:space="preserve">set of Python source files that can be imported into your existing unit tests to add the SpiraTest reporting functionality. </w:t>
      </w:r>
      <w:r w:rsidR="00F73DE9">
        <w:t xml:space="preserve">Once you have downloaded the Zip archive, you </w:t>
      </w:r>
      <w:r>
        <w:t xml:space="preserve">simply </w:t>
      </w:r>
      <w:r w:rsidR="00F73DE9">
        <w:t xml:space="preserve">need to </w:t>
      </w:r>
      <w:proofErr w:type="spellStart"/>
      <w:r w:rsidR="00F73DE9">
        <w:t>uncompress</w:t>
      </w:r>
      <w:proofErr w:type="spellEnd"/>
      <w:r w:rsidR="00F73DE9">
        <w:t xml:space="preserve"> it into a folder of your choice on your local system</w:t>
      </w:r>
      <w:r>
        <w:t xml:space="preserve"> (e.g. C:\Program Files\SpiraTest\</w:t>
      </w:r>
      <w:proofErr w:type="spellStart"/>
      <w:r>
        <w:t>PyUnit</w:t>
      </w:r>
      <w:proofErr w:type="spellEnd"/>
      <w:r>
        <w:t xml:space="preserve"> Extension)</w:t>
      </w:r>
    </w:p>
    <w:p w14:paraId="1E192D67" w14:textId="77777777" w:rsidR="00F73DE9" w:rsidRDefault="00F73DE9" w:rsidP="00F73DE9">
      <w:r>
        <w:t xml:space="preserve">Now to use the extension within your test cases, you need to first make sure that the </w:t>
      </w:r>
      <w:r w:rsidR="00BA135D">
        <w:t>folder</w:t>
      </w:r>
      <w:r>
        <w:t xml:space="preserve"> is added to the </w:t>
      </w:r>
      <w:r w:rsidR="00BA135D">
        <w:t>Python</w:t>
      </w:r>
      <w:r>
        <w:t xml:space="preserve"> </w:t>
      </w:r>
      <w:r w:rsidR="00BA135D" w:rsidRPr="00BA135D">
        <w:rPr>
          <w:i/>
        </w:rPr>
        <w:t>PYTHONPATH</w:t>
      </w:r>
      <w:r>
        <w:t xml:space="preserve">. The method for doing this is dependent on the platform you’re using, so please refer to </w:t>
      </w:r>
      <w:r w:rsidR="00BA135D">
        <w:t>the documentation</w:t>
      </w:r>
      <w:r>
        <w:t xml:space="preserve"> on </w:t>
      </w:r>
      <w:hyperlink r:id="rId36" w:history="1">
        <w:r w:rsidR="00BA135D">
          <w:rPr>
            <w:rStyle w:val="Hyperlink"/>
          </w:rPr>
          <w:t>python</w:t>
        </w:r>
        <w:r w:rsidRPr="00B27D35">
          <w:rPr>
            <w:rStyle w:val="Hyperlink"/>
          </w:rPr>
          <w:t>.org</w:t>
        </w:r>
      </w:hyperlink>
      <w:r>
        <w:t xml:space="preserve"> for details on the appropriate method for your platform. As an example, on a Windows platform, the </w:t>
      </w:r>
      <w:r w:rsidR="00BA135D">
        <w:t>folder</w:t>
      </w:r>
      <w:r>
        <w:t xml:space="preserve"> would be added to the </w:t>
      </w:r>
      <w:r w:rsidR="00BA135D">
        <w:t>PYTHONPATH</w:t>
      </w:r>
      <w:r>
        <w:t xml:space="preserve"> by typing the following:</w:t>
      </w:r>
    </w:p>
    <w:p w14:paraId="46EF96A5" w14:textId="77777777" w:rsidR="00F73DE9" w:rsidRPr="006673E8" w:rsidRDefault="00F73DE9" w:rsidP="00F73DE9">
      <w:pPr>
        <w:pStyle w:val="Code"/>
      </w:pPr>
      <w:r w:rsidRPr="006673E8">
        <w:t xml:space="preserve">set </w:t>
      </w:r>
      <w:r w:rsidR="00BA135D">
        <w:t>PYTHONPATH</w:t>
      </w:r>
      <w:r w:rsidRPr="006673E8">
        <w:t>=%</w:t>
      </w:r>
      <w:r w:rsidR="00BA135D">
        <w:t>PYTHONPATH</w:t>
      </w:r>
      <w:r w:rsidRPr="006673E8">
        <w:t xml:space="preserve">%; </w:t>
      </w:r>
      <w:r>
        <w:t>C:\Program Files\</w:t>
      </w:r>
      <w:r w:rsidR="00BA135D">
        <w:t>SpiraTest\PyUnit Extension</w:t>
      </w:r>
    </w:p>
    <w:p w14:paraId="707303B1" w14:textId="77777777" w:rsidR="00F73DE9" w:rsidRPr="00706942" w:rsidRDefault="00F73DE9" w:rsidP="00F73DE9">
      <w:r>
        <w:br/>
        <w:t xml:space="preserve">Once you have completed this step, you are now ready to begin using your </w:t>
      </w:r>
      <w:proofErr w:type="spellStart"/>
      <w:r w:rsidR="00446465">
        <w:t>PyUnit</w:t>
      </w:r>
      <w:proofErr w:type="spellEnd"/>
      <w:r>
        <w:t xml:space="preserve"> test fixtures with SpiraTest.</w:t>
      </w:r>
    </w:p>
    <w:p w14:paraId="07618FA5" w14:textId="77777777" w:rsidR="00F73DE9" w:rsidRDefault="009C5658" w:rsidP="00F73DE9">
      <w:pPr>
        <w:pStyle w:val="Heading2"/>
      </w:pPr>
      <w:r>
        <w:t>6</w:t>
      </w:r>
      <w:r w:rsidR="00F73DE9">
        <w:t xml:space="preserve">.2. Using </w:t>
      </w:r>
      <w:proofErr w:type="spellStart"/>
      <w:r w:rsidR="00F73DE9">
        <w:t>PyUnit</w:t>
      </w:r>
      <w:proofErr w:type="spellEnd"/>
      <w:r w:rsidR="00F73DE9">
        <w:t xml:space="preserve"> with SpiraTest</w:t>
      </w:r>
    </w:p>
    <w:p w14:paraId="44D0679C" w14:textId="77777777" w:rsidR="00F73DE9" w:rsidRDefault="00F73DE9" w:rsidP="00F73DE9">
      <w:pPr>
        <w:jc w:val="both"/>
      </w:pPr>
      <w:r>
        <w:t xml:space="preserve">The typical code structure for a </w:t>
      </w:r>
      <w:proofErr w:type="spellStart"/>
      <w:r w:rsidR="00446465">
        <w:t>PyUnit</w:t>
      </w:r>
      <w:proofErr w:type="spellEnd"/>
      <w:r>
        <w:t xml:space="preserve"> test fixture coded in </w:t>
      </w:r>
      <w:r w:rsidR="00446465">
        <w:t>Python</w:t>
      </w:r>
      <w:r>
        <w:t xml:space="preserve"> is as follows:</w:t>
      </w:r>
    </w:p>
    <w:p w14:paraId="0A23AE22" w14:textId="77777777" w:rsidR="003E6777" w:rsidRDefault="003E6777" w:rsidP="003E6777">
      <w:pPr>
        <w:pStyle w:val="Code"/>
      </w:pPr>
      <w:r>
        <w:t>import random</w:t>
      </w:r>
    </w:p>
    <w:p w14:paraId="15DBF564" w14:textId="77777777" w:rsidR="003E6777" w:rsidRDefault="003E6777" w:rsidP="003E6777">
      <w:pPr>
        <w:pStyle w:val="Code"/>
      </w:pPr>
      <w:r>
        <w:t>import unittest</w:t>
      </w:r>
    </w:p>
    <w:p w14:paraId="3261C928" w14:textId="77777777" w:rsidR="003E6777" w:rsidRDefault="003E6777" w:rsidP="003E6777">
      <w:pPr>
        <w:pStyle w:val="Code"/>
      </w:pPr>
    </w:p>
    <w:p w14:paraId="6C6ED679" w14:textId="77777777" w:rsidR="003E6777" w:rsidRDefault="003E6777" w:rsidP="003E6777">
      <w:pPr>
        <w:pStyle w:val="Code"/>
      </w:pPr>
      <w:r>
        <w:t># sample PyUnit test case</w:t>
      </w:r>
    </w:p>
    <w:p w14:paraId="7326E314" w14:textId="77777777" w:rsidR="003E6777" w:rsidRDefault="003E6777" w:rsidP="003E6777">
      <w:pPr>
        <w:pStyle w:val="Code"/>
      </w:pPr>
      <w:r>
        <w:t>class TestSequenceFunctions(unittest.TestCase):</w:t>
      </w:r>
    </w:p>
    <w:p w14:paraId="35E271AC" w14:textId="77777777" w:rsidR="003E6777" w:rsidRDefault="003E6777" w:rsidP="003E6777">
      <w:pPr>
        <w:pStyle w:val="Code"/>
      </w:pPr>
    </w:p>
    <w:p w14:paraId="4B2FB39E" w14:textId="77777777" w:rsidR="003E6777" w:rsidRDefault="003E6777" w:rsidP="003E6777">
      <w:pPr>
        <w:pStyle w:val="Code"/>
      </w:pPr>
      <w:r>
        <w:tab/>
        <w:t>def setUp(self):</w:t>
      </w:r>
    </w:p>
    <w:p w14:paraId="000A8FF7" w14:textId="77777777" w:rsidR="003E6777" w:rsidRDefault="003E6777" w:rsidP="003E6777">
      <w:pPr>
        <w:pStyle w:val="Code"/>
      </w:pPr>
      <w:r>
        <w:tab/>
      </w:r>
      <w:r>
        <w:tab/>
        <w:t>self.seq = range(10)</w:t>
      </w:r>
    </w:p>
    <w:p w14:paraId="3041A8DC" w14:textId="77777777" w:rsidR="003E6777" w:rsidRDefault="003E6777" w:rsidP="003E6777">
      <w:pPr>
        <w:pStyle w:val="Code"/>
      </w:pPr>
    </w:p>
    <w:p w14:paraId="61F7C741" w14:textId="77777777" w:rsidR="003E6777" w:rsidRDefault="003E6777" w:rsidP="003E6777">
      <w:pPr>
        <w:pStyle w:val="Code"/>
      </w:pPr>
      <w:r>
        <w:tab/>
        <w:t>def testshuffle(self):</w:t>
      </w:r>
    </w:p>
    <w:p w14:paraId="79A3ED17" w14:textId="77777777" w:rsidR="003E6777" w:rsidRDefault="003E6777" w:rsidP="003E6777">
      <w:pPr>
        <w:pStyle w:val="Code"/>
      </w:pPr>
      <w:r>
        <w:tab/>
        <w:t># make sure the shuffled sequence does not lose any elements</w:t>
      </w:r>
    </w:p>
    <w:p w14:paraId="20CB7B73" w14:textId="77777777" w:rsidR="003E6777" w:rsidRDefault="003E6777" w:rsidP="003E6777">
      <w:pPr>
        <w:pStyle w:val="Code"/>
      </w:pPr>
      <w:r>
        <w:tab/>
      </w:r>
      <w:r>
        <w:tab/>
        <w:t>random.shuffle(self.seq)</w:t>
      </w:r>
    </w:p>
    <w:p w14:paraId="394BBA6D" w14:textId="77777777" w:rsidR="003E6777" w:rsidRDefault="003E6777" w:rsidP="003E6777">
      <w:pPr>
        <w:pStyle w:val="Code"/>
      </w:pPr>
      <w:r>
        <w:tab/>
      </w:r>
      <w:r>
        <w:tab/>
        <w:t>self.seq.sort()</w:t>
      </w:r>
    </w:p>
    <w:p w14:paraId="293BC4A9" w14:textId="77777777" w:rsidR="003E6777" w:rsidRDefault="003E6777" w:rsidP="003E6777">
      <w:pPr>
        <w:pStyle w:val="Code"/>
      </w:pPr>
      <w:r>
        <w:tab/>
      </w:r>
      <w:r>
        <w:tab/>
        <w:t>self.assertEqual(self.seq, range(10))</w:t>
      </w:r>
    </w:p>
    <w:p w14:paraId="74F451CC" w14:textId="77777777" w:rsidR="003E6777" w:rsidRDefault="003E6777" w:rsidP="003E6777">
      <w:pPr>
        <w:pStyle w:val="Code"/>
      </w:pPr>
    </w:p>
    <w:p w14:paraId="5BF2E71C" w14:textId="77777777" w:rsidR="003E6777" w:rsidRDefault="003E6777" w:rsidP="003E6777">
      <w:pPr>
        <w:pStyle w:val="Code"/>
      </w:pPr>
      <w:r>
        <w:tab/>
        <w:t>def testchoice(self):</w:t>
      </w:r>
    </w:p>
    <w:p w14:paraId="1098FB83" w14:textId="77777777" w:rsidR="003E6777" w:rsidRDefault="003E6777" w:rsidP="003E6777">
      <w:pPr>
        <w:pStyle w:val="Code"/>
      </w:pPr>
      <w:r>
        <w:tab/>
      </w:r>
      <w:r>
        <w:tab/>
        <w:t>element = random.choice(self.seq)</w:t>
      </w:r>
    </w:p>
    <w:p w14:paraId="57F57800" w14:textId="77777777" w:rsidR="003E6777" w:rsidRDefault="003E6777" w:rsidP="003E6777">
      <w:pPr>
        <w:pStyle w:val="Code"/>
      </w:pPr>
      <w:r>
        <w:tab/>
      </w:r>
      <w:r>
        <w:tab/>
        <w:t>self.assert_(element in self.seq)</w:t>
      </w:r>
    </w:p>
    <w:p w14:paraId="7F0986AA" w14:textId="77777777" w:rsidR="003E6777" w:rsidRDefault="003E6777" w:rsidP="003E6777">
      <w:pPr>
        <w:pStyle w:val="Code"/>
      </w:pPr>
      <w:r>
        <w:tab/>
      </w:r>
      <w:r>
        <w:tab/>
      </w:r>
    </w:p>
    <w:p w14:paraId="2B8032D4" w14:textId="77777777" w:rsidR="003E6777" w:rsidRDefault="003E6777" w:rsidP="003E6777">
      <w:pPr>
        <w:pStyle w:val="Code"/>
      </w:pPr>
      <w:r>
        <w:tab/>
        <w:t>def testfail(self):</w:t>
      </w:r>
    </w:p>
    <w:p w14:paraId="702AA749" w14:textId="77777777" w:rsidR="003E6777" w:rsidRDefault="003E6777" w:rsidP="003E6777">
      <w:pPr>
        <w:pStyle w:val="Code"/>
      </w:pPr>
      <w:r>
        <w:tab/>
      </w:r>
      <w:r>
        <w:tab/>
        <w:t>self.assertEqual(1, 2, "1==2 Should fail")</w:t>
      </w:r>
    </w:p>
    <w:p w14:paraId="2F60852B" w14:textId="77777777" w:rsidR="003E6777" w:rsidRDefault="003E6777" w:rsidP="003E6777">
      <w:pPr>
        <w:pStyle w:val="Code"/>
      </w:pPr>
    </w:p>
    <w:p w14:paraId="24E1A0F5" w14:textId="77777777" w:rsidR="003E6777" w:rsidRDefault="003E6777" w:rsidP="003E6777">
      <w:pPr>
        <w:pStyle w:val="Code"/>
      </w:pPr>
      <w:r>
        <w:lastRenderedPageBreak/>
        <w:tab/>
        <w:t>def testsample(self):</w:t>
      </w:r>
    </w:p>
    <w:p w14:paraId="7EE8A4C7" w14:textId="77777777" w:rsidR="003E6777" w:rsidRDefault="003E6777" w:rsidP="003E6777">
      <w:pPr>
        <w:pStyle w:val="Code"/>
      </w:pPr>
      <w:r>
        <w:tab/>
      </w:r>
      <w:r>
        <w:tab/>
        <w:t>self.assertRaises(ValueError, random.sample, self.seq, 20)</w:t>
      </w:r>
    </w:p>
    <w:p w14:paraId="3E0654F6" w14:textId="77777777" w:rsidR="003E6777" w:rsidRDefault="003E6777" w:rsidP="003E6777">
      <w:pPr>
        <w:pStyle w:val="Code"/>
      </w:pPr>
      <w:r>
        <w:tab/>
      </w:r>
      <w:r>
        <w:tab/>
        <w:t>for element in random.sample(self.seq, 5):</w:t>
      </w:r>
    </w:p>
    <w:p w14:paraId="13F64626" w14:textId="77777777" w:rsidR="003E6777" w:rsidRDefault="003E6777" w:rsidP="003E6777">
      <w:pPr>
        <w:pStyle w:val="Code"/>
      </w:pPr>
      <w:r>
        <w:tab/>
      </w:r>
      <w:r>
        <w:tab/>
        <w:t xml:space="preserve">    self.assert_(element in self.seq)</w:t>
      </w:r>
    </w:p>
    <w:p w14:paraId="69EDDF0B" w14:textId="77777777" w:rsidR="003E6777" w:rsidRDefault="003E6777" w:rsidP="003E6777">
      <w:pPr>
        <w:pStyle w:val="Code"/>
      </w:pPr>
    </w:p>
    <w:p w14:paraId="65928E86" w14:textId="77777777" w:rsidR="003E6777" w:rsidRDefault="003E6777" w:rsidP="003E6777">
      <w:pPr>
        <w:pStyle w:val="Code"/>
      </w:pPr>
      <w:r>
        <w:t>suite = unittest.TestLoader().loadTestsFromTestCase(TestSequenceFunctions)</w:t>
      </w:r>
    </w:p>
    <w:p w14:paraId="4272893D" w14:textId="77777777" w:rsidR="003E6777" w:rsidRDefault="003E6777" w:rsidP="003E6777">
      <w:pPr>
        <w:pStyle w:val="Code"/>
      </w:pPr>
      <w:r>
        <w:t>testResult = unittest.TextTestRunner(verbosity=2).run(suite)</w:t>
      </w:r>
    </w:p>
    <w:p w14:paraId="3F07CBD7" w14:textId="77777777" w:rsidR="00F73DE9" w:rsidRDefault="00F73DE9" w:rsidP="00F73DE9"/>
    <w:p w14:paraId="2923D96A" w14:textId="77777777" w:rsidR="00F73DE9" w:rsidRDefault="00F73DE9" w:rsidP="00F73DE9">
      <w:r>
        <w:t xml:space="preserve">The </w:t>
      </w:r>
      <w:r w:rsidR="00A80B46">
        <w:t>Python</w:t>
      </w:r>
      <w:r>
        <w:t xml:space="preserve"> class is marked as a </w:t>
      </w:r>
      <w:proofErr w:type="spellStart"/>
      <w:r w:rsidR="00A80B46">
        <w:t>PyUnit</w:t>
      </w:r>
      <w:proofErr w:type="spellEnd"/>
      <w:r>
        <w:t xml:space="preserve"> test fixture by </w:t>
      </w:r>
      <w:r w:rsidR="00A80B46">
        <w:t xml:space="preserve">inheriting from the </w:t>
      </w:r>
      <w:proofErr w:type="spellStart"/>
      <w:proofErr w:type="gramStart"/>
      <w:r w:rsidR="00A80B46">
        <w:t>unittest.TestCase</w:t>
      </w:r>
      <w:proofErr w:type="spellEnd"/>
      <w:proofErr w:type="gramEnd"/>
      <w:r w:rsidR="00A80B46">
        <w:t xml:space="preserve"> base class</w:t>
      </w:r>
      <w:r>
        <w:t xml:space="preserve">, and </w:t>
      </w:r>
      <w:r w:rsidR="00AD6761">
        <w:t xml:space="preserve">the individual test methods are identified by using the ‘test’ prefix, with special </w:t>
      </w:r>
      <w:proofErr w:type="spellStart"/>
      <w:r w:rsidR="00AD6761">
        <w:t>setUp</w:t>
      </w:r>
      <w:proofErr w:type="spellEnd"/>
      <w:r w:rsidR="00AD6761">
        <w:t xml:space="preserve">() and </w:t>
      </w:r>
      <w:proofErr w:type="spellStart"/>
      <w:r w:rsidR="00AD6761">
        <w:t>tearDown</w:t>
      </w:r>
      <w:proofErr w:type="spellEnd"/>
      <w:r w:rsidR="00AD6761">
        <w:t>() methods reserved for the respective purposes</w:t>
      </w:r>
      <w:r>
        <w:t xml:space="preserve">. When you open up the class in </w:t>
      </w:r>
      <w:r w:rsidR="00AD6761">
        <w:t xml:space="preserve">a </w:t>
      </w:r>
      <w:proofErr w:type="spellStart"/>
      <w:r w:rsidR="00AD6761">
        <w:t>Py</w:t>
      </w:r>
      <w:r>
        <w:t>Unit</w:t>
      </w:r>
      <w:proofErr w:type="spellEnd"/>
      <w:r>
        <w:t xml:space="preserve"> runner or execute from the command line it loads all the test classes and executes all the methods marked with </w:t>
      </w:r>
      <w:r w:rsidR="00AD6761">
        <w:t>‘test…’</w:t>
      </w:r>
      <w:r>
        <w:t xml:space="preserve"> in turn.</w:t>
      </w:r>
    </w:p>
    <w:p w14:paraId="5F5876F8" w14:textId="77777777" w:rsidR="00F73DE9" w:rsidRDefault="00F73DE9" w:rsidP="00F73DE9">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proofErr w:type="spellStart"/>
      <w:r w:rsidR="00D205C4">
        <w:t>PyUnit</w:t>
      </w:r>
      <w:proofErr w:type="spellEnd"/>
      <w:r>
        <w:t xml:space="preserve"> moves on to the next test method.</w:t>
      </w:r>
    </w:p>
    <w:p w14:paraId="5FD90286" w14:textId="77777777" w:rsidR="00F73DE9" w:rsidRDefault="00F73DE9" w:rsidP="00F73DE9">
      <w:r>
        <w:t xml:space="preserve">So, to use SpiraTest with </w:t>
      </w:r>
      <w:proofErr w:type="spellStart"/>
      <w:r w:rsidR="00D205C4">
        <w:t>PyUnit</w:t>
      </w:r>
      <w:proofErr w:type="spellEnd"/>
      <w:r>
        <w:t xml:space="preserve">, each of the test </w:t>
      </w:r>
      <w:r w:rsidR="00D205C4">
        <w:t xml:space="preserve">cases written for execution by </w:t>
      </w:r>
      <w:proofErr w:type="spellStart"/>
      <w:r w:rsidR="00D205C4">
        <w:t>Py</w:t>
      </w:r>
      <w:r>
        <w:t>Unit</w:t>
      </w:r>
      <w:proofErr w:type="spellEnd"/>
      <w:r>
        <w:t xml:space="preserve"> needs to have a corresponding test case in SpiraTest. These can be either existing test cases that have manual test steps or they can be new test cases designed specifically for automated testing and therefore have no defined test steps. In either case, the chang</w:t>
      </w:r>
      <w:r w:rsidR="00D205C4">
        <w:t xml:space="preserve">es that need to be made to the </w:t>
      </w:r>
      <w:proofErr w:type="spellStart"/>
      <w:r w:rsidR="00D205C4">
        <w:t>Py</w:t>
      </w:r>
      <w:r>
        <w:t>Unit</w:t>
      </w:r>
      <w:proofErr w:type="spellEnd"/>
      <w:r>
        <w:t xml:space="preserve"> test fixtu</w:t>
      </w:r>
      <w:r w:rsidR="00D205C4">
        <w:t xml:space="preserve">re for SpiraTest to record the </w:t>
      </w:r>
      <w:proofErr w:type="spellStart"/>
      <w:r w:rsidR="00D205C4">
        <w:t>Py</w:t>
      </w:r>
      <w:r>
        <w:t>Unit</w:t>
      </w:r>
      <w:proofErr w:type="spellEnd"/>
      <w:r>
        <w:t xml:space="preserve"> test run are illustrated below:</w:t>
      </w:r>
      <w:r>
        <w:br/>
      </w:r>
    </w:p>
    <w:p w14:paraId="2342C73E" w14:textId="77777777" w:rsidR="003E6777" w:rsidRDefault="003E6777" w:rsidP="003E6777">
      <w:pPr>
        <w:pStyle w:val="Code"/>
      </w:pPr>
      <w:r>
        <w:t>import random</w:t>
      </w:r>
    </w:p>
    <w:p w14:paraId="53E252F7" w14:textId="77777777" w:rsidR="003E6777" w:rsidRDefault="003E6777" w:rsidP="003E6777">
      <w:pPr>
        <w:pStyle w:val="Code"/>
      </w:pPr>
      <w:r>
        <w:t>import unittest</w:t>
      </w:r>
    </w:p>
    <w:p w14:paraId="2C95A579" w14:textId="77777777" w:rsidR="003E6777" w:rsidRPr="003E6777" w:rsidRDefault="003E6777" w:rsidP="003E6777">
      <w:pPr>
        <w:pStyle w:val="Code"/>
        <w:rPr>
          <w:shd w:val="clear" w:color="auto" w:fill="FFFF00"/>
        </w:rPr>
      </w:pPr>
      <w:r w:rsidRPr="003E6777">
        <w:rPr>
          <w:shd w:val="clear" w:color="auto" w:fill="FFFF00"/>
        </w:rPr>
        <w:t>import spiratestextension</w:t>
      </w:r>
    </w:p>
    <w:p w14:paraId="03F9E156" w14:textId="77777777" w:rsidR="003E6777" w:rsidRDefault="003E6777" w:rsidP="003E6777">
      <w:pPr>
        <w:pStyle w:val="Code"/>
      </w:pPr>
    </w:p>
    <w:p w14:paraId="24465392" w14:textId="77777777" w:rsidR="003E6777" w:rsidRDefault="003E6777" w:rsidP="003E6777">
      <w:pPr>
        <w:pStyle w:val="Code"/>
      </w:pPr>
      <w:r>
        <w:t># sample PyUnit test case</w:t>
      </w:r>
    </w:p>
    <w:p w14:paraId="3900CBC6" w14:textId="77777777" w:rsidR="003E6777" w:rsidRDefault="003E6777" w:rsidP="003E6777">
      <w:pPr>
        <w:pStyle w:val="Code"/>
      </w:pPr>
      <w:r>
        <w:t>class TestSequenceFunctions(unittest.TestCase):</w:t>
      </w:r>
    </w:p>
    <w:p w14:paraId="6E964C8F" w14:textId="77777777" w:rsidR="003E6777" w:rsidRDefault="003E6777" w:rsidP="003E6777">
      <w:pPr>
        <w:pStyle w:val="Code"/>
      </w:pPr>
    </w:p>
    <w:p w14:paraId="1703FDCB" w14:textId="77777777" w:rsidR="003E6777" w:rsidRDefault="003E6777" w:rsidP="003E6777">
      <w:pPr>
        <w:pStyle w:val="Code"/>
      </w:pPr>
      <w:r>
        <w:tab/>
        <w:t>def setUp(self):</w:t>
      </w:r>
    </w:p>
    <w:p w14:paraId="0F2C0155" w14:textId="77777777" w:rsidR="003E6777" w:rsidRDefault="003E6777" w:rsidP="003E6777">
      <w:pPr>
        <w:pStyle w:val="Code"/>
      </w:pPr>
      <w:r>
        <w:tab/>
      </w:r>
      <w:r>
        <w:tab/>
        <w:t>self.seq = range(10)</w:t>
      </w:r>
    </w:p>
    <w:p w14:paraId="263BD047" w14:textId="77777777" w:rsidR="003E6777" w:rsidRDefault="003E6777" w:rsidP="003E6777">
      <w:pPr>
        <w:pStyle w:val="Code"/>
      </w:pPr>
    </w:p>
    <w:p w14:paraId="5FB208AF" w14:textId="77777777" w:rsidR="003E6777" w:rsidRDefault="003E6777" w:rsidP="003E6777">
      <w:pPr>
        <w:pStyle w:val="Code"/>
      </w:pPr>
      <w:r>
        <w:tab/>
        <w:t>def testshuffle</w:t>
      </w:r>
      <w:r w:rsidRPr="003E6777">
        <w:rPr>
          <w:shd w:val="clear" w:color="auto" w:fill="FFFF00"/>
        </w:rPr>
        <w:t>__2</w:t>
      </w:r>
      <w:r>
        <w:t>(self):</w:t>
      </w:r>
    </w:p>
    <w:p w14:paraId="4C041A0F" w14:textId="77777777" w:rsidR="003E6777" w:rsidRDefault="003E6777" w:rsidP="003E6777">
      <w:pPr>
        <w:pStyle w:val="Code"/>
      </w:pPr>
      <w:r>
        <w:tab/>
        <w:t># make sure the shuffled sequence does not lose any elements</w:t>
      </w:r>
    </w:p>
    <w:p w14:paraId="54688E49" w14:textId="77777777" w:rsidR="003E6777" w:rsidRDefault="003E6777" w:rsidP="003E6777">
      <w:pPr>
        <w:pStyle w:val="Code"/>
      </w:pPr>
      <w:r>
        <w:tab/>
      </w:r>
      <w:r>
        <w:tab/>
        <w:t>random.shuffle(self.seq)</w:t>
      </w:r>
    </w:p>
    <w:p w14:paraId="4A276262" w14:textId="77777777" w:rsidR="003E6777" w:rsidRDefault="003E6777" w:rsidP="003E6777">
      <w:pPr>
        <w:pStyle w:val="Code"/>
      </w:pPr>
      <w:r>
        <w:tab/>
      </w:r>
      <w:r>
        <w:tab/>
        <w:t>self.seq.sort()</w:t>
      </w:r>
    </w:p>
    <w:p w14:paraId="63F6179A" w14:textId="77777777" w:rsidR="003E6777" w:rsidRDefault="003E6777" w:rsidP="003E6777">
      <w:pPr>
        <w:pStyle w:val="Code"/>
      </w:pPr>
      <w:r>
        <w:tab/>
      </w:r>
      <w:r>
        <w:tab/>
        <w:t>self.assertEqual(self.seq, range(10))</w:t>
      </w:r>
    </w:p>
    <w:p w14:paraId="72F44C27" w14:textId="77777777" w:rsidR="003E6777" w:rsidRDefault="003E6777" w:rsidP="003E6777">
      <w:pPr>
        <w:pStyle w:val="Code"/>
      </w:pPr>
    </w:p>
    <w:p w14:paraId="211A72E0" w14:textId="77777777" w:rsidR="003E6777" w:rsidRDefault="003E6777" w:rsidP="003E6777">
      <w:pPr>
        <w:pStyle w:val="Code"/>
      </w:pPr>
      <w:r>
        <w:tab/>
        <w:t>def testchoice</w:t>
      </w:r>
      <w:r w:rsidRPr="003E6777">
        <w:rPr>
          <w:shd w:val="clear" w:color="auto" w:fill="FFFF00"/>
        </w:rPr>
        <w:t>__3</w:t>
      </w:r>
      <w:r>
        <w:t>(self):</w:t>
      </w:r>
    </w:p>
    <w:p w14:paraId="0EB5B4D9" w14:textId="77777777" w:rsidR="003E6777" w:rsidRDefault="003E6777" w:rsidP="003E6777">
      <w:pPr>
        <w:pStyle w:val="Code"/>
      </w:pPr>
      <w:r>
        <w:tab/>
      </w:r>
      <w:r>
        <w:tab/>
        <w:t>element = random.choice(self.seq)</w:t>
      </w:r>
    </w:p>
    <w:p w14:paraId="6BE7A885" w14:textId="77777777" w:rsidR="003E6777" w:rsidRDefault="003E6777" w:rsidP="003E6777">
      <w:pPr>
        <w:pStyle w:val="Code"/>
      </w:pPr>
      <w:r>
        <w:tab/>
      </w:r>
      <w:r>
        <w:tab/>
        <w:t>self.assert_(element in self.seq)</w:t>
      </w:r>
    </w:p>
    <w:p w14:paraId="3138DF4B" w14:textId="77777777" w:rsidR="003E6777" w:rsidRDefault="003E6777" w:rsidP="003E6777">
      <w:pPr>
        <w:pStyle w:val="Code"/>
      </w:pPr>
      <w:r>
        <w:tab/>
      </w:r>
      <w:r>
        <w:tab/>
      </w:r>
    </w:p>
    <w:p w14:paraId="6DDB0627" w14:textId="77777777" w:rsidR="003E6777" w:rsidRDefault="003E6777" w:rsidP="003E6777">
      <w:pPr>
        <w:pStyle w:val="Code"/>
      </w:pPr>
      <w:r>
        <w:tab/>
        <w:t>def testfail</w:t>
      </w:r>
      <w:r w:rsidRPr="003E6777">
        <w:rPr>
          <w:shd w:val="clear" w:color="auto" w:fill="FFFF00"/>
        </w:rPr>
        <w:t>__4</w:t>
      </w:r>
      <w:r>
        <w:t>(self):</w:t>
      </w:r>
    </w:p>
    <w:p w14:paraId="0687F212" w14:textId="77777777" w:rsidR="003E6777" w:rsidRDefault="003E6777" w:rsidP="003E6777">
      <w:pPr>
        <w:pStyle w:val="Code"/>
      </w:pPr>
      <w:r>
        <w:tab/>
      </w:r>
      <w:r>
        <w:tab/>
        <w:t>self.assertEqual(1, 2, "1==2 Should fail")</w:t>
      </w:r>
    </w:p>
    <w:p w14:paraId="285E3F3C" w14:textId="77777777" w:rsidR="003E6777" w:rsidRDefault="003E6777" w:rsidP="003E6777">
      <w:pPr>
        <w:pStyle w:val="Code"/>
      </w:pPr>
    </w:p>
    <w:p w14:paraId="42AC9818" w14:textId="77777777" w:rsidR="003E6777" w:rsidRDefault="003E6777" w:rsidP="003E6777">
      <w:pPr>
        <w:pStyle w:val="Code"/>
      </w:pPr>
      <w:r>
        <w:tab/>
        <w:t>def testsample</w:t>
      </w:r>
      <w:r w:rsidRPr="003E6777">
        <w:rPr>
          <w:shd w:val="clear" w:color="auto" w:fill="FFFF00"/>
        </w:rPr>
        <w:t>__5</w:t>
      </w:r>
      <w:r>
        <w:t>(self):</w:t>
      </w:r>
    </w:p>
    <w:p w14:paraId="7253AC81" w14:textId="77777777" w:rsidR="003E6777" w:rsidRDefault="003E6777" w:rsidP="003E6777">
      <w:pPr>
        <w:pStyle w:val="Code"/>
      </w:pPr>
      <w:r>
        <w:tab/>
      </w:r>
      <w:r>
        <w:tab/>
        <w:t>self.assertRaises(ValueError, random.sample, self.seq, 20)</w:t>
      </w:r>
    </w:p>
    <w:p w14:paraId="0F0DBE43" w14:textId="77777777" w:rsidR="003E6777" w:rsidRDefault="003E6777" w:rsidP="003E6777">
      <w:pPr>
        <w:pStyle w:val="Code"/>
      </w:pPr>
      <w:r>
        <w:tab/>
      </w:r>
      <w:r>
        <w:tab/>
        <w:t>for element in random.sample(self.seq, 5):</w:t>
      </w:r>
    </w:p>
    <w:p w14:paraId="1D48CB50" w14:textId="77777777" w:rsidR="003E6777" w:rsidRDefault="003E6777" w:rsidP="003E6777">
      <w:pPr>
        <w:pStyle w:val="Code"/>
      </w:pPr>
      <w:r>
        <w:tab/>
      </w:r>
      <w:r>
        <w:tab/>
        <w:t xml:space="preserve">    self.assert_(element in self.seq)</w:t>
      </w:r>
    </w:p>
    <w:p w14:paraId="0CAC6DAB" w14:textId="77777777" w:rsidR="003E6777" w:rsidRDefault="003E6777" w:rsidP="003E6777">
      <w:pPr>
        <w:pStyle w:val="Code"/>
      </w:pPr>
    </w:p>
    <w:p w14:paraId="4DF7F60A" w14:textId="77777777" w:rsidR="003E6777" w:rsidRDefault="003E6777" w:rsidP="003E6777">
      <w:pPr>
        <w:pStyle w:val="Code"/>
      </w:pPr>
      <w:r>
        <w:t>suite = unittest.TestLoader().loadTestsFromTestCase(TestSequenceFunctions)</w:t>
      </w:r>
    </w:p>
    <w:p w14:paraId="3CA6AAF6" w14:textId="77777777" w:rsidR="003E6777" w:rsidRDefault="003E6777" w:rsidP="003E6777">
      <w:pPr>
        <w:pStyle w:val="Code"/>
      </w:pPr>
      <w:r>
        <w:t>testResult = unittest.TextTestRunner(verbosity=2).run(suite)</w:t>
      </w:r>
    </w:p>
    <w:p w14:paraId="60F96439" w14:textId="77777777" w:rsidR="009F5B40" w:rsidRPr="009F5B40" w:rsidRDefault="009F5B40" w:rsidP="009F5B40">
      <w:pPr>
        <w:pStyle w:val="Code"/>
        <w:rPr>
          <w:shd w:val="clear" w:color="auto" w:fill="FFFF00"/>
        </w:rPr>
      </w:pPr>
      <w:r w:rsidRPr="009F5B40">
        <w:rPr>
          <w:shd w:val="clear" w:color="auto" w:fill="FFFF00"/>
        </w:rPr>
        <w:t>releaseId = 1</w:t>
      </w:r>
    </w:p>
    <w:p w14:paraId="5A86DC23" w14:textId="77777777" w:rsidR="009F5B40" w:rsidRPr="009F5B40" w:rsidRDefault="009F5B40" w:rsidP="009F5B40">
      <w:pPr>
        <w:pStyle w:val="Code"/>
        <w:rPr>
          <w:shd w:val="clear" w:color="auto" w:fill="FFFF00"/>
        </w:rPr>
      </w:pPr>
      <w:r w:rsidRPr="009F5B40">
        <w:rPr>
          <w:shd w:val="clear" w:color="auto" w:fill="FFFF00"/>
        </w:rPr>
        <w:t>testSetId = 1</w:t>
      </w:r>
    </w:p>
    <w:p w14:paraId="02B8071B" w14:textId="77777777" w:rsidR="003E6777" w:rsidRPr="003E6777" w:rsidRDefault="003E6777" w:rsidP="009F5B40">
      <w:pPr>
        <w:pStyle w:val="Code"/>
        <w:rPr>
          <w:shd w:val="clear" w:color="auto" w:fill="FFFF00"/>
        </w:rPr>
      </w:pPr>
      <w:r w:rsidRPr="003E6777">
        <w:rPr>
          <w:shd w:val="clear" w:color="auto" w:fill="FFFF00"/>
        </w:rPr>
        <w:t>spiraTestExtension = spiratestextension.SpiraTestExtension()</w:t>
      </w:r>
    </w:p>
    <w:p w14:paraId="68F548DC" w14:textId="77777777" w:rsidR="003E6777" w:rsidRPr="003E6777" w:rsidRDefault="003E6777" w:rsidP="003E6777">
      <w:pPr>
        <w:pStyle w:val="Code"/>
        <w:rPr>
          <w:shd w:val="clear" w:color="auto" w:fill="FFFF00"/>
        </w:rPr>
      </w:pPr>
      <w:r w:rsidRPr="003E6777">
        <w:rPr>
          <w:shd w:val="clear" w:color="auto" w:fill="FFFF00"/>
        </w:rPr>
        <w:t>spiraTestExtension.projectId = 1</w:t>
      </w:r>
    </w:p>
    <w:p w14:paraId="24F906A7" w14:textId="77777777" w:rsidR="003E6777" w:rsidRPr="003E6777" w:rsidRDefault="003E6777" w:rsidP="003E6777">
      <w:pPr>
        <w:pStyle w:val="Code"/>
        <w:rPr>
          <w:shd w:val="clear" w:color="auto" w:fill="FFFF00"/>
        </w:rPr>
      </w:pPr>
      <w:r w:rsidRPr="003E6777">
        <w:rPr>
          <w:shd w:val="clear" w:color="auto" w:fill="FFFF00"/>
        </w:rPr>
        <w:t>spiraTestExtension.server = "localhost"</w:t>
      </w:r>
    </w:p>
    <w:p w14:paraId="00810046" w14:textId="77777777" w:rsidR="003E6777" w:rsidRDefault="003E6777" w:rsidP="003E6777">
      <w:pPr>
        <w:pStyle w:val="Code"/>
        <w:rPr>
          <w:shd w:val="clear" w:color="auto" w:fill="FFFF00"/>
        </w:rPr>
      </w:pPr>
      <w:r w:rsidRPr="003E6777">
        <w:rPr>
          <w:shd w:val="clear" w:color="auto" w:fill="FFFF00"/>
        </w:rPr>
        <w:t>spiraTestExtension.port = 80</w:t>
      </w:r>
    </w:p>
    <w:p w14:paraId="6FF43B78" w14:textId="77777777" w:rsidR="00B35D43" w:rsidRPr="003E6777" w:rsidRDefault="00B35D43" w:rsidP="003E6777">
      <w:pPr>
        <w:pStyle w:val="Code"/>
        <w:rPr>
          <w:shd w:val="clear" w:color="auto" w:fill="FFFF00"/>
        </w:rPr>
      </w:pPr>
      <w:r>
        <w:rPr>
          <w:shd w:val="clear" w:color="auto" w:fill="FFFF00"/>
        </w:rPr>
        <w:t>spiraTestExtension.ssl = False</w:t>
      </w:r>
    </w:p>
    <w:p w14:paraId="079A53B9" w14:textId="77777777" w:rsidR="003E6777" w:rsidRPr="003E6777" w:rsidRDefault="003E6777" w:rsidP="003E6777">
      <w:pPr>
        <w:pStyle w:val="Code"/>
        <w:rPr>
          <w:shd w:val="clear" w:color="auto" w:fill="FFFF00"/>
        </w:rPr>
      </w:pPr>
      <w:r w:rsidRPr="003E6777">
        <w:rPr>
          <w:shd w:val="clear" w:color="auto" w:fill="FFFF00"/>
        </w:rPr>
        <w:lastRenderedPageBreak/>
        <w:t>spiraTestExtension.path = "SpiraTest"</w:t>
      </w:r>
    </w:p>
    <w:p w14:paraId="468A993A" w14:textId="77777777" w:rsidR="003E6777" w:rsidRPr="003E6777" w:rsidRDefault="003E6777" w:rsidP="003E6777">
      <w:pPr>
        <w:pStyle w:val="Code"/>
        <w:rPr>
          <w:shd w:val="clear" w:color="auto" w:fill="FFFF00"/>
        </w:rPr>
      </w:pPr>
      <w:r w:rsidRPr="003E6777">
        <w:rPr>
          <w:shd w:val="clear" w:color="auto" w:fill="FFFF00"/>
        </w:rPr>
        <w:t>spiraTestExtension.userName = "fredbloggs"</w:t>
      </w:r>
    </w:p>
    <w:p w14:paraId="4E2528AD" w14:textId="77777777" w:rsidR="003E6777" w:rsidRPr="003E6777" w:rsidRDefault="003E6777" w:rsidP="003E6777">
      <w:pPr>
        <w:pStyle w:val="Code"/>
        <w:rPr>
          <w:shd w:val="clear" w:color="auto" w:fill="FFFF00"/>
        </w:rPr>
      </w:pPr>
      <w:r w:rsidRPr="003E6777">
        <w:rPr>
          <w:shd w:val="clear" w:color="auto" w:fill="FFFF00"/>
        </w:rPr>
        <w:t>spiraTestExtension.password = "</w:t>
      </w:r>
      <w:r w:rsidR="005B7A71">
        <w:rPr>
          <w:shd w:val="clear" w:color="auto" w:fill="FFFF00"/>
        </w:rPr>
        <w:t>PleaseChange</w:t>
      </w:r>
      <w:r w:rsidRPr="003E6777">
        <w:rPr>
          <w:shd w:val="clear" w:color="auto" w:fill="FFFF00"/>
        </w:rPr>
        <w:t>"</w:t>
      </w:r>
    </w:p>
    <w:p w14:paraId="02965030" w14:textId="77777777" w:rsidR="003E6777" w:rsidRPr="003E6777" w:rsidRDefault="003E6777" w:rsidP="003E6777">
      <w:pPr>
        <w:pStyle w:val="Code"/>
        <w:rPr>
          <w:shd w:val="clear" w:color="auto" w:fill="FFFF00"/>
        </w:rPr>
      </w:pPr>
      <w:r w:rsidRPr="003E6777">
        <w:rPr>
          <w:shd w:val="clear" w:color="auto" w:fill="FFFF00"/>
        </w:rPr>
        <w:t>spiraTestExtension.recordResults(Test</w:t>
      </w:r>
      <w:r w:rsidR="00D205C4">
        <w:rPr>
          <w:shd w:val="clear" w:color="auto" w:fill="FFFF00"/>
        </w:rPr>
        <w:t>SequenceFunctions, testResult, releaseId</w:t>
      </w:r>
      <w:r w:rsidR="009F5B40">
        <w:rPr>
          <w:shd w:val="clear" w:color="auto" w:fill="FFFF00"/>
        </w:rPr>
        <w:t>, testSetId</w:t>
      </w:r>
      <w:r w:rsidRPr="003E6777">
        <w:rPr>
          <w:shd w:val="clear" w:color="auto" w:fill="FFFF00"/>
        </w:rPr>
        <w:t>)</w:t>
      </w:r>
    </w:p>
    <w:p w14:paraId="5B8F0505" w14:textId="77777777" w:rsidR="00D205C4" w:rsidRDefault="00F73DE9" w:rsidP="00F73DE9">
      <w:r>
        <w:br/>
      </w:r>
      <w:r w:rsidR="00D205C4">
        <w:t xml:space="preserve">Firstly, each of the individual test methods is appended with two underscores followed by the ID of the corresponding test case in SpiraTest. So for example </w:t>
      </w:r>
      <w:proofErr w:type="spellStart"/>
      <w:proofErr w:type="gramStart"/>
      <w:r w:rsidR="00D205C4">
        <w:t>testshuffle</w:t>
      </w:r>
      <w:proofErr w:type="spellEnd"/>
      <w:r w:rsidR="00D205C4">
        <w:t>(</w:t>
      </w:r>
      <w:proofErr w:type="gramEnd"/>
      <w:r w:rsidR="00D205C4">
        <w:t>) is now testshuffle__2() as it maps to test case TC00002 inside SpiraTest.</w:t>
      </w:r>
    </w:p>
    <w:p w14:paraId="18C08AE1" w14:textId="77777777" w:rsidR="00D205C4" w:rsidRDefault="00D205C4" w:rsidP="00F73DE9">
      <w:r>
        <w:t xml:space="preserve">Second, at the end of the test run, the </w:t>
      </w:r>
      <w:proofErr w:type="spellStart"/>
      <w:r>
        <w:t>testResults</w:t>
      </w:r>
      <w:proofErr w:type="spellEnd"/>
      <w:r>
        <w:t xml:space="preserve"> object generated by the test run is passed to a special </w:t>
      </w:r>
      <w:proofErr w:type="spellStart"/>
      <w:proofErr w:type="gramStart"/>
      <w:r>
        <w:t>SpiraTestExtension</w:t>
      </w:r>
      <w:proofErr w:type="spellEnd"/>
      <w:r>
        <w:t>(</w:t>
      </w:r>
      <w:proofErr w:type="gramEnd"/>
      <w:r>
        <w:t xml:space="preserve">) class via the </w:t>
      </w:r>
      <w:proofErr w:type="spellStart"/>
      <w:r>
        <w:t>recordResults</w:t>
      </w:r>
      <w:proofErr w:type="spellEnd"/>
      <w:r>
        <w:t>() method. This class takes the results from the test run and uses it to generate the web-service messages that are sent to SpiraTest to communicate the test results.</w:t>
      </w:r>
    </w:p>
    <w:p w14:paraId="2D9CA019" w14:textId="77777777" w:rsidR="00D205C4" w:rsidRDefault="00D205C4" w:rsidP="00F73DE9">
      <w:r>
        <w:t xml:space="preserve">The following attributes need to be set on the instance of the </w:t>
      </w:r>
      <w:proofErr w:type="spellStart"/>
      <w:proofErr w:type="gramStart"/>
      <w:r>
        <w:t>SpiraTestExtension</w:t>
      </w:r>
      <w:proofErr w:type="spellEnd"/>
      <w:r>
        <w:t>(</w:t>
      </w:r>
      <w:proofErr w:type="gramEnd"/>
      <w:r>
        <w:t>) object so  that the extension can access the SpiraTest repository:</w:t>
      </w:r>
    </w:p>
    <w:p w14:paraId="6CB6A80F" w14:textId="77777777" w:rsidR="00D205C4" w:rsidRDefault="00D205C4" w:rsidP="00D205C4">
      <w:pPr>
        <w:numPr>
          <w:ilvl w:val="0"/>
          <w:numId w:val="25"/>
        </w:numPr>
      </w:pPr>
      <w:proofErr w:type="spellStart"/>
      <w:r w:rsidRPr="00D205C4">
        <w:rPr>
          <w:b/>
        </w:rPr>
        <w:t>spiraTestExtension.projectId</w:t>
      </w:r>
      <w:proofErr w:type="spellEnd"/>
      <w:r>
        <w:t xml:space="preserve"> – The ID of the project inside SpiraTest (this can be found on the project homepage in the “Project Overview” section)</w:t>
      </w:r>
    </w:p>
    <w:p w14:paraId="365A4481" w14:textId="77777777" w:rsidR="00D205C4" w:rsidRDefault="00D205C4" w:rsidP="00D205C4">
      <w:pPr>
        <w:numPr>
          <w:ilvl w:val="0"/>
          <w:numId w:val="25"/>
        </w:numPr>
      </w:pPr>
      <w:proofErr w:type="spellStart"/>
      <w:r w:rsidRPr="00D205C4">
        <w:rPr>
          <w:b/>
        </w:rPr>
        <w:t>spiraTestExtension.server</w:t>
      </w:r>
      <w:proofErr w:type="spellEnd"/>
      <w:r>
        <w:t xml:space="preserve"> - The name of the web server that SpiraTest is installed on</w:t>
      </w:r>
    </w:p>
    <w:p w14:paraId="4002E8D9" w14:textId="77777777" w:rsidR="00D205C4" w:rsidRDefault="00D205C4" w:rsidP="00D205C4">
      <w:pPr>
        <w:numPr>
          <w:ilvl w:val="0"/>
          <w:numId w:val="25"/>
        </w:numPr>
      </w:pPr>
      <w:proofErr w:type="spellStart"/>
      <w:r w:rsidRPr="00D205C4">
        <w:rPr>
          <w:b/>
        </w:rPr>
        <w:t>spiraTestExtension.port</w:t>
      </w:r>
      <w:proofErr w:type="spellEnd"/>
      <w:r>
        <w:t xml:space="preserve"> – The port used to access SpiraTest over the network (typically 80 unless you have a custom port setup)</w:t>
      </w:r>
    </w:p>
    <w:p w14:paraId="4AAB9A75" w14:textId="77777777" w:rsidR="008C63F1" w:rsidRDefault="008C63F1" w:rsidP="00D205C4">
      <w:pPr>
        <w:numPr>
          <w:ilvl w:val="0"/>
          <w:numId w:val="25"/>
        </w:numPr>
      </w:pPr>
      <w:proofErr w:type="spellStart"/>
      <w:r>
        <w:rPr>
          <w:b/>
        </w:rPr>
        <w:t>spiraTestExtension.ssl</w:t>
      </w:r>
      <w:proofErr w:type="spellEnd"/>
      <w:r>
        <w:t xml:space="preserve"> – This should be set to False for HTTP and True for HTTPS</w:t>
      </w:r>
    </w:p>
    <w:p w14:paraId="34515B3D" w14:textId="77777777" w:rsidR="00D205C4" w:rsidRDefault="00D205C4" w:rsidP="00D205C4">
      <w:pPr>
        <w:numPr>
          <w:ilvl w:val="0"/>
          <w:numId w:val="25"/>
        </w:numPr>
      </w:pPr>
      <w:proofErr w:type="spellStart"/>
      <w:r w:rsidRPr="00D205C4">
        <w:rPr>
          <w:b/>
        </w:rPr>
        <w:t>spiraTestExtension.path</w:t>
      </w:r>
      <w:proofErr w:type="spellEnd"/>
      <w:r>
        <w:t xml:space="preserve"> – The path to SpiraTest on your webserver (typically just ‘SpiraTest’)</w:t>
      </w:r>
    </w:p>
    <w:p w14:paraId="3025F9BE" w14:textId="77777777" w:rsidR="00D205C4" w:rsidRDefault="00D205C4" w:rsidP="00D205C4">
      <w:pPr>
        <w:numPr>
          <w:ilvl w:val="0"/>
          <w:numId w:val="25"/>
        </w:numPr>
      </w:pPr>
      <w:proofErr w:type="spellStart"/>
      <w:r w:rsidRPr="00D205C4">
        <w:rPr>
          <w:b/>
        </w:rPr>
        <w:t>spiraTestExtension.userName</w:t>
      </w:r>
      <w:proofErr w:type="spellEnd"/>
      <w:r>
        <w:t xml:space="preserve"> - A valid username for the instance of SpiraTest that has access to the project specified above</w:t>
      </w:r>
    </w:p>
    <w:p w14:paraId="3BEACBE9" w14:textId="77777777" w:rsidR="00D205C4" w:rsidRDefault="00D205C4" w:rsidP="00D205C4">
      <w:pPr>
        <w:numPr>
          <w:ilvl w:val="0"/>
          <w:numId w:val="25"/>
        </w:numPr>
      </w:pPr>
      <w:proofErr w:type="spellStart"/>
      <w:r w:rsidRPr="00D205C4">
        <w:rPr>
          <w:b/>
        </w:rPr>
        <w:t>spiraTestExtension.password</w:t>
      </w:r>
      <w:proofErr w:type="spellEnd"/>
      <w:r>
        <w:t xml:space="preserve"> - A valid password for the user specified above</w:t>
      </w:r>
    </w:p>
    <w:p w14:paraId="399D73F9" w14:textId="77777777" w:rsidR="009F5B40" w:rsidRDefault="00D205C4" w:rsidP="00D205C4">
      <w:r>
        <w:t>In addition,</w:t>
      </w:r>
      <w:r w:rsidR="009F5B40">
        <w:t xml:space="preserve"> when calling the </w:t>
      </w:r>
      <w:proofErr w:type="spellStart"/>
      <w:proofErr w:type="gramStart"/>
      <w:r w:rsidR="009F5B40" w:rsidRPr="009F5B40">
        <w:rPr>
          <w:rFonts w:ascii="Courier" w:hAnsi="Courier"/>
        </w:rPr>
        <w:t>recordResults</w:t>
      </w:r>
      <w:proofErr w:type="spellEnd"/>
      <w:r w:rsidR="009F5B40" w:rsidRPr="009F5B40">
        <w:rPr>
          <w:rFonts w:ascii="Courier" w:hAnsi="Courier"/>
        </w:rPr>
        <w:t>(</w:t>
      </w:r>
      <w:proofErr w:type="gramEnd"/>
      <w:r w:rsidR="009F5B40" w:rsidRPr="009F5B40">
        <w:rPr>
          <w:rFonts w:ascii="Courier" w:hAnsi="Courier"/>
        </w:rPr>
        <w:t>)</w:t>
      </w:r>
      <w:r w:rsidR="009F5B40">
        <w:t xml:space="preserve"> method, you should also pass the Release ID and the Test Set ID which is used to tell SpiraTest which release and/or test set to associate the test execution with.</w:t>
      </w:r>
    </w:p>
    <w:p w14:paraId="6876F87D" w14:textId="77777777" w:rsidR="00F73DE9" w:rsidRDefault="009F5B40" w:rsidP="00D205C4">
      <w:r>
        <w:t>The Release ID</w:t>
      </w:r>
      <w:r w:rsidR="00F73DE9">
        <w:t xml:space="preserve"> can be found on the releases list page (click on the </w:t>
      </w:r>
      <w:r>
        <w:t xml:space="preserve">Planning &gt; </w:t>
      </w:r>
      <w:r w:rsidR="00F73DE9">
        <w:t>Releases tab)</w:t>
      </w:r>
      <w:r>
        <w:t xml:space="preserve"> – just remove the RL prefix from the number as well as any leading zeros. Similarly, the Test Set ID can be found on the test set list page (click on the Testing &gt; Test Sets tab) – just remove the TX prefix from the number as well as any leading zeros</w:t>
      </w:r>
      <w:r w:rsidR="009531AF">
        <w:t>. If you don’t want to associate the test run with a specific release</w:t>
      </w:r>
      <w:r>
        <w:t xml:space="preserve"> or test set</w:t>
      </w:r>
      <w:r w:rsidR="009531AF">
        <w:t xml:space="preserve">, just use the </w:t>
      </w:r>
      <w:r>
        <w:t xml:space="preserve">special </w:t>
      </w:r>
      <w:r w:rsidR="009531AF">
        <w:t>v</w:t>
      </w:r>
      <w:r>
        <w:t>alue -1 to indicate N/A</w:t>
      </w:r>
      <w:r w:rsidR="009531AF">
        <w:t>.</w:t>
      </w:r>
    </w:p>
    <w:p w14:paraId="3727B5DE" w14:textId="77777777" w:rsidR="00F73DE9" w:rsidRDefault="00F73DE9" w:rsidP="00F73DE9">
      <w:r>
        <w:t xml:space="preserve">Now all you need to do is </w:t>
      </w:r>
      <w:r w:rsidR="009531AF">
        <w:t>save</w:t>
      </w:r>
      <w:r>
        <w:t xml:space="preserve"> your code, launch </w:t>
      </w:r>
      <w:proofErr w:type="spellStart"/>
      <w:r w:rsidR="009531AF">
        <w:t>PyUnit</w:t>
      </w:r>
      <w:proofErr w:type="spellEnd"/>
      <w:r>
        <w:t xml:space="preserve">, run the test fixtures as you would normally do, and when you view the test cases in SpiraTest, you should see a </w:t>
      </w:r>
      <w:proofErr w:type="spellStart"/>
      <w:r w:rsidR="009531AF">
        <w:t>PyUnit</w:t>
      </w:r>
      <w:proofErr w:type="spellEnd"/>
      <w:r>
        <w:t xml:space="preserve"> automated test run displayed in the list of executed test runs:</w:t>
      </w:r>
    </w:p>
    <w:p w14:paraId="0978D30E" w14:textId="77777777" w:rsidR="00F73DE9" w:rsidRDefault="008652C8" w:rsidP="00F73DE9">
      <w:r w:rsidRPr="002242B8">
        <w:rPr>
          <w:noProof/>
        </w:rPr>
        <w:lastRenderedPageBreak/>
        <w:drawing>
          <wp:inline distT="0" distB="0" distL="0" distR="0" wp14:anchorId="123A1D88" wp14:editId="5A8BB63B">
            <wp:extent cx="5486400" cy="19278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1927860"/>
                    </a:xfrm>
                    <a:prstGeom prst="rect">
                      <a:avLst/>
                    </a:prstGeom>
                    <a:noFill/>
                    <a:ln w="6350" cmpd="sng">
                      <a:solidFill>
                        <a:schemeClr val="bg1">
                          <a:lumMod val="50000"/>
                        </a:schemeClr>
                      </a:solidFill>
                      <a:miter lim="800000"/>
                      <a:headEnd/>
                      <a:tailEnd/>
                    </a:ln>
                    <a:effectLst/>
                  </pic:spPr>
                </pic:pic>
              </a:graphicData>
            </a:graphic>
          </wp:inline>
        </w:drawing>
      </w:r>
    </w:p>
    <w:p w14:paraId="7B45658C" w14:textId="77777777" w:rsidR="00F73DE9" w:rsidRDefault="009531AF" w:rsidP="00F73DE9">
      <w:r>
        <w:t xml:space="preserve">Clicking on one of the </w:t>
      </w:r>
      <w:proofErr w:type="spellStart"/>
      <w:r>
        <w:t>Py</w:t>
      </w:r>
      <w:r w:rsidR="00F73DE9">
        <w:t>Unit</w:t>
      </w:r>
      <w:proofErr w:type="spellEnd"/>
      <w:r w:rsidR="00F73DE9">
        <w:t xml:space="preserve"> test runs will bring up a screen that provides information regarding wha</w:t>
      </w:r>
      <w:r>
        <w:t xml:space="preserve">t </w:t>
      </w:r>
      <w:proofErr w:type="spellStart"/>
      <w:r>
        <w:t>Py</w:t>
      </w:r>
      <w:r w:rsidR="00F73DE9">
        <w:t>Unit</w:t>
      </w:r>
      <w:proofErr w:type="spellEnd"/>
      <w:r w:rsidR="00F73DE9">
        <w:t xml:space="preserve"> test method failed, what the error was, together with the associated code stack-trace:</w:t>
      </w:r>
    </w:p>
    <w:p w14:paraId="3055A52B" w14:textId="77777777" w:rsidR="00F73DE9" w:rsidRDefault="008652C8" w:rsidP="00F73DE9">
      <w:r w:rsidRPr="002242B8">
        <w:rPr>
          <w:noProof/>
        </w:rPr>
        <w:drawing>
          <wp:inline distT="0" distB="0" distL="0" distR="0" wp14:anchorId="3CDAEEBE" wp14:editId="3605CBC9">
            <wp:extent cx="5486400" cy="291846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18460"/>
                    </a:xfrm>
                    <a:prstGeom prst="rect">
                      <a:avLst/>
                    </a:prstGeom>
                    <a:noFill/>
                    <a:ln w="6350" cmpd="sng">
                      <a:solidFill>
                        <a:schemeClr val="bg1">
                          <a:lumMod val="50000"/>
                        </a:schemeClr>
                      </a:solidFill>
                      <a:miter lim="800000"/>
                      <a:headEnd/>
                      <a:tailEnd/>
                    </a:ln>
                    <a:effectLst/>
                  </pic:spPr>
                </pic:pic>
              </a:graphicData>
            </a:graphic>
          </wp:inline>
        </w:drawing>
      </w:r>
    </w:p>
    <w:p w14:paraId="60AE3F75" w14:textId="77777777" w:rsidR="00F73DE9" w:rsidRDefault="00F73DE9" w:rsidP="00F73DE9">
      <w:r>
        <w:t>Congratula</w:t>
      </w:r>
      <w:r w:rsidR="009531AF">
        <w:t xml:space="preserve">tions… You are now able to run </w:t>
      </w:r>
      <w:proofErr w:type="spellStart"/>
      <w:r w:rsidR="009531AF">
        <w:t>Py</w:t>
      </w:r>
      <w:r>
        <w:t>Unit</w:t>
      </w:r>
      <w:proofErr w:type="spellEnd"/>
      <w:r>
        <w:t xml:space="preserve"> automated tests and have the results be recorded within SpiraTest. The sample test fixture </w:t>
      </w:r>
      <w:r w:rsidR="009531AF" w:rsidRPr="009531AF">
        <w:rPr>
          <w:u w:val="single"/>
        </w:rPr>
        <w:t>testsequencefunctions.py</w:t>
      </w:r>
      <w:r>
        <w:t xml:space="preserve"> is provided with the installation.</w:t>
      </w:r>
    </w:p>
    <w:p w14:paraId="1438B390" w14:textId="20816B5D" w:rsidR="00D43053" w:rsidRDefault="00E45208" w:rsidP="00D43053">
      <w:pPr>
        <w:pStyle w:val="Heading1"/>
      </w:pPr>
      <w:r>
        <w:br w:type="page"/>
      </w:r>
      <w:bookmarkStart w:id="14" w:name="_Toc523137230"/>
      <w:r w:rsidR="00D43053">
        <w:lastRenderedPageBreak/>
        <w:t xml:space="preserve">7. Integrating with </w:t>
      </w:r>
      <w:proofErr w:type="spellStart"/>
      <w:r w:rsidR="0060466C">
        <w:t>P</w:t>
      </w:r>
      <w:r w:rsidR="00D43053">
        <w:t>y</w:t>
      </w:r>
      <w:r w:rsidR="0060466C">
        <w:t>T</w:t>
      </w:r>
      <w:r w:rsidR="00D43053">
        <w:t>est</w:t>
      </w:r>
      <w:bookmarkEnd w:id="14"/>
      <w:proofErr w:type="spellEnd"/>
    </w:p>
    <w:p w14:paraId="2AFA2889" w14:textId="220A4B39" w:rsidR="00D43053" w:rsidRDefault="00D43053" w:rsidP="00D43053">
      <w:r>
        <w:t>This section describes how to use SpiraTest/SpiraTeam/SpiraPlan (hereafter referred to as SpiraTest) in conjunction with python</w:t>
      </w:r>
      <w:r w:rsidR="00663E55">
        <w:t>’s</w:t>
      </w:r>
      <w:r>
        <w:t xml:space="preserve"> </w:t>
      </w:r>
      <w:proofErr w:type="spellStart"/>
      <w:r>
        <w:t>pytest</w:t>
      </w:r>
      <w:proofErr w:type="spellEnd"/>
      <w:r>
        <w:t xml:space="preserve"> unit testing framework.</w:t>
      </w:r>
      <w:r w:rsidR="006D2BAE">
        <w:t xml:space="preserve"> The SpiraTest-</w:t>
      </w:r>
      <w:proofErr w:type="spellStart"/>
      <w:r w:rsidR="006D2BAE">
        <w:t>pytest</w:t>
      </w:r>
      <w:proofErr w:type="spellEnd"/>
      <w:r w:rsidR="006D2BAE">
        <w:t xml:space="preserve"> plugin enables the automated sending of unit test results from </w:t>
      </w:r>
      <w:proofErr w:type="spellStart"/>
      <w:r w:rsidR="006D2BAE">
        <w:t>pytest</w:t>
      </w:r>
      <w:proofErr w:type="spellEnd"/>
      <w:r w:rsidR="006D2BAE">
        <w:t xml:space="preserve"> to SpiraTest with a specified Test Case, and (optionally), a release and/or test set as well.</w:t>
      </w:r>
    </w:p>
    <w:p w14:paraId="59F1E51D" w14:textId="42F43C4C" w:rsidR="00D43053" w:rsidRPr="00F71161" w:rsidRDefault="00D145F5" w:rsidP="00D43053">
      <w:pPr>
        <w:pStyle w:val="Heading2"/>
      </w:pPr>
      <w:r>
        <w:t>7</w:t>
      </w:r>
      <w:r w:rsidR="00D43053">
        <w:t>.1. Installing</w:t>
      </w:r>
      <w:r w:rsidR="007F0449">
        <w:t xml:space="preserve"> </w:t>
      </w:r>
      <w:r w:rsidR="00D43053">
        <w:t xml:space="preserve">the </w:t>
      </w:r>
      <w:proofErr w:type="spellStart"/>
      <w:r w:rsidR="00D43053">
        <w:t>pytest</w:t>
      </w:r>
      <w:proofErr w:type="spellEnd"/>
      <w:r w:rsidR="00D43053">
        <w:t xml:space="preserve"> </w:t>
      </w:r>
      <w:r w:rsidR="007F0449">
        <w:t>plugin</w:t>
      </w:r>
    </w:p>
    <w:p w14:paraId="54BFA15B" w14:textId="6C8EF881" w:rsidR="008A05EF" w:rsidRDefault="00663E55" w:rsidP="00D43053">
      <w:pPr>
        <w:spacing w:after="0" w:line="240" w:lineRule="auto"/>
      </w:pPr>
      <w:r>
        <w:t xml:space="preserve">This section outlines how to install the SpiraTest plugin for </w:t>
      </w:r>
      <w:proofErr w:type="spellStart"/>
      <w:r>
        <w:t>pytest</w:t>
      </w:r>
      <w:proofErr w:type="spellEnd"/>
      <w:r>
        <w:t xml:space="preserve">. It assumes that you already have </w:t>
      </w:r>
      <w:r w:rsidR="00D145F5">
        <w:t xml:space="preserve">a working installation of SpiraTest v2.3 or later. If you have an earlier version of SpiraTest you will need to upgrade to at least v2.3 before trying to use this plugin. You will also need to have </w:t>
      </w:r>
      <w:r w:rsidR="005617C7">
        <w:t xml:space="preserve">Python </w:t>
      </w:r>
      <w:r w:rsidR="00513E77">
        <w:t xml:space="preserve">(with pip) </w:t>
      </w:r>
      <w:r w:rsidR="00A253FE">
        <w:t xml:space="preserve">and </w:t>
      </w:r>
      <w:proofErr w:type="spellStart"/>
      <w:r w:rsidR="00A253FE">
        <w:t>pytest</w:t>
      </w:r>
      <w:proofErr w:type="spellEnd"/>
      <w:r w:rsidR="00A253FE">
        <w:t xml:space="preserve"> </w:t>
      </w:r>
      <w:r w:rsidR="009F283F">
        <w:t xml:space="preserve">version </w:t>
      </w:r>
      <w:r w:rsidR="005617C7">
        <w:t>3.0</w:t>
      </w:r>
      <w:r w:rsidR="009F283F">
        <w:t xml:space="preserve"> or later.</w:t>
      </w:r>
      <w:r w:rsidR="008A05EF">
        <w:t xml:space="preserve"> </w:t>
      </w:r>
    </w:p>
    <w:p w14:paraId="0945F19D" w14:textId="77777777" w:rsidR="008A05EF" w:rsidRDefault="008A05EF" w:rsidP="00D43053">
      <w:pPr>
        <w:spacing w:after="0" w:line="240" w:lineRule="auto"/>
      </w:pPr>
    </w:p>
    <w:p w14:paraId="2D3421E4" w14:textId="77777777" w:rsidR="00514282" w:rsidRDefault="008A05EF" w:rsidP="00D43053">
      <w:pPr>
        <w:spacing w:after="0" w:line="240" w:lineRule="auto"/>
      </w:pPr>
      <w:r>
        <w:t xml:space="preserve">To obtain the latest version of the SpiraTest plugin, simply run the </w:t>
      </w:r>
      <w:r w:rsidR="00514282">
        <w:t xml:space="preserve">following </w:t>
      </w:r>
      <w:r>
        <w:t>command</w:t>
      </w:r>
      <w:r w:rsidR="00514282">
        <w:t>:</w:t>
      </w:r>
    </w:p>
    <w:p w14:paraId="32DDD691" w14:textId="2EB446C9" w:rsidR="00514282" w:rsidRDefault="008A05EF" w:rsidP="00D43053">
      <w:pPr>
        <w:spacing w:after="0" w:line="240" w:lineRule="auto"/>
      </w:pPr>
      <w:r w:rsidRPr="00514282">
        <w:rPr>
          <w:rFonts w:ascii="Consolas" w:hAnsi="Consolas"/>
          <w:color w:val="24292E"/>
        </w:rPr>
        <w:t xml:space="preserve">pip install </w:t>
      </w:r>
      <w:proofErr w:type="spellStart"/>
      <w:r w:rsidRPr="00514282">
        <w:rPr>
          <w:rFonts w:ascii="Consolas" w:hAnsi="Consolas"/>
          <w:color w:val="24292E"/>
        </w:rPr>
        <w:t>pytest-spiratest</w:t>
      </w:r>
      <w:proofErr w:type="spellEnd"/>
    </w:p>
    <w:p w14:paraId="24AB2EC3" w14:textId="77777777" w:rsidR="006A73BD" w:rsidRDefault="006A73BD">
      <w:pPr>
        <w:spacing w:after="0" w:line="240" w:lineRule="auto"/>
      </w:pPr>
    </w:p>
    <w:p w14:paraId="12EFB5AB" w14:textId="37012BA5" w:rsidR="007F0449" w:rsidRDefault="006A73BD">
      <w:pPr>
        <w:spacing w:after="0" w:line="240" w:lineRule="auto"/>
      </w:pPr>
      <w:r>
        <w:t xml:space="preserve">This command will install the latest version of the plugin straight from the </w:t>
      </w:r>
      <w:hyperlink r:id="rId39" w:history="1">
        <w:r w:rsidRPr="006A73BD">
          <w:rPr>
            <w:rStyle w:val="Hyperlink"/>
          </w:rPr>
          <w:t>Python Package Index</w:t>
        </w:r>
      </w:hyperlink>
      <w:r>
        <w:t xml:space="preserve"> (</w:t>
      </w:r>
      <w:proofErr w:type="spellStart"/>
      <w:r>
        <w:t>PyPI</w:t>
      </w:r>
      <w:proofErr w:type="spellEnd"/>
      <w:r>
        <w:t xml:space="preserve">). </w:t>
      </w:r>
      <w:r w:rsidR="003547B1">
        <w:t>Once the SpiraTest plugin is successfully installed, all you need to do is configure the extension, then you can begin testing!</w:t>
      </w:r>
    </w:p>
    <w:p w14:paraId="31349C05" w14:textId="05E90191" w:rsidR="003547B1" w:rsidRDefault="003547B1" w:rsidP="003547B1">
      <w:pPr>
        <w:pStyle w:val="Heading2"/>
      </w:pPr>
      <w:r>
        <w:t xml:space="preserve">7.2 Configuring the </w:t>
      </w:r>
      <w:proofErr w:type="spellStart"/>
      <w:r>
        <w:t>pytest</w:t>
      </w:r>
      <w:proofErr w:type="spellEnd"/>
      <w:r>
        <w:t xml:space="preserve"> plugin</w:t>
      </w:r>
    </w:p>
    <w:p w14:paraId="56EDBD37" w14:textId="77777777" w:rsidR="003547B1" w:rsidRDefault="003547B1">
      <w:pPr>
        <w:spacing w:after="0" w:line="240" w:lineRule="auto"/>
      </w:pPr>
    </w:p>
    <w:p w14:paraId="24DE73B1" w14:textId="765210AD" w:rsidR="007F67E4" w:rsidRDefault="003547B1">
      <w:pPr>
        <w:spacing w:after="0" w:line="240" w:lineRule="auto"/>
      </w:pPr>
      <w:r>
        <w:t xml:space="preserve">This section </w:t>
      </w:r>
      <w:r w:rsidR="00A25303">
        <w:t xml:space="preserve">outlines how to configure the SpiraTest plugin for </w:t>
      </w:r>
      <w:proofErr w:type="spellStart"/>
      <w:r w:rsidR="00A25303">
        <w:t>pytest</w:t>
      </w:r>
      <w:proofErr w:type="spellEnd"/>
      <w:r w:rsidR="00A25303">
        <w:t xml:space="preserve">. It assumes that you are familiar with </w:t>
      </w:r>
      <w:proofErr w:type="spellStart"/>
      <w:r w:rsidR="00A25303">
        <w:t>pytest</w:t>
      </w:r>
      <w:proofErr w:type="spellEnd"/>
      <w:r w:rsidR="00A25303">
        <w:t>, and already have some working tests</w:t>
      </w:r>
      <w:r w:rsidR="007F67E4">
        <w:t xml:space="preserve"> configured.</w:t>
      </w:r>
    </w:p>
    <w:p w14:paraId="4556AD8A" w14:textId="294C682B" w:rsidR="00A57E5D" w:rsidRDefault="00A57E5D">
      <w:pPr>
        <w:spacing w:after="0" w:line="240" w:lineRule="auto"/>
      </w:pPr>
    </w:p>
    <w:p w14:paraId="7344F5B6" w14:textId="31AF844E" w:rsidR="00A57E5D" w:rsidRDefault="00A57E5D">
      <w:pPr>
        <w:spacing w:after="0" w:line="240" w:lineRule="auto"/>
      </w:pPr>
      <w:r>
        <w:t xml:space="preserve">Here is a sample </w:t>
      </w:r>
      <w:r w:rsidR="008E5F85">
        <w:t>test file:</w:t>
      </w:r>
    </w:p>
    <w:p w14:paraId="73EE73B7"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AF00DB"/>
          <w:sz w:val="21"/>
          <w:szCs w:val="21"/>
        </w:rPr>
        <w:t>import</w:t>
      </w:r>
      <w:r w:rsidRPr="008E5F85">
        <w:rPr>
          <w:rFonts w:ascii="Consolas" w:hAnsi="Consolas"/>
          <w:color w:val="000000"/>
          <w:sz w:val="21"/>
          <w:szCs w:val="21"/>
        </w:rPr>
        <w:t xml:space="preserve"> </w:t>
      </w:r>
      <w:proofErr w:type="spellStart"/>
      <w:r w:rsidRPr="008E5F85">
        <w:rPr>
          <w:rFonts w:ascii="Consolas" w:hAnsi="Consolas"/>
          <w:color w:val="000000"/>
          <w:sz w:val="21"/>
          <w:szCs w:val="21"/>
        </w:rPr>
        <w:t>pytest</w:t>
      </w:r>
      <w:proofErr w:type="spellEnd"/>
    </w:p>
    <w:p w14:paraId="1DDA1B55" w14:textId="77777777" w:rsidR="008E5F85" w:rsidRPr="008E5F85" w:rsidRDefault="008E5F85" w:rsidP="008E5F85">
      <w:pPr>
        <w:shd w:val="clear" w:color="auto" w:fill="FFFFFF"/>
        <w:spacing w:after="0" w:line="285" w:lineRule="atLeast"/>
        <w:rPr>
          <w:rFonts w:ascii="Consolas" w:hAnsi="Consolas"/>
          <w:color w:val="000000"/>
          <w:sz w:val="21"/>
          <w:szCs w:val="21"/>
        </w:rPr>
      </w:pPr>
    </w:p>
    <w:p w14:paraId="5981A58D" w14:textId="3634EB7C"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8000"/>
          <w:sz w:val="21"/>
          <w:szCs w:val="21"/>
        </w:rPr>
        <w:t># Function we are testing</w:t>
      </w:r>
    </w:p>
    <w:p w14:paraId="5DB8F7E6"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FF"/>
          <w:sz w:val="21"/>
          <w:szCs w:val="21"/>
        </w:rPr>
        <w:t>def</w:t>
      </w:r>
      <w:r w:rsidRPr="008E5F85">
        <w:rPr>
          <w:rFonts w:ascii="Consolas" w:hAnsi="Consolas"/>
          <w:color w:val="000000"/>
          <w:sz w:val="21"/>
          <w:szCs w:val="21"/>
        </w:rPr>
        <w:t xml:space="preserve"> </w:t>
      </w:r>
      <w:proofErr w:type="gramStart"/>
      <w:r w:rsidRPr="008E5F85">
        <w:rPr>
          <w:rFonts w:ascii="Consolas" w:hAnsi="Consolas"/>
          <w:color w:val="795E26"/>
          <w:sz w:val="21"/>
          <w:szCs w:val="21"/>
        </w:rPr>
        <w:t>add</w:t>
      </w:r>
      <w:r w:rsidRPr="008E5F85">
        <w:rPr>
          <w:rFonts w:ascii="Consolas" w:hAnsi="Consolas"/>
          <w:color w:val="000000"/>
          <w:sz w:val="21"/>
          <w:szCs w:val="21"/>
        </w:rPr>
        <w:t>(</w:t>
      </w:r>
      <w:proofErr w:type="gramEnd"/>
      <w:r w:rsidRPr="008E5F85">
        <w:rPr>
          <w:rFonts w:ascii="Consolas" w:hAnsi="Consolas"/>
          <w:color w:val="001080"/>
          <w:sz w:val="21"/>
          <w:szCs w:val="21"/>
        </w:rPr>
        <w:t>num1</w:t>
      </w:r>
      <w:r w:rsidRPr="008E5F85">
        <w:rPr>
          <w:rFonts w:ascii="Consolas" w:hAnsi="Consolas"/>
          <w:color w:val="000000"/>
          <w:sz w:val="21"/>
          <w:szCs w:val="21"/>
        </w:rPr>
        <w:t xml:space="preserve">, </w:t>
      </w:r>
      <w:r w:rsidRPr="008E5F85">
        <w:rPr>
          <w:rFonts w:ascii="Consolas" w:hAnsi="Consolas"/>
          <w:color w:val="001080"/>
          <w:sz w:val="21"/>
          <w:szCs w:val="21"/>
        </w:rPr>
        <w:t>num2</w:t>
      </w:r>
      <w:r w:rsidRPr="008E5F85">
        <w:rPr>
          <w:rFonts w:ascii="Consolas" w:hAnsi="Consolas"/>
          <w:color w:val="000000"/>
          <w:sz w:val="21"/>
          <w:szCs w:val="21"/>
        </w:rPr>
        <w:t>):</w:t>
      </w:r>
    </w:p>
    <w:p w14:paraId="1C0B1F0E"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00"/>
          <w:sz w:val="21"/>
          <w:szCs w:val="21"/>
        </w:rPr>
        <w:t xml:space="preserve">    </w:t>
      </w:r>
      <w:r w:rsidRPr="008E5F85">
        <w:rPr>
          <w:rFonts w:ascii="Consolas" w:hAnsi="Consolas"/>
          <w:color w:val="AF00DB"/>
          <w:sz w:val="21"/>
          <w:szCs w:val="21"/>
        </w:rPr>
        <w:t>return</w:t>
      </w:r>
      <w:r w:rsidRPr="008E5F85">
        <w:rPr>
          <w:rFonts w:ascii="Consolas" w:hAnsi="Consolas"/>
          <w:color w:val="000000"/>
          <w:sz w:val="21"/>
          <w:szCs w:val="21"/>
        </w:rPr>
        <w:t xml:space="preserve"> num1 + num2</w:t>
      </w:r>
    </w:p>
    <w:p w14:paraId="71B31029" w14:textId="77777777" w:rsidR="008E5F85" w:rsidRPr="008E5F85" w:rsidRDefault="008E5F85" w:rsidP="008E5F85">
      <w:pPr>
        <w:shd w:val="clear" w:color="auto" w:fill="FFFFFF"/>
        <w:spacing w:after="0" w:line="285" w:lineRule="atLeast"/>
        <w:rPr>
          <w:rFonts w:ascii="Consolas" w:hAnsi="Consolas"/>
          <w:color w:val="000000"/>
          <w:sz w:val="21"/>
          <w:szCs w:val="21"/>
        </w:rPr>
      </w:pPr>
    </w:p>
    <w:p w14:paraId="2C8C6437" w14:textId="273AC9D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8000"/>
          <w:sz w:val="21"/>
          <w:szCs w:val="21"/>
        </w:rPr>
        <w:t># Successful test</w:t>
      </w:r>
    </w:p>
    <w:p w14:paraId="20ED4ADA"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FF"/>
          <w:sz w:val="21"/>
          <w:szCs w:val="21"/>
        </w:rPr>
        <w:t>def</w:t>
      </w:r>
      <w:r w:rsidRPr="008E5F85">
        <w:rPr>
          <w:rFonts w:ascii="Consolas" w:hAnsi="Consolas"/>
          <w:color w:val="000000"/>
          <w:sz w:val="21"/>
          <w:szCs w:val="21"/>
        </w:rPr>
        <w:t xml:space="preserve"> </w:t>
      </w:r>
      <w:r w:rsidRPr="008E5F85">
        <w:rPr>
          <w:rFonts w:ascii="Consolas" w:hAnsi="Consolas"/>
          <w:color w:val="795E26"/>
          <w:sz w:val="21"/>
          <w:szCs w:val="21"/>
        </w:rPr>
        <w:t>test_add_1</w:t>
      </w:r>
      <w:r w:rsidRPr="008E5F85">
        <w:rPr>
          <w:rFonts w:ascii="Consolas" w:hAnsi="Consolas"/>
          <w:color w:val="000000"/>
          <w:sz w:val="21"/>
          <w:szCs w:val="21"/>
        </w:rPr>
        <w:t>():</w:t>
      </w:r>
    </w:p>
    <w:p w14:paraId="4A5D61DD"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00"/>
          <w:sz w:val="21"/>
          <w:szCs w:val="21"/>
        </w:rPr>
        <w:t xml:space="preserve">    </w:t>
      </w:r>
      <w:r w:rsidRPr="008E5F85">
        <w:rPr>
          <w:rFonts w:ascii="Consolas" w:hAnsi="Consolas"/>
          <w:color w:val="AF00DB"/>
          <w:sz w:val="21"/>
          <w:szCs w:val="21"/>
        </w:rPr>
        <w:t>assert</w:t>
      </w:r>
      <w:r w:rsidRPr="008E5F85">
        <w:rPr>
          <w:rFonts w:ascii="Consolas" w:hAnsi="Consolas"/>
          <w:color w:val="000000"/>
          <w:sz w:val="21"/>
          <w:szCs w:val="21"/>
        </w:rPr>
        <w:t xml:space="preserve"> </w:t>
      </w:r>
      <w:proofErr w:type="gramStart"/>
      <w:r w:rsidRPr="008E5F85">
        <w:rPr>
          <w:rFonts w:ascii="Consolas" w:hAnsi="Consolas"/>
          <w:color w:val="000000"/>
          <w:sz w:val="21"/>
          <w:szCs w:val="21"/>
        </w:rPr>
        <w:t>add(</w:t>
      </w:r>
      <w:proofErr w:type="gramEnd"/>
      <w:r w:rsidRPr="008E5F85">
        <w:rPr>
          <w:rFonts w:ascii="Consolas" w:hAnsi="Consolas"/>
          <w:color w:val="09885A"/>
          <w:sz w:val="21"/>
          <w:szCs w:val="21"/>
        </w:rPr>
        <w:t>1</w:t>
      </w:r>
      <w:r w:rsidRPr="008E5F85">
        <w:rPr>
          <w:rFonts w:ascii="Consolas" w:hAnsi="Consolas"/>
          <w:color w:val="000000"/>
          <w:sz w:val="21"/>
          <w:szCs w:val="21"/>
        </w:rPr>
        <w:t xml:space="preserve">, </w:t>
      </w:r>
      <w:r w:rsidRPr="008E5F85">
        <w:rPr>
          <w:rFonts w:ascii="Consolas" w:hAnsi="Consolas"/>
          <w:color w:val="09885A"/>
          <w:sz w:val="21"/>
          <w:szCs w:val="21"/>
        </w:rPr>
        <w:t>1</w:t>
      </w:r>
      <w:r w:rsidRPr="008E5F85">
        <w:rPr>
          <w:rFonts w:ascii="Consolas" w:hAnsi="Consolas"/>
          <w:color w:val="000000"/>
          <w:sz w:val="21"/>
          <w:szCs w:val="21"/>
        </w:rPr>
        <w:t xml:space="preserve">) == </w:t>
      </w:r>
      <w:r w:rsidRPr="008E5F85">
        <w:rPr>
          <w:rFonts w:ascii="Consolas" w:hAnsi="Consolas"/>
          <w:color w:val="09885A"/>
          <w:sz w:val="21"/>
          <w:szCs w:val="21"/>
        </w:rPr>
        <w:t>2</w:t>
      </w:r>
    </w:p>
    <w:p w14:paraId="7B803EDD" w14:textId="77777777" w:rsidR="008E5F85" w:rsidRPr="008E5F85" w:rsidRDefault="008E5F85" w:rsidP="008E5F85">
      <w:pPr>
        <w:shd w:val="clear" w:color="auto" w:fill="FFFFFF"/>
        <w:spacing w:after="0" w:line="285" w:lineRule="atLeast"/>
        <w:rPr>
          <w:rFonts w:ascii="Consolas" w:hAnsi="Consolas"/>
          <w:color w:val="000000"/>
          <w:sz w:val="21"/>
          <w:szCs w:val="21"/>
        </w:rPr>
      </w:pPr>
    </w:p>
    <w:p w14:paraId="3758A8C9" w14:textId="155E1620"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8000"/>
          <w:sz w:val="21"/>
          <w:szCs w:val="21"/>
        </w:rPr>
        <w:t># Failed test</w:t>
      </w:r>
    </w:p>
    <w:p w14:paraId="5F4FFF96"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FF"/>
          <w:sz w:val="21"/>
          <w:szCs w:val="21"/>
        </w:rPr>
        <w:t>def</w:t>
      </w:r>
      <w:r w:rsidRPr="008E5F85">
        <w:rPr>
          <w:rFonts w:ascii="Consolas" w:hAnsi="Consolas"/>
          <w:color w:val="000000"/>
          <w:sz w:val="21"/>
          <w:szCs w:val="21"/>
        </w:rPr>
        <w:t xml:space="preserve"> </w:t>
      </w:r>
      <w:r w:rsidRPr="008E5F85">
        <w:rPr>
          <w:rFonts w:ascii="Consolas" w:hAnsi="Consolas"/>
          <w:color w:val="795E26"/>
          <w:sz w:val="21"/>
          <w:szCs w:val="21"/>
        </w:rPr>
        <w:t>test_add_2</w:t>
      </w:r>
      <w:r w:rsidRPr="008E5F85">
        <w:rPr>
          <w:rFonts w:ascii="Consolas" w:hAnsi="Consolas"/>
          <w:color w:val="000000"/>
          <w:sz w:val="21"/>
          <w:szCs w:val="21"/>
        </w:rPr>
        <w:t>():</w:t>
      </w:r>
    </w:p>
    <w:p w14:paraId="1B0D02CC"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00"/>
          <w:sz w:val="21"/>
          <w:szCs w:val="21"/>
        </w:rPr>
        <w:t xml:space="preserve">    </w:t>
      </w:r>
      <w:r w:rsidRPr="008E5F85">
        <w:rPr>
          <w:rFonts w:ascii="Consolas" w:hAnsi="Consolas"/>
          <w:color w:val="AF00DB"/>
          <w:sz w:val="21"/>
          <w:szCs w:val="21"/>
        </w:rPr>
        <w:t>assert</w:t>
      </w:r>
      <w:r w:rsidRPr="008E5F85">
        <w:rPr>
          <w:rFonts w:ascii="Consolas" w:hAnsi="Consolas"/>
          <w:color w:val="000000"/>
          <w:sz w:val="21"/>
          <w:szCs w:val="21"/>
        </w:rPr>
        <w:t xml:space="preserve"> </w:t>
      </w:r>
      <w:proofErr w:type="gramStart"/>
      <w:r w:rsidRPr="008E5F85">
        <w:rPr>
          <w:rFonts w:ascii="Consolas" w:hAnsi="Consolas"/>
          <w:color w:val="000000"/>
          <w:sz w:val="21"/>
          <w:szCs w:val="21"/>
        </w:rPr>
        <w:t>add(</w:t>
      </w:r>
      <w:proofErr w:type="gramEnd"/>
      <w:r w:rsidRPr="008E5F85">
        <w:rPr>
          <w:rFonts w:ascii="Consolas" w:hAnsi="Consolas"/>
          <w:color w:val="09885A"/>
          <w:sz w:val="21"/>
          <w:szCs w:val="21"/>
        </w:rPr>
        <w:t>2</w:t>
      </w:r>
      <w:r w:rsidRPr="008E5F85">
        <w:rPr>
          <w:rFonts w:ascii="Consolas" w:hAnsi="Consolas"/>
          <w:color w:val="000000"/>
          <w:sz w:val="21"/>
          <w:szCs w:val="21"/>
        </w:rPr>
        <w:t xml:space="preserve">, </w:t>
      </w:r>
      <w:r w:rsidRPr="008E5F85">
        <w:rPr>
          <w:rFonts w:ascii="Consolas" w:hAnsi="Consolas"/>
          <w:color w:val="09885A"/>
          <w:sz w:val="21"/>
          <w:szCs w:val="21"/>
        </w:rPr>
        <w:t>1</w:t>
      </w:r>
      <w:r w:rsidRPr="008E5F85">
        <w:rPr>
          <w:rFonts w:ascii="Consolas" w:hAnsi="Consolas"/>
          <w:color w:val="000000"/>
          <w:sz w:val="21"/>
          <w:szCs w:val="21"/>
        </w:rPr>
        <w:t xml:space="preserve">) == </w:t>
      </w:r>
      <w:r w:rsidRPr="008E5F85">
        <w:rPr>
          <w:rFonts w:ascii="Consolas" w:hAnsi="Consolas"/>
          <w:color w:val="09885A"/>
          <w:sz w:val="21"/>
          <w:szCs w:val="21"/>
        </w:rPr>
        <w:t>2</w:t>
      </w:r>
    </w:p>
    <w:p w14:paraId="5D3115C3" w14:textId="77777777" w:rsidR="008E5F85" w:rsidRPr="008E5F85" w:rsidRDefault="008E5F85" w:rsidP="008E5F85">
      <w:pPr>
        <w:shd w:val="clear" w:color="auto" w:fill="FFFFFF"/>
        <w:spacing w:after="0" w:line="285" w:lineRule="atLeast"/>
        <w:rPr>
          <w:rFonts w:ascii="Consolas" w:hAnsi="Consolas"/>
          <w:color w:val="000000"/>
          <w:sz w:val="21"/>
          <w:szCs w:val="21"/>
        </w:rPr>
      </w:pPr>
    </w:p>
    <w:p w14:paraId="4E536748" w14:textId="55837502"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8000"/>
          <w:sz w:val="21"/>
          <w:szCs w:val="21"/>
        </w:rPr>
        <w:t># Failed test</w:t>
      </w:r>
    </w:p>
    <w:p w14:paraId="70AE258C" w14:textId="77777777" w:rsidR="008E5F85" w:rsidRPr="008E5F85" w:rsidRDefault="008E5F85" w:rsidP="008E5F85">
      <w:pPr>
        <w:shd w:val="clear" w:color="auto" w:fill="FFFFFF"/>
        <w:spacing w:after="0" w:line="285" w:lineRule="atLeast"/>
        <w:rPr>
          <w:rFonts w:ascii="Consolas" w:hAnsi="Consolas"/>
          <w:color w:val="000000"/>
          <w:sz w:val="21"/>
          <w:szCs w:val="21"/>
        </w:rPr>
      </w:pPr>
      <w:r w:rsidRPr="008E5F85">
        <w:rPr>
          <w:rFonts w:ascii="Consolas" w:hAnsi="Consolas"/>
          <w:color w:val="0000FF"/>
          <w:sz w:val="21"/>
          <w:szCs w:val="21"/>
        </w:rPr>
        <w:t>def</w:t>
      </w:r>
      <w:r w:rsidRPr="008E5F85">
        <w:rPr>
          <w:rFonts w:ascii="Consolas" w:hAnsi="Consolas"/>
          <w:color w:val="000000"/>
          <w:sz w:val="21"/>
          <w:szCs w:val="21"/>
        </w:rPr>
        <w:t xml:space="preserve"> </w:t>
      </w:r>
      <w:r w:rsidRPr="008E5F85">
        <w:rPr>
          <w:rFonts w:ascii="Consolas" w:hAnsi="Consolas"/>
          <w:color w:val="795E26"/>
          <w:sz w:val="21"/>
          <w:szCs w:val="21"/>
        </w:rPr>
        <w:t>test_add_3</w:t>
      </w:r>
      <w:r w:rsidRPr="008E5F85">
        <w:rPr>
          <w:rFonts w:ascii="Consolas" w:hAnsi="Consolas"/>
          <w:color w:val="000000"/>
          <w:sz w:val="21"/>
          <w:szCs w:val="21"/>
        </w:rPr>
        <w:t>():</w:t>
      </w:r>
    </w:p>
    <w:p w14:paraId="63E35761" w14:textId="2115DF05" w:rsidR="008E5F85" w:rsidRDefault="008E5F85" w:rsidP="008E5F85">
      <w:pPr>
        <w:shd w:val="clear" w:color="auto" w:fill="FFFFFF"/>
        <w:spacing w:after="0" w:line="285" w:lineRule="atLeast"/>
        <w:rPr>
          <w:rFonts w:ascii="Consolas" w:hAnsi="Consolas"/>
          <w:color w:val="09885A"/>
          <w:sz w:val="21"/>
          <w:szCs w:val="21"/>
        </w:rPr>
      </w:pPr>
      <w:r w:rsidRPr="008E5F85">
        <w:rPr>
          <w:rFonts w:ascii="Consolas" w:hAnsi="Consolas"/>
          <w:color w:val="000000"/>
          <w:sz w:val="21"/>
          <w:szCs w:val="21"/>
        </w:rPr>
        <w:t xml:space="preserve">    </w:t>
      </w:r>
      <w:r w:rsidRPr="008E5F85">
        <w:rPr>
          <w:rFonts w:ascii="Consolas" w:hAnsi="Consolas"/>
          <w:color w:val="AF00DB"/>
          <w:sz w:val="21"/>
          <w:szCs w:val="21"/>
        </w:rPr>
        <w:t>assert</w:t>
      </w:r>
      <w:r w:rsidRPr="008E5F85">
        <w:rPr>
          <w:rFonts w:ascii="Consolas" w:hAnsi="Consolas"/>
          <w:color w:val="000000"/>
          <w:sz w:val="21"/>
          <w:szCs w:val="21"/>
        </w:rPr>
        <w:t xml:space="preserve"> </w:t>
      </w:r>
      <w:proofErr w:type="gramStart"/>
      <w:r w:rsidRPr="008E5F85">
        <w:rPr>
          <w:rFonts w:ascii="Consolas" w:hAnsi="Consolas"/>
          <w:color w:val="000000"/>
          <w:sz w:val="21"/>
          <w:szCs w:val="21"/>
        </w:rPr>
        <w:t>add(</w:t>
      </w:r>
      <w:proofErr w:type="gramEnd"/>
      <w:r w:rsidRPr="008E5F85">
        <w:rPr>
          <w:rFonts w:ascii="Consolas" w:hAnsi="Consolas"/>
          <w:color w:val="09885A"/>
          <w:sz w:val="21"/>
          <w:szCs w:val="21"/>
        </w:rPr>
        <w:t>4</w:t>
      </w:r>
      <w:r w:rsidRPr="008E5F85">
        <w:rPr>
          <w:rFonts w:ascii="Consolas" w:hAnsi="Consolas"/>
          <w:color w:val="000000"/>
          <w:sz w:val="21"/>
          <w:szCs w:val="21"/>
        </w:rPr>
        <w:t xml:space="preserve">, </w:t>
      </w:r>
      <w:r w:rsidRPr="008E5F85">
        <w:rPr>
          <w:rFonts w:ascii="Consolas" w:hAnsi="Consolas"/>
          <w:color w:val="09885A"/>
          <w:sz w:val="21"/>
          <w:szCs w:val="21"/>
        </w:rPr>
        <w:t>1</w:t>
      </w:r>
      <w:r w:rsidRPr="008E5F85">
        <w:rPr>
          <w:rFonts w:ascii="Consolas" w:hAnsi="Consolas"/>
          <w:color w:val="000000"/>
          <w:sz w:val="21"/>
          <w:szCs w:val="21"/>
        </w:rPr>
        <w:t xml:space="preserve">) == </w:t>
      </w:r>
      <w:r w:rsidRPr="008E5F85">
        <w:rPr>
          <w:rFonts w:ascii="Consolas" w:hAnsi="Consolas"/>
          <w:color w:val="09885A"/>
          <w:sz w:val="21"/>
          <w:szCs w:val="21"/>
        </w:rPr>
        <w:t>6</w:t>
      </w:r>
    </w:p>
    <w:p w14:paraId="5F198859" w14:textId="77777777" w:rsidR="00DA1CCF" w:rsidRPr="008E5F85" w:rsidRDefault="00DA1CCF" w:rsidP="008E5F85">
      <w:pPr>
        <w:shd w:val="clear" w:color="auto" w:fill="FFFFFF"/>
        <w:spacing w:after="0" w:line="285" w:lineRule="atLeast"/>
        <w:rPr>
          <w:rFonts w:ascii="Consolas" w:hAnsi="Consolas"/>
          <w:color w:val="000000"/>
          <w:sz w:val="12"/>
          <w:szCs w:val="21"/>
        </w:rPr>
      </w:pPr>
    </w:p>
    <w:p w14:paraId="601F4C18" w14:textId="017E333A" w:rsidR="008E5F85" w:rsidRDefault="00390FEA">
      <w:pPr>
        <w:spacing w:after="0" w:line="240" w:lineRule="auto"/>
      </w:pPr>
      <w:r>
        <w:t>Note how test_add_2 is used in the configuration file discussed below.</w:t>
      </w:r>
    </w:p>
    <w:p w14:paraId="1F5AD8A9" w14:textId="77777777" w:rsidR="00390FEA" w:rsidRDefault="00390FEA">
      <w:pPr>
        <w:spacing w:after="0" w:line="240" w:lineRule="auto"/>
      </w:pPr>
    </w:p>
    <w:p w14:paraId="5C8EDF88" w14:textId="2DC5E62A" w:rsidR="00C67AE6" w:rsidRDefault="007F67E4">
      <w:pPr>
        <w:spacing w:after="0" w:line="240" w:lineRule="auto"/>
      </w:pPr>
      <w:r>
        <w:t xml:space="preserve">In your test root folder (the folder you run the </w:t>
      </w:r>
      <w:proofErr w:type="spellStart"/>
      <w:r>
        <w:t>pytest</w:t>
      </w:r>
      <w:proofErr w:type="spellEnd"/>
      <w:r>
        <w:t xml:space="preserve"> command from), create a file named “</w:t>
      </w:r>
      <w:proofErr w:type="spellStart"/>
      <w:r>
        <w:t>spira.cfg</w:t>
      </w:r>
      <w:proofErr w:type="spellEnd"/>
      <w:r>
        <w:t>”</w:t>
      </w:r>
      <w:r w:rsidR="00C67AE6">
        <w:t xml:space="preserve"> with the following:</w:t>
      </w:r>
    </w:p>
    <w:p w14:paraId="1C1B9CEC" w14:textId="77777777" w:rsidR="00C67AE6" w:rsidRDefault="00C67AE6">
      <w:pPr>
        <w:spacing w:after="0" w:line="240" w:lineRule="auto"/>
      </w:pPr>
    </w:p>
    <w:p w14:paraId="31C630A6"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00"/>
          <w:sz w:val="21"/>
          <w:szCs w:val="21"/>
        </w:rPr>
        <w:t>[credentials]</w:t>
      </w:r>
    </w:p>
    <w:p w14:paraId="1B4523ED"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8000"/>
          <w:sz w:val="21"/>
          <w:szCs w:val="21"/>
        </w:rPr>
        <w:lastRenderedPageBreak/>
        <w:t># Following are required</w:t>
      </w:r>
    </w:p>
    <w:p w14:paraId="468009D9" w14:textId="35B2016A"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url</w:t>
      </w:r>
      <w:r w:rsidRPr="00C67AE6">
        <w:rPr>
          <w:rFonts w:ascii="Consolas" w:hAnsi="Consolas"/>
          <w:color w:val="000000"/>
          <w:sz w:val="21"/>
          <w:szCs w:val="21"/>
        </w:rPr>
        <w:t xml:space="preserve"> = </w:t>
      </w:r>
      <w:r w:rsidR="00E671F2">
        <w:rPr>
          <w:rFonts w:ascii="Consolas" w:hAnsi="Consolas"/>
          <w:color w:val="000000"/>
          <w:sz w:val="21"/>
          <w:szCs w:val="21"/>
        </w:rPr>
        <w:t>localhost/SpiraTest</w:t>
      </w:r>
    </w:p>
    <w:p w14:paraId="3906A000" w14:textId="34DA4730"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username</w:t>
      </w:r>
      <w:r w:rsidRPr="00C67AE6">
        <w:rPr>
          <w:rFonts w:ascii="Consolas" w:hAnsi="Consolas"/>
          <w:color w:val="000000"/>
          <w:sz w:val="21"/>
          <w:szCs w:val="21"/>
        </w:rPr>
        <w:t xml:space="preserve"> = </w:t>
      </w:r>
      <w:r w:rsidR="0075270F">
        <w:rPr>
          <w:rFonts w:ascii="Consolas" w:hAnsi="Consolas"/>
          <w:color w:val="000000"/>
          <w:sz w:val="21"/>
          <w:szCs w:val="21"/>
        </w:rPr>
        <w:t>fredbloggs</w:t>
      </w:r>
    </w:p>
    <w:p w14:paraId="4E34F57E" w14:textId="6C33605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token</w:t>
      </w:r>
      <w:r w:rsidRPr="00C67AE6">
        <w:rPr>
          <w:rFonts w:ascii="Consolas" w:hAnsi="Consolas"/>
          <w:color w:val="000000"/>
          <w:sz w:val="21"/>
          <w:szCs w:val="21"/>
        </w:rPr>
        <w:t xml:space="preserve"> = {</w:t>
      </w:r>
      <w:r w:rsidR="0075270F">
        <w:rPr>
          <w:rFonts w:ascii="Consolas" w:hAnsi="Consolas"/>
          <w:color w:val="000000"/>
          <w:sz w:val="21"/>
          <w:szCs w:val="21"/>
        </w:rPr>
        <w:t>XXXXXXXX</w:t>
      </w:r>
      <w:r w:rsidRPr="00C67AE6">
        <w:rPr>
          <w:rFonts w:ascii="Consolas" w:hAnsi="Consolas"/>
          <w:color w:val="000000"/>
          <w:sz w:val="21"/>
          <w:szCs w:val="21"/>
        </w:rPr>
        <w:t>-</w:t>
      </w:r>
      <w:r w:rsidR="0075270F">
        <w:rPr>
          <w:rFonts w:ascii="Consolas" w:hAnsi="Consolas"/>
          <w:color w:val="000000"/>
          <w:sz w:val="21"/>
          <w:szCs w:val="21"/>
        </w:rPr>
        <w:t>XXXX</w:t>
      </w:r>
      <w:r w:rsidRPr="00C67AE6">
        <w:rPr>
          <w:rFonts w:ascii="Consolas" w:hAnsi="Consolas"/>
          <w:color w:val="000000"/>
          <w:sz w:val="21"/>
          <w:szCs w:val="21"/>
        </w:rPr>
        <w:t>-</w:t>
      </w:r>
      <w:r w:rsidR="0075270F">
        <w:rPr>
          <w:rFonts w:ascii="Consolas" w:hAnsi="Consolas"/>
          <w:color w:val="000000"/>
          <w:sz w:val="21"/>
          <w:szCs w:val="21"/>
        </w:rPr>
        <w:t>XXXX</w:t>
      </w:r>
      <w:r w:rsidRPr="00C67AE6">
        <w:rPr>
          <w:rFonts w:ascii="Consolas" w:hAnsi="Consolas"/>
          <w:color w:val="000000"/>
          <w:sz w:val="21"/>
          <w:szCs w:val="21"/>
        </w:rPr>
        <w:t>-</w:t>
      </w:r>
      <w:r w:rsidR="0075270F">
        <w:rPr>
          <w:rFonts w:ascii="Consolas" w:hAnsi="Consolas"/>
          <w:color w:val="000000"/>
          <w:sz w:val="21"/>
          <w:szCs w:val="21"/>
        </w:rPr>
        <w:t>XXXX</w:t>
      </w:r>
      <w:r w:rsidRPr="00C67AE6">
        <w:rPr>
          <w:rFonts w:ascii="Consolas" w:hAnsi="Consolas"/>
          <w:color w:val="000000"/>
          <w:sz w:val="21"/>
          <w:szCs w:val="21"/>
        </w:rPr>
        <w:t>-</w:t>
      </w:r>
      <w:r w:rsidR="0075270F">
        <w:rPr>
          <w:rFonts w:ascii="Consolas" w:hAnsi="Consolas"/>
          <w:color w:val="000000"/>
          <w:sz w:val="21"/>
          <w:szCs w:val="21"/>
        </w:rPr>
        <w:t>XXXXXXXXXXXXX</w:t>
      </w:r>
      <w:r w:rsidRPr="00C67AE6">
        <w:rPr>
          <w:rFonts w:ascii="Consolas" w:hAnsi="Consolas"/>
          <w:color w:val="000000"/>
          <w:sz w:val="21"/>
          <w:szCs w:val="21"/>
        </w:rPr>
        <w:t>}</w:t>
      </w:r>
    </w:p>
    <w:p w14:paraId="60BAC647"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project_id</w:t>
      </w:r>
      <w:r w:rsidRPr="00C67AE6">
        <w:rPr>
          <w:rFonts w:ascii="Consolas" w:hAnsi="Consolas"/>
          <w:color w:val="000000"/>
          <w:sz w:val="21"/>
          <w:szCs w:val="21"/>
        </w:rPr>
        <w:t xml:space="preserve"> = 1</w:t>
      </w:r>
    </w:p>
    <w:p w14:paraId="78557405"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8000"/>
          <w:sz w:val="21"/>
          <w:szCs w:val="21"/>
        </w:rPr>
        <w:t># Following are optional:</w:t>
      </w:r>
    </w:p>
    <w:p w14:paraId="0150E90B"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release_id</w:t>
      </w:r>
      <w:r w:rsidRPr="00C67AE6">
        <w:rPr>
          <w:rFonts w:ascii="Consolas" w:hAnsi="Consolas"/>
          <w:color w:val="000000"/>
          <w:sz w:val="21"/>
          <w:szCs w:val="21"/>
        </w:rPr>
        <w:t xml:space="preserve"> = 5</w:t>
      </w:r>
    </w:p>
    <w:p w14:paraId="1808FCFA"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test_set_id</w:t>
      </w:r>
      <w:r w:rsidRPr="00C67AE6">
        <w:rPr>
          <w:rFonts w:ascii="Consolas" w:hAnsi="Consolas"/>
          <w:color w:val="000000"/>
          <w:sz w:val="21"/>
          <w:szCs w:val="21"/>
        </w:rPr>
        <w:t xml:space="preserve"> = 1</w:t>
      </w:r>
    </w:p>
    <w:p w14:paraId="2BDDBC38" w14:textId="77777777" w:rsidR="00C67AE6" w:rsidRPr="00C67AE6" w:rsidRDefault="00C67AE6" w:rsidP="00C67AE6">
      <w:pPr>
        <w:shd w:val="clear" w:color="auto" w:fill="FFFFFF"/>
        <w:spacing w:after="0" w:line="285" w:lineRule="atLeast"/>
        <w:rPr>
          <w:rFonts w:ascii="Consolas" w:hAnsi="Consolas"/>
          <w:color w:val="000000"/>
          <w:sz w:val="21"/>
          <w:szCs w:val="21"/>
        </w:rPr>
      </w:pPr>
    </w:p>
    <w:p w14:paraId="748A7490"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00"/>
          <w:sz w:val="21"/>
          <w:szCs w:val="21"/>
        </w:rPr>
        <w:t>[test_cases]</w:t>
      </w:r>
    </w:p>
    <w:p w14:paraId="7EA6B40E"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8000"/>
          <w:sz w:val="21"/>
          <w:szCs w:val="21"/>
        </w:rPr>
        <w:t># Assigned to the rest</w:t>
      </w:r>
    </w:p>
    <w:p w14:paraId="5C56695B"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default</w:t>
      </w:r>
      <w:r w:rsidRPr="00C67AE6">
        <w:rPr>
          <w:rFonts w:ascii="Consolas" w:hAnsi="Consolas"/>
          <w:color w:val="000000"/>
          <w:sz w:val="21"/>
          <w:szCs w:val="21"/>
        </w:rPr>
        <w:t xml:space="preserve"> = 20</w:t>
      </w:r>
    </w:p>
    <w:p w14:paraId="7A14B407" w14:textId="77777777"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8000"/>
          <w:sz w:val="21"/>
          <w:szCs w:val="21"/>
        </w:rPr>
        <w:t># Test case for a specific function</w:t>
      </w:r>
    </w:p>
    <w:p w14:paraId="72B891FF" w14:textId="0DC082B9" w:rsidR="00C67AE6" w:rsidRPr="00C67AE6" w:rsidRDefault="00C67AE6" w:rsidP="00C67AE6">
      <w:pPr>
        <w:shd w:val="clear" w:color="auto" w:fill="FFFFFF"/>
        <w:spacing w:after="0" w:line="285" w:lineRule="atLeast"/>
        <w:rPr>
          <w:rFonts w:ascii="Consolas" w:hAnsi="Consolas"/>
          <w:color w:val="000000"/>
          <w:sz w:val="21"/>
          <w:szCs w:val="21"/>
        </w:rPr>
      </w:pPr>
      <w:r w:rsidRPr="00C67AE6">
        <w:rPr>
          <w:rFonts w:ascii="Consolas" w:hAnsi="Consolas"/>
          <w:color w:val="0000FF"/>
          <w:sz w:val="21"/>
          <w:szCs w:val="21"/>
        </w:rPr>
        <w:t>test_add_2</w:t>
      </w:r>
      <w:r w:rsidRPr="00C67AE6">
        <w:rPr>
          <w:rFonts w:ascii="Consolas" w:hAnsi="Consolas"/>
          <w:color w:val="000000"/>
          <w:sz w:val="21"/>
          <w:szCs w:val="21"/>
        </w:rPr>
        <w:t xml:space="preserve"> = 22</w:t>
      </w:r>
    </w:p>
    <w:p w14:paraId="6545DEFE" w14:textId="77777777" w:rsidR="00536ECD" w:rsidRDefault="00536ECD">
      <w:pPr>
        <w:spacing w:after="0" w:line="240" w:lineRule="auto"/>
      </w:pPr>
    </w:p>
    <w:p w14:paraId="13B2D573" w14:textId="02B75BEE" w:rsidR="007F1FEE" w:rsidRDefault="00826A0C">
      <w:pPr>
        <w:spacing w:after="0" w:line="240" w:lineRule="auto"/>
      </w:pPr>
      <w:r>
        <w:t xml:space="preserve">For the plugin to work, you must have both settings groups (credentials and test_cases) </w:t>
      </w:r>
      <w:r w:rsidR="007F1FEE">
        <w:t xml:space="preserve">with the following </w:t>
      </w:r>
      <w:r w:rsidR="00894C6C">
        <w:t>in the credentials group</w:t>
      </w:r>
      <w:r w:rsidR="007F1FEE">
        <w:t>:</w:t>
      </w:r>
    </w:p>
    <w:p w14:paraId="45DDD2B9" w14:textId="3849D30F" w:rsidR="007F1FEE" w:rsidRDefault="007F1FEE" w:rsidP="007F1FEE">
      <w:pPr>
        <w:numPr>
          <w:ilvl w:val="0"/>
          <w:numId w:val="27"/>
        </w:numPr>
      </w:pPr>
      <w:r>
        <w:rPr>
          <w:b/>
        </w:rPr>
        <w:t>url</w:t>
      </w:r>
      <w:r>
        <w:t xml:space="preserve"> – The base url to your SpiraTest installation, without a ‘/’ at the end. </w:t>
      </w:r>
    </w:p>
    <w:p w14:paraId="0332BCC5" w14:textId="73B13228" w:rsidR="00E654DF" w:rsidRDefault="003B78F6" w:rsidP="007F1FEE">
      <w:pPr>
        <w:numPr>
          <w:ilvl w:val="0"/>
          <w:numId w:val="27"/>
        </w:numPr>
      </w:pPr>
      <w:r>
        <w:rPr>
          <w:b/>
        </w:rPr>
        <w:t>u</w:t>
      </w:r>
      <w:r w:rsidR="00E654DF">
        <w:rPr>
          <w:b/>
        </w:rPr>
        <w:t>sername</w:t>
      </w:r>
      <w:r w:rsidR="00E654DF">
        <w:t xml:space="preserve"> </w:t>
      </w:r>
      <w:r>
        <w:t>–</w:t>
      </w:r>
      <w:r w:rsidR="00E654DF">
        <w:t xml:space="preserve"> </w:t>
      </w:r>
      <w:r>
        <w:t>The username you use to sign into SpiraTest.</w:t>
      </w:r>
    </w:p>
    <w:p w14:paraId="7C386793" w14:textId="6FDE1DF1" w:rsidR="003B78F6" w:rsidRDefault="003B78F6" w:rsidP="007F1FEE">
      <w:pPr>
        <w:numPr>
          <w:ilvl w:val="0"/>
          <w:numId w:val="27"/>
        </w:numPr>
      </w:pPr>
      <w:r>
        <w:rPr>
          <w:b/>
        </w:rPr>
        <w:t>token</w:t>
      </w:r>
      <w:r>
        <w:t xml:space="preserve"> – Your RSS Token. Found in your profile page as the “RSS Token” field, you must have RSS Feeds enabled for this to work.</w:t>
      </w:r>
    </w:p>
    <w:p w14:paraId="1CDD5FCE" w14:textId="683D619C" w:rsidR="003B78F6" w:rsidRDefault="003B78F6" w:rsidP="007F1FEE">
      <w:pPr>
        <w:numPr>
          <w:ilvl w:val="0"/>
          <w:numId w:val="27"/>
        </w:numPr>
      </w:pPr>
      <w:r>
        <w:rPr>
          <w:b/>
        </w:rPr>
        <w:t>project_id</w:t>
      </w:r>
      <w:r>
        <w:t xml:space="preserve"> – The ID of the project you would like the test runs to be sent to </w:t>
      </w:r>
    </w:p>
    <w:p w14:paraId="15D6952F" w14:textId="22D31450" w:rsidR="00875176" w:rsidRDefault="00875176" w:rsidP="007F1FEE">
      <w:pPr>
        <w:numPr>
          <w:ilvl w:val="0"/>
          <w:numId w:val="27"/>
        </w:numPr>
      </w:pPr>
      <w:r>
        <w:rPr>
          <w:b/>
        </w:rPr>
        <w:t>release_id</w:t>
      </w:r>
      <w:r>
        <w:t xml:space="preserve"> </w:t>
      </w:r>
      <w:r w:rsidR="004F1054">
        <w:t>–</w:t>
      </w:r>
      <w:r>
        <w:t xml:space="preserve"> </w:t>
      </w:r>
      <w:r w:rsidR="004F1054">
        <w:t>OPTIONAL – Use if you would like to associate the test run with a release.</w:t>
      </w:r>
    </w:p>
    <w:p w14:paraId="164845D0" w14:textId="7A90EB02" w:rsidR="004F1054" w:rsidRDefault="004F1054" w:rsidP="007F1FEE">
      <w:pPr>
        <w:numPr>
          <w:ilvl w:val="0"/>
          <w:numId w:val="27"/>
        </w:numPr>
      </w:pPr>
      <w:r>
        <w:rPr>
          <w:b/>
        </w:rPr>
        <w:t>test_set_id</w:t>
      </w:r>
      <w:r>
        <w:t xml:space="preserve"> – OPTIONAL – Use if you would like to associate the test run with a test set.</w:t>
      </w:r>
    </w:p>
    <w:p w14:paraId="249498C0" w14:textId="15D49AC0" w:rsidR="00B473A3" w:rsidRDefault="00B473A3" w:rsidP="00B473A3">
      <w:r>
        <w:t xml:space="preserve">Under the </w:t>
      </w:r>
      <w:r w:rsidR="00894C6C">
        <w:t xml:space="preserve">test_cases group, put </w:t>
      </w:r>
      <w:r w:rsidR="00382AE8">
        <w:t>the following:</w:t>
      </w:r>
    </w:p>
    <w:p w14:paraId="184164DD" w14:textId="521AC25D" w:rsidR="00382AE8" w:rsidRDefault="00382AE8" w:rsidP="00382AE8">
      <w:pPr>
        <w:numPr>
          <w:ilvl w:val="0"/>
          <w:numId w:val="27"/>
        </w:numPr>
      </w:pPr>
      <w:r w:rsidRPr="00382AE8">
        <w:rPr>
          <w:b/>
        </w:rPr>
        <w:t>default</w:t>
      </w:r>
      <w:r>
        <w:t xml:space="preserve"> – The default </w:t>
      </w:r>
      <w:r w:rsidR="00FB1C78">
        <w:t xml:space="preserve">test case </w:t>
      </w:r>
      <w:r w:rsidR="003A2E81">
        <w:t xml:space="preserve">ID </w:t>
      </w:r>
      <w:r w:rsidR="00FB1C78">
        <w:t xml:space="preserve">for </w:t>
      </w:r>
      <w:r w:rsidR="00EA27A7">
        <w:t>functions without an assigned test case</w:t>
      </w:r>
    </w:p>
    <w:p w14:paraId="516BA358" w14:textId="58D3D48E" w:rsidR="00EA27A7" w:rsidRDefault="00EA27A7" w:rsidP="00382AE8">
      <w:pPr>
        <w:numPr>
          <w:ilvl w:val="0"/>
          <w:numId w:val="27"/>
        </w:numPr>
      </w:pPr>
      <w:r>
        <w:rPr>
          <w:b/>
        </w:rPr>
        <w:t>&lt;function name&gt;</w:t>
      </w:r>
      <w:r>
        <w:t xml:space="preserve"> - Used to override the default setting for a function’s test case </w:t>
      </w:r>
      <w:r w:rsidR="00151D76">
        <w:t xml:space="preserve">ID </w:t>
      </w:r>
      <w:r>
        <w:t xml:space="preserve">in SpiraTest. </w:t>
      </w:r>
      <w:r w:rsidR="000E56C3">
        <w:t>Only include the function name, without the parentheses</w:t>
      </w:r>
      <w:r w:rsidR="00D24CA9">
        <w:t>.</w:t>
      </w:r>
      <w:r w:rsidR="000E56C3">
        <w:t xml:space="preserve"> </w:t>
      </w:r>
    </w:p>
    <w:p w14:paraId="518E37B5" w14:textId="212E7F32" w:rsidR="0092128A" w:rsidRDefault="00B42047" w:rsidP="0092128A">
      <w:r>
        <w:t>Once you have filled out all of the configurations, you are all set to go!</w:t>
      </w:r>
    </w:p>
    <w:p w14:paraId="7098C557" w14:textId="4E6724C8" w:rsidR="00904757" w:rsidRDefault="00904757" w:rsidP="0092128A">
      <w:r>
        <w:t xml:space="preserve">Running the </w:t>
      </w:r>
      <w:proofErr w:type="spellStart"/>
      <w:r>
        <w:t>pytest</w:t>
      </w:r>
      <w:proofErr w:type="spellEnd"/>
      <w:r>
        <w:t xml:space="preserve"> </w:t>
      </w:r>
      <w:r w:rsidR="004732D9">
        <w:t xml:space="preserve">(or </w:t>
      </w:r>
      <w:proofErr w:type="spellStart"/>
      <w:r w:rsidR="004732D9">
        <w:t>py.test</w:t>
      </w:r>
      <w:proofErr w:type="spellEnd"/>
      <w:r w:rsidR="004732D9">
        <w:t xml:space="preserve">) command will run your unit tests, send the data to SpiraTest, and show the results to you. Here is an example of the test_add_3 function </w:t>
      </w:r>
      <w:r w:rsidR="00DA1CCF">
        <w:t>inside SpiraTest</w:t>
      </w:r>
      <w:r w:rsidR="00AD2646">
        <w:t>:</w:t>
      </w:r>
    </w:p>
    <w:p w14:paraId="65FAF1E2" w14:textId="4C74F336" w:rsidR="00AD2646" w:rsidRDefault="00AD2646" w:rsidP="0092128A">
      <w:r>
        <w:rPr>
          <w:noProof/>
        </w:rPr>
        <w:drawing>
          <wp:inline distT="0" distB="0" distL="0" distR="0" wp14:anchorId="3DA33370" wp14:editId="3C19A81F">
            <wp:extent cx="4276725" cy="2130442"/>
            <wp:effectExtent l="19050" t="19050" r="952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2895" cy="2138497"/>
                    </a:xfrm>
                    <a:prstGeom prst="rect">
                      <a:avLst/>
                    </a:prstGeom>
                    <a:ln>
                      <a:solidFill>
                        <a:schemeClr val="tx1"/>
                      </a:solidFill>
                    </a:ln>
                  </pic:spPr>
                </pic:pic>
              </a:graphicData>
            </a:graphic>
          </wp:inline>
        </w:drawing>
      </w:r>
    </w:p>
    <w:p w14:paraId="7CFDC67B" w14:textId="372F98AB" w:rsidR="007F0449" w:rsidRDefault="007F0449">
      <w:pPr>
        <w:spacing w:after="0" w:line="240" w:lineRule="auto"/>
      </w:pPr>
    </w:p>
    <w:p w14:paraId="17C5475E" w14:textId="1FD83B35" w:rsidR="00E45208" w:rsidRDefault="00980824" w:rsidP="00E45208">
      <w:pPr>
        <w:pStyle w:val="Heading1"/>
      </w:pPr>
      <w:bookmarkStart w:id="15" w:name="_Toc523137231"/>
      <w:r>
        <w:t>8</w:t>
      </w:r>
      <w:r w:rsidR="00E45208">
        <w:t>. Integrating with MS-Test</w:t>
      </w:r>
      <w:bookmarkEnd w:id="15"/>
    </w:p>
    <w:p w14:paraId="064FAF27" w14:textId="77777777" w:rsidR="00E45208" w:rsidRPr="00E45208" w:rsidRDefault="00E45208" w:rsidP="00E45208">
      <w:r>
        <w:t>This section describes how to use SpiraTest in conjunction with the unit testing features provided by Microsoft Visual Studio Team System (MS VSTS) Test – commonly known as MS-Test.</w:t>
      </w:r>
    </w:p>
    <w:p w14:paraId="39FF2204" w14:textId="2D44285D" w:rsidR="00E45208" w:rsidRPr="00F71161" w:rsidRDefault="00980824" w:rsidP="00E45208">
      <w:pPr>
        <w:pStyle w:val="Heading2"/>
      </w:pPr>
      <w:r>
        <w:t>8</w:t>
      </w:r>
      <w:r w:rsidR="00E45208">
        <w:t>.1. Installing the MS-Test Extension</w:t>
      </w:r>
    </w:p>
    <w:p w14:paraId="0BC8CBCC" w14:textId="77777777" w:rsidR="00E45208" w:rsidRDefault="00E45208" w:rsidP="00E45208">
      <w:r>
        <w:t>This section outlines how to install the SpiraTest extension for Microsoft Visual Studio Team System Test (MS-Test) onto a workstation so that you can then run automated MS-Test tests against a .NET application and have the results be recorded as test runs inside SpiraTest. It assumes that you already have a work</w:t>
      </w:r>
      <w:r w:rsidR="000A2A35">
        <w:t>ing installation of SpiraTest v2.3</w:t>
      </w:r>
      <w:r>
        <w:t xml:space="preserve"> or later. If you have an earlier version of SpiraTest you wil</w:t>
      </w:r>
      <w:r w:rsidR="000A2A35">
        <w:t>l need to upgrade to at least v2.3</w:t>
      </w:r>
      <w:r>
        <w:t xml:space="preserve"> before trying to use this add-in. You will also need to have either Visual Studio Team System 2005 or later or Visual Studio 2008 Professional or later, since earlier versions do not come with the test automation features.</w:t>
      </w:r>
    </w:p>
    <w:p w14:paraId="313F0A81" w14:textId="77777777" w:rsidR="00E45208" w:rsidRDefault="00E45208" w:rsidP="00E45208">
      <w:r>
        <w:t>To obtain the latest version of the SpiraTest extension, you can either access the administration section of SpiraTest, and click on the Add-Ins &amp; Downloads link or simply visit the Inflectra corporate downloads webpage (</w:t>
      </w:r>
      <w:hyperlink r:id="rId41" w:history="1">
        <w:r w:rsidRPr="00D07BEA">
          <w:rPr>
            <w:rStyle w:val="Hyperlink"/>
          </w:rPr>
          <w:t>http://www.inflectra.com/Products/Downloads.aspx</w:t>
        </w:r>
      </w:hyperlink>
      <w:r>
        <w:t xml:space="preserve">) and then download the </w:t>
      </w:r>
      <w:r w:rsidR="008049D4">
        <w:t>compressed archive (.zip)</w:t>
      </w:r>
      <w:r>
        <w:t xml:space="preserve"> that contains the extension and associated sample files.</w:t>
      </w:r>
    </w:p>
    <w:p w14:paraId="5A82D5F2" w14:textId="77777777" w:rsidR="008049D4" w:rsidRDefault="008049D4" w:rsidP="008049D4">
      <w:r>
        <w:t xml:space="preserve">The MS-Test extension is provided as a compressed </w:t>
      </w:r>
      <w:proofErr w:type="spellStart"/>
      <w:r>
        <w:t>zipfile</w:t>
      </w:r>
      <w:proofErr w:type="spellEnd"/>
      <w:r>
        <w:t xml:space="preserve"> that includes both the binaries (packaged as a .NET </w:t>
      </w:r>
      <w:proofErr w:type="spellStart"/>
      <w:r>
        <w:t>dll</w:t>
      </w:r>
      <w:proofErr w:type="spellEnd"/>
      <w:r>
        <w:t xml:space="preserve"> assembly) and the source code (stored in a Visual Studio project folder structure). The rest of this section will assume that you are using the pre-compiled assembly.</w:t>
      </w:r>
    </w:p>
    <w:p w14:paraId="68569202" w14:textId="77777777" w:rsidR="008049D4" w:rsidRDefault="008049D4" w:rsidP="008049D4">
      <w:r>
        <w:t xml:space="preserve">Once you have downloaded the Zip archive, you need to </w:t>
      </w:r>
      <w:proofErr w:type="spellStart"/>
      <w:r>
        <w:t>uncompress</w:t>
      </w:r>
      <w:proofErr w:type="spellEnd"/>
      <w:r>
        <w:t xml:space="preserve"> it into a folder of your choice on your local system. Assuming that you uncompressed it to the </w:t>
      </w:r>
      <w:r w:rsidRPr="009C3399">
        <w:rPr>
          <w:rStyle w:val="PlainTextChar"/>
          <w:u w:val="single"/>
        </w:rPr>
        <w:t>C:\</w:t>
      </w:r>
      <w:r>
        <w:rPr>
          <w:rStyle w:val="PlainTextChar"/>
          <w:u w:val="single"/>
        </w:rPr>
        <w:t>Program Files\SpiraTest\</w:t>
      </w:r>
      <w:proofErr w:type="spellStart"/>
      <w:r>
        <w:rPr>
          <w:rStyle w:val="PlainTextChar"/>
          <w:u w:val="single"/>
        </w:rPr>
        <w:t>MSTest</w:t>
      </w:r>
      <w:proofErr w:type="spellEnd"/>
      <w:r w:rsidRPr="009C3399">
        <w:rPr>
          <w:rStyle w:val="PlainTextChar"/>
          <w:u w:val="single"/>
        </w:rPr>
        <w:t xml:space="preserve"> Extension</w:t>
      </w:r>
      <w:r>
        <w:t xml:space="preserve"> folder, you should have the following folder structure created:</w:t>
      </w:r>
      <w:r>
        <w:br/>
      </w:r>
    </w:p>
    <w:p w14:paraId="5C2C428C" w14:textId="77777777" w:rsidR="008049D4" w:rsidRDefault="008049D4" w:rsidP="008049D4">
      <w:pPr>
        <w:pStyle w:val="Code"/>
      </w:pPr>
      <w:r>
        <w:t>C:\Program Files\SpiraTest\MSTest Extension</w:t>
      </w:r>
    </w:p>
    <w:p w14:paraId="2901DD50" w14:textId="77777777" w:rsidR="008049D4" w:rsidRDefault="008049D4" w:rsidP="008049D4">
      <w:pPr>
        <w:pStyle w:val="Code"/>
      </w:pPr>
      <w:r>
        <w:t>C:\Program Files\SpiraTest\MSTest Extension\SampleMSTest</w:t>
      </w:r>
    </w:p>
    <w:p w14:paraId="4794017B" w14:textId="77777777" w:rsidR="008049D4" w:rsidRDefault="008049D4" w:rsidP="008049D4">
      <w:pPr>
        <w:pStyle w:val="Code"/>
      </w:pPr>
      <w:r>
        <w:t>C:\Program Files\SpiraTest\MSTest Extension\SampleMSTest\Properties</w:t>
      </w:r>
    </w:p>
    <w:p w14:paraId="1409A719" w14:textId="77777777" w:rsidR="008049D4" w:rsidRDefault="008049D4" w:rsidP="008049D4">
      <w:pPr>
        <w:pStyle w:val="Code"/>
      </w:pPr>
      <w:r>
        <w:t>C:\Program Files\SpiraTest\MSTest Extension\SpiraTestMSExtension</w:t>
      </w:r>
    </w:p>
    <w:p w14:paraId="515C34A3" w14:textId="77777777" w:rsidR="008049D4" w:rsidRDefault="008049D4" w:rsidP="008049D4">
      <w:pPr>
        <w:pStyle w:val="Code"/>
      </w:pPr>
      <w:r>
        <w:t>C:\Program Files\SpiraTest\MSTest Extension\SpiraTestMSExtension\Properties</w:t>
      </w:r>
    </w:p>
    <w:p w14:paraId="595C20CA" w14:textId="77777777" w:rsidR="008049D4" w:rsidRDefault="008049D4" w:rsidP="008049D4">
      <w:pPr>
        <w:pStyle w:val="Code"/>
      </w:pPr>
      <w:r>
        <w:t>C:\Program Files\SpiraTest\MSTest Extension\SpiraTestMSExtension\Web References</w:t>
      </w:r>
    </w:p>
    <w:p w14:paraId="3E62BB7A" w14:textId="77777777" w:rsidR="008049D4" w:rsidRDefault="008049D4" w:rsidP="008049D4">
      <w:r>
        <w:br/>
        <w:t xml:space="preserve">The pre-built assembly </w:t>
      </w:r>
      <w:r w:rsidRPr="008049D4">
        <w:rPr>
          <w:u w:val="single"/>
        </w:rPr>
        <w:t>SpiraTestMSTestExtension.dll</w:t>
      </w:r>
      <w:r w:rsidRPr="008049D4">
        <w:t xml:space="preserve"> </w:t>
      </w:r>
      <w:r>
        <w:t>is located in the root folder, the source-code for the extension can be found in the “</w:t>
      </w:r>
      <w:proofErr w:type="spellStart"/>
      <w:r>
        <w:t>SpiraTestMSExtension</w:t>
      </w:r>
      <w:proofErr w:type="spellEnd"/>
      <w:r>
        <w:t>” subfolder, and the sample test fixture can be found in the “</w:t>
      </w:r>
      <w:proofErr w:type="spellStart"/>
      <w:r>
        <w:t>SampleMSTest</w:t>
      </w:r>
      <w:proofErr w:type="spellEnd"/>
      <w:r>
        <w:t>” subfolder.</w:t>
      </w:r>
    </w:p>
    <w:p w14:paraId="6CBF05D8" w14:textId="77777777" w:rsidR="008049D4" w:rsidRPr="00706942" w:rsidRDefault="008049D4" w:rsidP="008049D4">
      <w:r>
        <w:t xml:space="preserve">Now to use the extension within your test cases, you need to first make sure that the </w:t>
      </w:r>
      <w:r w:rsidR="00A92DB0">
        <w:t>SpiraTestMSTestExtension.dll assembly</w:t>
      </w:r>
      <w:r>
        <w:t xml:space="preserve"> is </w:t>
      </w:r>
      <w:r w:rsidR="00A92DB0">
        <w:t>added to the project references</w:t>
      </w:r>
      <w:r>
        <w:t xml:space="preserve">. Once you have completed this step, you are now ready to begin using your </w:t>
      </w:r>
      <w:r w:rsidR="00A92DB0">
        <w:t>MS-Test</w:t>
      </w:r>
      <w:r>
        <w:t xml:space="preserve"> test fixtures with SpiraTest.</w:t>
      </w:r>
    </w:p>
    <w:p w14:paraId="77501717" w14:textId="1EF29921" w:rsidR="00E45208" w:rsidRDefault="00980824" w:rsidP="00E45208">
      <w:pPr>
        <w:pStyle w:val="Heading2"/>
      </w:pPr>
      <w:r>
        <w:t>8</w:t>
      </w:r>
      <w:r w:rsidR="00E45208">
        <w:t>.2. Using MS-Test with SpiraTest</w:t>
      </w:r>
    </w:p>
    <w:p w14:paraId="5692D5A6" w14:textId="77777777" w:rsidR="00E45208" w:rsidRDefault="00E45208" w:rsidP="00E45208">
      <w:pPr>
        <w:jc w:val="both"/>
      </w:pPr>
      <w:r>
        <w:t>T</w:t>
      </w:r>
      <w:r w:rsidR="00A92DB0">
        <w:t>he typical code structure for a</w:t>
      </w:r>
      <w:r>
        <w:t xml:space="preserve"> </w:t>
      </w:r>
      <w:r w:rsidR="00A92DB0">
        <w:t xml:space="preserve">Visual Studio Team System Test (MS-Test) </w:t>
      </w:r>
      <w:r>
        <w:t>test fixture coded in C# is as follows:</w:t>
      </w:r>
    </w:p>
    <w:p w14:paraId="5A1B2AB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System;</w:t>
      </w:r>
    </w:p>
    <w:p w14:paraId="5F43113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System.Threading;</w:t>
      </w:r>
    </w:p>
    <w:p w14:paraId="2AF8372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Microsoft.VisualStudio.TestTools.UnitTesting;</w:t>
      </w:r>
    </w:p>
    <w:p w14:paraId="0F69D58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6A3057A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namespace</w:t>
      </w:r>
      <w:r w:rsidRPr="00A92DB0">
        <w:rPr>
          <w:rFonts w:ascii="Courier New" w:hAnsi="Courier New" w:cs="Courier New"/>
          <w:noProof/>
          <w:sz w:val="16"/>
          <w:szCs w:val="16"/>
        </w:rPr>
        <w:t xml:space="preserve"> Inflectra.SpiraTest.AddOns.SpiraTestMSTestExtension.SampleMSTest</w:t>
      </w:r>
    </w:p>
    <w:p w14:paraId="5B9F9EC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w:t>
      </w:r>
    </w:p>
    <w:p w14:paraId="159BDEF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17C6527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fixture that tests the SpiraTest integration</w:t>
      </w:r>
    </w:p>
    <w:p w14:paraId="2E55C4A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Written by Paul Tissue. Packed by Inflectra Corporation</w:t>
      </w:r>
    </w:p>
    <w:p w14:paraId="2B65B0A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lastRenderedPageBreak/>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735DD4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87740B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2B91A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TestClass</w:t>
      </w:r>
    </w:p>
    <w:p w14:paraId="41F993D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1EA9EBF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2B91A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class</w:t>
      </w: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SpiraTestCaseAttributeTes</w:t>
      </w:r>
      <w:r>
        <w:rPr>
          <w:rFonts w:ascii="Courier New" w:hAnsi="Courier New" w:cs="Courier New"/>
          <w:noProof/>
          <w:color w:val="2B91AF"/>
          <w:sz w:val="16"/>
          <w:szCs w:val="16"/>
        </w:rPr>
        <w:t>t</w:t>
      </w:r>
    </w:p>
    <w:p w14:paraId="77CE071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35F21B0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24048F9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Test fixture state</w:t>
      </w:r>
    </w:p>
    <w:p w14:paraId="5E04C9A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8B9D26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protected</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static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int</w:t>
      </w:r>
      <w:r w:rsidRPr="00A92DB0">
        <w:rPr>
          <w:rFonts w:ascii="Courier New" w:hAnsi="Courier New" w:cs="Courier New"/>
          <w:noProof/>
          <w:sz w:val="16"/>
          <w:szCs w:val="16"/>
        </w:rPr>
        <w:t xml:space="preserve"> testFixtureState = 1;</w:t>
      </w:r>
    </w:p>
    <w:p w14:paraId="0BCAA4F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7827A43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23D3E84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Constructor method</w:t>
      </w:r>
    </w:p>
    <w:p w14:paraId="138320B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288C0C44"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SpiraTestCaseAttributeTest()</w:t>
      </w:r>
    </w:p>
    <w:p w14:paraId="1FBF4E1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09249E5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//Delegates to base</w:t>
      </w:r>
    </w:p>
    <w:p w14:paraId="5CDAD6A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p>
    <w:p w14:paraId="5269B23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//Set the state to 2</w:t>
      </w:r>
    </w:p>
    <w:p w14:paraId="3BE6B0E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testFixtureState = 2;</w:t>
      </w:r>
    </w:p>
    <w:p w14:paraId="1C1CC43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169F497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77D246E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58F5E7C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asserts a failure and overrides the default configuration</w:t>
      </w:r>
    </w:p>
    <w:p w14:paraId="6CC88BA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64A1D2B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2F1DA2E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p>
    <w:p w14:paraId="1EFF4B64"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2FBFC24"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SampleFail()</w:t>
      </w:r>
    </w:p>
    <w:p w14:paraId="5804CF7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B98C32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3E8399B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59ACE68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5915D71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//Failure Assertion</w:t>
      </w:r>
    </w:p>
    <w:p w14:paraId="35E855D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0, </w:t>
      </w:r>
      <w:r w:rsidRPr="00A92DB0">
        <w:rPr>
          <w:rFonts w:ascii="Courier New" w:hAnsi="Courier New" w:cs="Courier New"/>
          <w:noProof/>
          <w:color w:val="A31515"/>
          <w:sz w:val="16"/>
          <w:szCs w:val="16"/>
        </w:rPr>
        <w:t>"Failed as Expected"</w:t>
      </w:r>
      <w:r w:rsidRPr="00A92DB0">
        <w:rPr>
          <w:rFonts w:ascii="Courier New" w:hAnsi="Courier New" w:cs="Courier New"/>
          <w:noProof/>
          <w:sz w:val="16"/>
          <w:szCs w:val="16"/>
        </w:rPr>
        <w:t>);</w:t>
      </w:r>
    </w:p>
    <w:p w14:paraId="2D32929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082F8BF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231A6BE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47A9AA6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succeeds - uses the default configuration</w:t>
      </w:r>
    </w:p>
    <w:p w14:paraId="52FBCB9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20BE88A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88DEB0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p>
    <w:p w14:paraId="077E3C6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10DFA1C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SamplePass()</w:t>
      </w:r>
    </w:p>
    <w:p w14:paraId="6E4EBDF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DD98E2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7E306D6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22E2CBF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71B75C6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//Successful assertion</w:t>
      </w:r>
    </w:p>
    <w:p w14:paraId="2261CD6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1, </w:t>
      </w:r>
      <w:r w:rsidRPr="00A92DB0">
        <w:rPr>
          <w:rFonts w:ascii="Courier New" w:hAnsi="Courier New" w:cs="Courier New"/>
          <w:noProof/>
          <w:color w:val="A31515"/>
          <w:sz w:val="16"/>
          <w:szCs w:val="16"/>
        </w:rPr>
        <w:t>"Passed as Expected"</w:t>
      </w:r>
      <w:r w:rsidRPr="00A92DB0">
        <w:rPr>
          <w:rFonts w:ascii="Courier New" w:hAnsi="Courier New" w:cs="Courier New"/>
          <w:noProof/>
          <w:sz w:val="16"/>
          <w:szCs w:val="16"/>
        </w:rPr>
        <w:t>);</w:t>
      </w:r>
    </w:p>
    <w:p w14:paraId="1D12334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E44ECA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15368FD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693808A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does not log to SpiraTest</w:t>
      </w:r>
    </w:p>
    <w:p w14:paraId="25B11D0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16B3630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7AEA899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r w:rsidRPr="00A92DB0">
        <w:rPr>
          <w:rFonts w:ascii="Courier New" w:hAnsi="Courier New" w:cs="Courier New"/>
          <w:noProof/>
          <w:sz w:val="16"/>
          <w:szCs w:val="16"/>
        </w:rPr>
        <w:t>,</w:t>
      </w:r>
    </w:p>
    <w:p w14:paraId="12AE1AD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ExpectedException</w:t>
      </w:r>
      <w:r w:rsidRPr="00A92DB0">
        <w:rPr>
          <w:rFonts w:ascii="Courier New" w:hAnsi="Courier New" w:cs="Courier New"/>
          <w:noProof/>
          <w:sz w:val="16"/>
          <w:szCs w:val="16"/>
        </w:rPr>
        <w:t>(</w:t>
      </w:r>
      <w:r w:rsidRPr="00A92DB0">
        <w:rPr>
          <w:rFonts w:ascii="Courier New" w:hAnsi="Courier New" w:cs="Courier New"/>
          <w:noProof/>
          <w:color w:val="0000FF"/>
          <w:sz w:val="16"/>
          <w:szCs w:val="16"/>
        </w:rPr>
        <w:t>typeof</w:t>
      </w:r>
      <w:r w:rsidRPr="00A92DB0">
        <w:rPr>
          <w:rFonts w:ascii="Courier New" w:hAnsi="Courier New" w:cs="Courier New"/>
          <w:noProof/>
          <w:sz w:val="16"/>
          <w:szCs w:val="16"/>
        </w:rPr>
        <w:t>(</w:t>
      </w:r>
      <w:r w:rsidRPr="00A92DB0">
        <w:rPr>
          <w:rFonts w:ascii="Courier New" w:hAnsi="Courier New" w:cs="Courier New"/>
          <w:noProof/>
          <w:color w:val="2B91AF"/>
          <w:sz w:val="16"/>
          <w:szCs w:val="16"/>
        </w:rPr>
        <w:t>AssertFailedException</w:t>
      </w:r>
      <w:r w:rsidRPr="00A92DB0">
        <w:rPr>
          <w:rFonts w:ascii="Courier New" w:hAnsi="Courier New" w:cs="Courier New"/>
          <w:noProof/>
          <w:sz w:val="16"/>
          <w:szCs w:val="16"/>
        </w:rPr>
        <w:t>))</w:t>
      </w:r>
    </w:p>
    <w:p w14:paraId="3C49470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237DBD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SampleIgnore()</w:t>
      </w:r>
    </w:p>
    <w:p w14:paraId="13F8EB2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F62AF54"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17ED1A2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7E10646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p>
    <w:p w14:paraId="55E91D1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//Failure Assertion</w:t>
      </w:r>
    </w:p>
    <w:p w14:paraId="6B0DA21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0, </w:t>
      </w:r>
      <w:r w:rsidRPr="00A92DB0">
        <w:rPr>
          <w:rFonts w:ascii="Courier New" w:hAnsi="Courier New" w:cs="Courier New"/>
          <w:noProof/>
          <w:color w:val="A31515"/>
          <w:sz w:val="16"/>
          <w:szCs w:val="16"/>
        </w:rPr>
        <w:t>"Failed as Expected"</w:t>
      </w:r>
      <w:r w:rsidRPr="00A92DB0">
        <w:rPr>
          <w:rFonts w:ascii="Courier New" w:hAnsi="Courier New" w:cs="Courier New"/>
          <w:noProof/>
          <w:sz w:val="16"/>
          <w:szCs w:val="16"/>
        </w:rPr>
        <w:t>);</w:t>
      </w:r>
    </w:p>
    <w:p w14:paraId="0510490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CCEC1B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02E9CB4B" w14:textId="77777777" w:rsidR="00E45208" w:rsidRPr="00A92DB0" w:rsidRDefault="00A92DB0" w:rsidP="00A92DB0">
      <w:pPr>
        <w:pBdr>
          <w:left w:val="thinThickSmallGap" w:sz="24" w:space="4" w:color="FF6600"/>
        </w:pBdr>
        <w:ind w:left="144"/>
        <w:rPr>
          <w:sz w:val="16"/>
          <w:szCs w:val="16"/>
        </w:rPr>
      </w:pPr>
      <w:r w:rsidRPr="00A92DB0">
        <w:rPr>
          <w:rFonts w:ascii="Courier New" w:hAnsi="Courier New" w:cs="Courier New"/>
          <w:noProof/>
          <w:sz w:val="16"/>
          <w:szCs w:val="16"/>
        </w:rPr>
        <w:t>}</w:t>
      </w:r>
    </w:p>
    <w:p w14:paraId="5E28B8DD" w14:textId="77777777" w:rsidR="00E45208" w:rsidRDefault="00A92DB0" w:rsidP="00E45208">
      <w:r>
        <w:lastRenderedPageBreak/>
        <w:t xml:space="preserve">The .NET class is marked as a MS-Test unit </w:t>
      </w:r>
      <w:r w:rsidR="00E45208">
        <w:t>test fixt</w:t>
      </w:r>
      <w:r>
        <w:t>ure by applying the [</w:t>
      </w:r>
      <w:proofErr w:type="spellStart"/>
      <w:r>
        <w:t>TestClass</w:t>
      </w:r>
      <w:proofErr w:type="spellEnd"/>
      <w:r w:rsidR="00E45208">
        <w:t>] attribute to the class as a whole, and the [</w:t>
      </w:r>
      <w:proofErr w:type="spellStart"/>
      <w:r w:rsidR="00E45208">
        <w:t>Test</w:t>
      </w:r>
      <w:r>
        <w:t>Method</w:t>
      </w:r>
      <w:proofErr w:type="spellEnd"/>
      <w:r w:rsidR="00E45208">
        <w:t xml:space="preserve">] attribute to each of the test assertion methods individually – </w:t>
      </w:r>
      <w:r>
        <w:t>shown</w:t>
      </w:r>
      <w:r w:rsidR="00E45208">
        <w:t xml:space="preserve"> above. When you open up the class in </w:t>
      </w:r>
      <w:r>
        <w:t>Visual Studio</w:t>
      </w:r>
      <w:r w:rsidR="00E45208">
        <w:t xml:space="preserve"> and click </w:t>
      </w:r>
      <w:r w:rsidRPr="00A92DB0">
        <w:rPr>
          <w:u w:val="single"/>
        </w:rPr>
        <w:t>Tests &gt; Run &gt; Run All Tests in Solution</w:t>
      </w:r>
      <w:r w:rsidR="00E45208">
        <w:t xml:space="preserve"> it loads all the test </w:t>
      </w:r>
      <w:r>
        <w:t>classes marked with [</w:t>
      </w:r>
      <w:proofErr w:type="spellStart"/>
      <w:r>
        <w:t>TestClass</w:t>
      </w:r>
      <w:proofErr w:type="spellEnd"/>
      <w:r w:rsidR="00E45208">
        <w:t>] and executes all the methods marked with [</w:t>
      </w:r>
      <w:proofErr w:type="spellStart"/>
      <w:r w:rsidR="00E45208">
        <w:t>Test</w:t>
      </w:r>
      <w:r>
        <w:t>Method</w:t>
      </w:r>
      <w:proofErr w:type="spellEnd"/>
      <w:r w:rsidR="00E45208">
        <w:t>] in turn.</w:t>
      </w:r>
    </w:p>
    <w:p w14:paraId="5B48CE1A" w14:textId="77777777" w:rsidR="00E45208" w:rsidRDefault="00E45208" w:rsidP="00E45208">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r w:rsidR="00A92DB0">
        <w:t>MS-Test</w:t>
      </w:r>
      <w:r>
        <w:t xml:space="preserve"> moves on to the next test method.</w:t>
      </w:r>
    </w:p>
    <w:p w14:paraId="1317A7CB" w14:textId="77777777" w:rsidR="00E45208" w:rsidRDefault="00E45208" w:rsidP="00E45208">
      <w:r>
        <w:t xml:space="preserve">So, to use SpiraTest with </w:t>
      </w:r>
      <w:r w:rsidR="00A92DB0">
        <w:t>MS-Test</w:t>
      </w:r>
      <w:r>
        <w:t xml:space="preserve">, each of the test cases written for execution by </w:t>
      </w:r>
      <w:r w:rsidR="00A92DB0">
        <w:t>MS-Test</w:t>
      </w:r>
      <w:r>
        <w:t xml:space="preserve"> needs to have a corresponding test case in SpiraTest. These can be either existing test cases that have manual test steps or they can be new test cases designed specifically for automated testing and therefore have no defined test steps. In either case, the changes that need to be made to the </w:t>
      </w:r>
      <w:r w:rsidR="00A92DB0">
        <w:t>MS-Test</w:t>
      </w:r>
      <w:r>
        <w:t xml:space="preserve"> test fixture for SpiraTest to record the </w:t>
      </w:r>
      <w:r w:rsidR="00A92DB0">
        <w:t>MS-Test</w:t>
      </w:r>
      <w:r>
        <w:t xml:space="preserve"> test run are illustrated below:</w:t>
      </w:r>
      <w:r>
        <w:br/>
      </w:r>
    </w:p>
    <w:p w14:paraId="0D8CE34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System;</w:t>
      </w:r>
    </w:p>
    <w:p w14:paraId="70F6D32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System.Threading;</w:t>
      </w:r>
    </w:p>
    <w:p w14:paraId="4810901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using</w:t>
      </w:r>
      <w:r w:rsidRPr="00A92DB0">
        <w:rPr>
          <w:rFonts w:ascii="Courier New" w:hAnsi="Courier New" w:cs="Courier New"/>
          <w:noProof/>
          <w:sz w:val="16"/>
          <w:szCs w:val="16"/>
        </w:rPr>
        <w:t xml:space="preserve"> Microsoft.VisualStudio.TestTools.UnitTesting;</w:t>
      </w:r>
    </w:p>
    <w:p w14:paraId="3E755A8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371E335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color w:val="0000FF"/>
          <w:sz w:val="16"/>
          <w:szCs w:val="16"/>
        </w:rPr>
        <w:t>namespace</w:t>
      </w:r>
      <w:r w:rsidRPr="00A92DB0">
        <w:rPr>
          <w:rFonts w:ascii="Courier New" w:hAnsi="Courier New" w:cs="Courier New"/>
          <w:noProof/>
          <w:sz w:val="16"/>
          <w:szCs w:val="16"/>
        </w:rPr>
        <w:t xml:space="preserve"> Inflectra.SpiraTest.AddOns.SpiraTestMSTestExtension.SampleMSTest</w:t>
      </w:r>
    </w:p>
    <w:p w14:paraId="1CA4BC6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w:t>
      </w:r>
    </w:p>
    <w:p w14:paraId="76DD1B9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1B78CEC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fixture that tests the SpiraTest integration</w:t>
      </w:r>
    </w:p>
    <w:p w14:paraId="04A11DB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Written by Paul Tissue. Packed by Inflectra Corporation</w:t>
      </w:r>
    </w:p>
    <w:p w14:paraId="33FE515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3E828E1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3191868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2B91A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TestClass</w:t>
      </w:r>
    </w:p>
    <w:p w14:paraId="36E3E80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0482FD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2B91A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class</w:t>
      </w: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SpiraTestCaseAttributeTest</w:t>
      </w:r>
      <w:r w:rsidRPr="00A92DB0">
        <w:rPr>
          <w:rFonts w:ascii="Courier New" w:hAnsi="Courier New" w:cs="Courier New"/>
          <w:noProof/>
          <w:sz w:val="16"/>
          <w:szCs w:val="16"/>
          <w:shd w:val="clear" w:color="auto" w:fill="FFFF00"/>
        </w:rPr>
        <w:t xml:space="preserve"> : </w:t>
      </w:r>
      <w:r w:rsidRPr="00A92DB0">
        <w:rPr>
          <w:rFonts w:ascii="Courier New" w:hAnsi="Courier New" w:cs="Courier New"/>
          <w:noProof/>
          <w:color w:val="2B91AF"/>
          <w:sz w:val="16"/>
          <w:szCs w:val="16"/>
          <w:shd w:val="clear" w:color="auto" w:fill="FFFF00"/>
        </w:rPr>
        <w:t>MSTestExtensionsTestFixture</w:t>
      </w:r>
    </w:p>
    <w:p w14:paraId="4C608E9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2F4B333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2F972B7"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Test fixture state</w:t>
      </w:r>
    </w:p>
    <w:p w14:paraId="66B2C23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2D20CB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protected</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static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int</w:t>
      </w:r>
      <w:r w:rsidRPr="00A92DB0">
        <w:rPr>
          <w:rFonts w:ascii="Courier New" w:hAnsi="Courier New" w:cs="Courier New"/>
          <w:noProof/>
          <w:sz w:val="16"/>
          <w:szCs w:val="16"/>
        </w:rPr>
        <w:t xml:space="preserve"> testFixtureState = 1;</w:t>
      </w:r>
    </w:p>
    <w:p w14:paraId="7F3E22D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0DCC719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72EB10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Constructor method</w:t>
      </w:r>
    </w:p>
    <w:p w14:paraId="554B41F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432DD56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SpiraTestCaseAttributeTest()</w:t>
      </w:r>
    </w:p>
    <w:p w14:paraId="5061A1B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C86EC7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//Delegates to base</w:t>
      </w:r>
    </w:p>
    <w:p w14:paraId="6F2B318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p>
    <w:p w14:paraId="6718ECA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//Set the state to 2</w:t>
      </w:r>
    </w:p>
    <w:p w14:paraId="423AA07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testFixtureState = 2;</w:t>
      </w:r>
    </w:p>
    <w:p w14:paraId="5E2A2BF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12E4F0C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73F4F00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16A94D8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asserts a failure and overrides the default configuration</w:t>
      </w:r>
    </w:p>
    <w:p w14:paraId="7810202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1DAEC93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56A3AC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r w:rsidRPr="00A92DB0">
        <w:rPr>
          <w:rFonts w:ascii="Courier New" w:hAnsi="Courier New" w:cs="Courier New"/>
          <w:noProof/>
          <w:sz w:val="16"/>
          <w:szCs w:val="16"/>
        </w:rPr>
        <w:t>,</w:t>
      </w:r>
    </w:p>
    <w:p w14:paraId="675E423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shd w:val="clear" w:color="auto" w:fill="FFFF00"/>
        </w:rPr>
        <w:t>SpiraTestCase</w:t>
      </w:r>
      <w:r w:rsidRPr="00A92DB0">
        <w:rPr>
          <w:rFonts w:ascii="Courier New" w:hAnsi="Courier New" w:cs="Courier New"/>
          <w:noProof/>
          <w:sz w:val="16"/>
          <w:szCs w:val="16"/>
          <w:shd w:val="clear" w:color="auto" w:fill="FFFF00"/>
        </w:rPr>
        <w:t>(5),</w:t>
      </w:r>
    </w:p>
    <w:p w14:paraId="261FAC0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shd w:val="clear" w:color="auto" w:fill="FFFF00"/>
        </w:rPr>
        <w:t>SpiraTestConfiguration</w:t>
      </w:r>
      <w:r w:rsidRPr="00A92DB0">
        <w:rPr>
          <w:rFonts w:ascii="Courier New" w:hAnsi="Courier New" w:cs="Courier New"/>
          <w:noProof/>
          <w:sz w:val="16"/>
          <w:szCs w:val="16"/>
          <w:shd w:val="clear" w:color="auto" w:fill="FFFF00"/>
        </w:rPr>
        <w:t>(</w:t>
      </w:r>
      <w:r w:rsidRPr="00A92DB0">
        <w:rPr>
          <w:rFonts w:ascii="Courier New" w:hAnsi="Courier New" w:cs="Courier New"/>
          <w:noProof/>
          <w:color w:val="A31515"/>
          <w:sz w:val="16"/>
          <w:szCs w:val="16"/>
          <w:shd w:val="clear" w:color="auto" w:fill="FFFF00"/>
        </w:rPr>
        <w:t>"http://localhost/SpiraTest"</w:t>
      </w:r>
      <w:r w:rsidRPr="00A92DB0">
        <w:rPr>
          <w:rFonts w:ascii="Courier New" w:hAnsi="Courier New" w:cs="Courier New"/>
          <w:noProof/>
          <w:sz w:val="16"/>
          <w:szCs w:val="16"/>
          <w:shd w:val="clear" w:color="auto" w:fill="FFFF00"/>
        </w:rPr>
        <w:t xml:space="preserve">, </w:t>
      </w:r>
      <w:r w:rsidRPr="00A92DB0">
        <w:rPr>
          <w:rFonts w:ascii="Courier New" w:hAnsi="Courier New" w:cs="Courier New"/>
          <w:noProof/>
          <w:color w:val="A31515"/>
          <w:sz w:val="16"/>
          <w:szCs w:val="16"/>
          <w:shd w:val="clear" w:color="auto" w:fill="FFFF00"/>
        </w:rPr>
        <w:t>"fredbloggs"</w:t>
      </w:r>
      <w:r w:rsidRPr="00A92DB0">
        <w:rPr>
          <w:rFonts w:ascii="Courier New" w:hAnsi="Courier New" w:cs="Courier New"/>
          <w:noProof/>
          <w:sz w:val="16"/>
          <w:szCs w:val="16"/>
          <w:shd w:val="clear" w:color="auto" w:fill="FFFF00"/>
        </w:rPr>
        <w:t xml:space="preserve">, </w:t>
      </w:r>
      <w:r w:rsidRPr="00A92DB0">
        <w:rPr>
          <w:rFonts w:ascii="Courier New" w:hAnsi="Courier New" w:cs="Courier New"/>
          <w:noProof/>
          <w:color w:val="A31515"/>
          <w:sz w:val="16"/>
          <w:szCs w:val="16"/>
          <w:shd w:val="clear" w:color="auto" w:fill="FFFF00"/>
        </w:rPr>
        <w:t>"fredbloggs"</w:t>
      </w:r>
      <w:r w:rsidRPr="00A92DB0">
        <w:rPr>
          <w:rFonts w:ascii="Courier New" w:hAnsi="Courier New" w:cs="Courier New"/>
          <w:noProof/>
          <w:sz w:val="16"/>
          <w:szCs w:val="16"/>
          <w:shd w:val="clear" w:color="auto" w:fill="FFFF00"/>
        </w:rPr>
        <w:t>, 1, 1</w:t>
      </w:r>
      <w:r w:rsidR="005B39DC">
        <w:rPr>
          <w:rFonts w:ascii="Courier New" w:hAnsi="Courier New" w:cs="Courier New"/>
          <w:noProof/>
          <w:sz w:val="16"/>
          <w:szCs w:val="16"/>
          <w:shd w:val="clear" w:color="auto" w:fill="FFFF00"/>
        </w:rPr>
        <w:t>, 2</w:t>
      </w:r>
      <w:r w:rsidRPr="00A92DB0">
        <w:rPr>
          <w:rFonts w:ascii="Courier New" w:hAnsi="Courier New" w:cs="Courier New"/>
          <w:noProof/>
          <w:sz w:val="16"/>
          <w:szCs w:val="16"/>
          <w:shd w:val="clear" w:color="auto" w:fill="FFFF00"/>
        </w:rPr>
        <w:t>)</w:t>
      </w:r>
    </w:p>
    <w:p w14:paraId="28172CC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1C1ED7B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SampleFail()</w:t>
      </w:r>
    </w:p>
    <w:p w14:paraId="664765F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C20B689"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6E0789D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324123A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0800957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//Failure Assertion</w:t>
      </w:r>
    </w:p>
    <w:p w14:paraId="1972654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0, </w:t>
      </w:r>
      <w:r w:rsidRPr="00A92DB0">
        <w:rPr>
          <w:rFonts w:ascii="Courier New" w:hAnsi="Courier New" w:cs="Courier New"/>
          <w:noProof/>
          <w:color w:val="A31515"/>
          <w:sz w:val="16"/>
          <w:szCs w:val="16"/>
        </w:rPr>
        <w:t>"Failed as Expected"</w:t>
      </w:r>
      <w:r w:rsidRPr="00A92DB0">
        <w:rPr>
          <w:rFonts w:ascii="Courier New" w:hAnsi="Courier New" w:cs="Courier New"/>
          <w:noProof/>
          <w:sz w:val="16"/>
          <w:szCs w:val="16"/>
        </w:rPr>
        <w:t>);</w:t>
      </w:r>
    </w:p>
    <w:p w14:paraId="54A4EC8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5611C6D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0304EB0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6EB8969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lastRenderedPageBreak/>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succeeds - uses the default configuration</w:t>
      </w:r>
    </w:p>
    <w:p w14:paraId="3A755FF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43F074E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7AC1B5C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r w:rsidRPr="00A92DB0">
        <w:rPr>
          <w:rFonts w:ascii="Courier New" w:hAnsi="Courier New" w:cs="Courier New"/>
          <w:noProof/>
          <w:sz w:val="16"/>
          <w:szCs w:val="16"/>
        </w:rPr>
        <w:t>,</w:t>
      </w:r>
    </w:p>
    <w:p w14:paraId="7466A64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shd w:val="clear" w:color="auto" w:fill="FFFF00"/>
        </w:rPr>
        <w:t>SpiraTestCase</w:t>
      </w:r>
      <w:r w:rsidRPr="00A92DB0">
        <w:rPr>
          <w:rFonts w:ascii="Courier New" w:hAnsi="Courier New" w:cs="Courier New"/>
          <w:noProof/>
          <w:sz w:val="16"/>
          <w:szCs w:val="16"/>
          <w:shd w:val="clear" w:color="auto" w:fill="FFFF00"/>
        </w:rPr>
        <w:t>(6)</w:t>
      </w:r>
    </w:p>
    <w:p w14:paraId="21059A5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EFE6CB1"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SamplePass()</w:t>
      </w:r>
    </w:p>
    <w:p w14:paraId="319CBCE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5070A3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5A207B5C"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2B2950EA"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6B11E85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//Successful assertion</w:t>
      </w:r>
    </w:p>
    <w:p w14:paraId="290B287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1, </w:t>
      </w:r>
      <w:r w:rsidRPr="00A92DB0">
        <w:rPr>
          <w:rFonts w:ascii="Courier New" w:hAnsi="Courier New" w:cs="Courier New"/>
          <w:noProof/>
          <w:color w:val="A31515"/>
          <w:sz w:val="16"/>
          <w:szCs w:val="16"/>
        </w:rPr>
        <w:t>"Passed as Expected"</w:t>
      </w:r>
      <w:r w:rsidRPr="00A92DB0">
        <w:rPr>
          <w:rFonts w:ascii="Courier New" w:hAnsi="Courier New" w:cs="Courier New"/>
          <w:noProof/>
          <w:sz w:val="16"/>
          <w:szCs w:val="16"/>
        </w:rPr>
        <w:t>);</w:t>
      </w:r>
    </w:p>
    <w:p w14:paraId="2C1B8B5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37BD27A0"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6EA6069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72584E3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Sample test that does not log to SpiraTest</w:t>
      </w:r>
    </w:p>
    <w:p w14:paraId="40BD48A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80808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808080"/>
          <w:sz w:val="16"/>
          <w:szCs w:val="16"/>
        </w:rPr>
        <w:t>///</w:t>
      </w:r>
      <w:r w:rsidRPr="00A92DB0">
        <w:rPr>
          <w:rFonts w:ascii="Courier New" w:hAnsi="Courier New" w:cs="Courier New"/>
          <w:noProof/>
          <w:color w:val="008000"/>
          <w:sz w:val="16"/>
          <w:szCs w:val="16"/>
        </w:rPr>
        <w:t xml:space="preserve"> </w:t>
      </w:r>
      <w:r w:rsidRPr="00A92DB0">
        <w:rPr>
          <w:rFonts w:ascii="Courier New" w:hAnsi="Courier New" w:cs="Courier New"/>
          <w:noProof/>
          <w:color w:val="808080"/>
          <w:sz w:val="16"/>
          <w:szCs w:val="16"/>
        </w:rPr>
        <w:t>&lt;/summary&gt;</w:t>
      </w:r>
    </w:p>
    <w:p w14:paraId="3899232F"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65E786D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TestMethod</w:t>
      </w:r>
      <w:r w:rsidRPr="00A92DB0">
        <w:rPr>
          <w:rFonts w:ascii="Courier New" w:hAnsi="Courier New" w:cs="Courier New"/>
          <w:noProof/>
          <w:sz w:val="16"/>
          <w:szCs w:val="16"/>
        </w:rPr>
        <w:t>,</w:t>
      </w:r>
    </w:p>
    <w:p w14:paraId="7E2D7604"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ExpectedException</w:t>
      </w:r>
      <w:r w:rsidRPr="00A92DB0">
        <w:rPr>
          <w:rFonts w:ascii="Courier New" w:hAnsi="Courier New" w:cs="Courier New"/>
          <w:noProof/>
          <w:sz w:val="16"/>
          <w:szCs w:val="16"/>
        </w:rPr>
        <w:t>(</w:t>
      </w:r>
      <w:r w:rsidRPr="00A92DB0">
        <w:rPr>
          <w:rFonts w:ascii="Courier New" w:hAnsi="Courier New" w:cs="Courier New"/>
          <w:noProof/>
          <w:color w:val="0000FF"/>
          <w:sz w:val="16"/>
          <w:szCs w:val="16"/>
        </w:rPr>
        <w:t>typeof</w:t>
      </w:r>
      <w:r w:rsidRPr="00A92DB0">
        <w:rPr>
          <w:rFonts w:ascii="Courier New" w:hAnsi="Courier New" w:cs="Courier New"/>
          <w:noProof/>
          <w:sz w:val="16"/>
          <w:szCs w:val="16"/>
        </w:rPr>
        <w:t>(</w:t>
      </w:r>
      <w:r w:rsidRPr="00A92DB0">
        <w:rPr>
          <w:rFonts w:ascii="Courier New" w:hAnsi="Courier New" w:cs="Courier New"/>
          <w:noProof/>
          <w:color w:val="2B91AF"/>
          <w:sz w:val="16"/>
          <w:szCs w:val="16"/>
        </w:rPr>
        <w:t>AssertFailedException</w:t>
      </w:r>
      <w:r w:rsidRPr="00A92DB0">
        <w:rPr>
          <w:rFonts w:ascii="Courier New" w:hAnsi="Courier New" w:cs="Courier New"/>
          <w:noProof/>
          <w:sz w:val="16"/>
          <w:szCs w:val="16"/>
        </w:rPr>
        <w:t>))</w:t>
      </w:r>
    </w:p>
    <w:p w14:paraId="31157E53"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209C0E3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public</w:t>
      </w:r>
      <w:r w:rsidRPr="00A92DB0">
        <w:rPr>
          <w:rFonts w:ascii="Courier New" w:hAnsi="Courier New" w:cs="Courier New"/>
          <w:noProof/>
          <w:sz w:val="16"/>
          <w:szCs w:val="16"/>
        </w:rPr>
        <w:t xml:space="preserve"> </w:t>
      </w:r>
      <w:r w:rsidRPr="00A92DB0">
        <w:rPr>
          <w:rFonts w:ascii="Courier New" w:hAnsi="Courier New" w:cs="Courier New"/>
          <w:noProof/>
          <w:color w:val="0000FF"/>
          <w:sz w:val="16"/>
          <w:szCs w:val="16"/>
        </w:rPr>
        <w:t>void</w:t>
      </w:r>
      <w:r w:rsidRPr="00A92DB0">
        <w:rPr>
          <w:rFonts w:ascii="Courier New" w:hAnsi="Courier New" w:cs="Courier New"/>
          <w:noProof/>
          <w:sz w:val="16"/>
          <w:szCs w:val="16"/>
        </w:rPr>
        <w:t xml:space="preserve"> SampleIgnore()</w:t>
      </w:r>
    </w:p>
    <w:p w14:paraId="1DD9580D"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3613B3EE"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//Verify the state</w:t>
      </w:r>
    </w:p>
    <w:p w14:paraId="2CEA76B2"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.AreEqual(2, testFixtureState, </w:t>
      </w:r>
      <w:r w:rsidRPr="00A92DB0">
        <w:rPr>
          <w:rFonts w:ascii="Courier New" w:hAnsi="Courier New" w:cs="Courier New"/>
          <w:noProof/>
          <w:color w:val="A31515"/>
          <w:sz w:val="16"/>
          <w:szCs w:val="16"/>
        </w:rPr>
        <w:t>"*Real Error*: State not persisted"</w:t>
      </w:r>
      <w:r w:rsidRPr="00A92DB0">
        <w:rPr>
          <w:rFonts w:ascii="Courier New" w:hAnsi="Courier New" w:cs="Courier New"/>
          <w:noProof/>
          <w:sz w:val="16"/>
          <w:szCs w:val="16"/>
        </w:rPr>
        <w:t>);</w:t>
      </w:r>
    </w:p>
    <w:p w14:paraId="39D85E3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p>
    <w:p w14:paraId="3CA3056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color w:val="008000"/>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008000"/>
          <w:sz w:val="16"/>
          <w:szCs w:val="16"/>
        </w:rPr>
        <w:t>//Failure Assertion</w:t>
      </w:r>
    </w:p>
    <w:p w14:paraId="5512F458"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r w:rsidRPr="00A92DB0">
        <w:rPr>
          <w:rFonts w:ascii="Courier New" w:hAnsi="Courier New" w:cs="Courier New"/>
          <w:noProof/>
          <w:color w:val="2B91AF"/>
          <w:sz w:val="16"/>
          <w:szCs w:val="16"/>
        </w:rPr>
        <w:t>Assert</w:t>
      </w:r>
      <w:r w:rsidRPr="00A92DB0">
        <w:rPr>
          <w:rFonts w:ascii="Courier New" w:hAnsi="Courier New" w:cs="Courier New"/>
          <w:noProof/>
          <w:sz w:val="16"/>
          <w:szCs w:val="16"/>
        </w:rPr>
        <w:t xml:space="preserve">.AreEqual(1, 0, </w:t>
      </w:r>
      <w:r w:rsidRPr="00A92DB0">
        <w:rPr>
          <w:rFonts w:ascii="Courier New" w:hAnsi="Courier New" w:cs="Courier New"/>
          <w:noProof/>
          <w:color w:val="A31515"/>
          <w:sz w:val="16"/>
          <w:szCs w:val="16"/>
        </w:rPr>
        <w:t>"Failed as Expected"</w:t>
      </w:r>
      <w:r w:rsidRPr="00A92DB0">
        <w:rPr>
          <w:rFonts w:ascii="Courier New" w:hAnsi="Courier New" w:cs="Courier New"/>
          <w:noProof/>
          <w:sz w:val="16"/>
          <w:szCs w:val="16"/>
        </w:rPr>
        <w:t>);</w:t>
      </w:r>
    </w:p>
    <w:p w14:paraId="5334A916"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26479805"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p>
    <w:p w14:paraId="239FC84B" w14:textId="77777777" w:rsidR="00A92DB0" w:rsidRPr="00A92DB0" w:rsidRDefault="00A92DB0" w:rsidP="00A92DB0">
      <w:pPr>
        <w:pBdr>
          <w:left w:val="thinThickSmallGap" w:sz="24" w:space="4" w:color="FF6600"/>
        </w:pBdr>
        <w:autoSpaceDE w:val="0"/>
        <w:autoSpaceDN w:val="0"/>
        <w:adjustRightInd w:val="0"/>
        <w:spacing w:after="0" w:line="240" w:lineRule="auto"/>
        <w:ind w:left="144"/>
        <w:rPr>
          <w:rFonts w:ascii="Courier New" w:hAnsi="Courier New" w:cs="Courier New"/>
          <w:noProof/>
          <w:sz w:val="16"/>
          <w:szCs w:val="16"/>
        </w:rPr>
      </w:pPr>
      <w:r w:rsidRPr="00A92DB0">
        <w:rPr>
          <w:rFonts w:ascii="Courier New" w:hAnsi="Courier New" w:cs="Courier New"/>
          <w:noProof/>
          <w:sz w:val="16"/>
          <w:szCs w:val="16"/>
        </w:rPr>
        <w:t xml:space="preserve">    }</w:t>
      </w:r>
    </w:p>
    <w:p w14:paraId="43D39BDE" w14:textId="77777777" w:rsidR="00A92DB0" w:rsidRPr="00A92DB0" w:rsidRDefault="00A92DB0" w:rsidP="00A92DB0">
      <w:pPr>
        <w:pBdr>
          <w:left w:val="thinThickSmallGap" w:sz="24" w:space="4" w:color="FF6600"/>
        </w:pBdr>
        <w:ind w:left="144"/>
        <w:rPr>
          <w:sz w:val="16"/>
          <w:szCs w:val="16"/>
        </w:rPr>
      </w:pPr>
      <w:r w:rsidRPr="00A92DB0">
        <w:rPr>
          <w:rFonts w:ascii="Courier New" w:hAnsi="Courier New" w:cs="Courier New"/>
          <w:noProof/>
          <w:sz w:val="16"/>
          <w:szCs w:val="16"/>
        </w:rPr>
        <w:t>}</w:t>
      </w:r>
    </w:p>
    <w:p w14:paraId="280F7D73" w14:textId="77777777" w:rsidR="00A92DB0" w:rsidRDefault="00A92DB0" w:rsidP="00E45208"/>
    <w:p w14:paraId="754C6A88" w14:textId="77777777" w:rsidR="00A92DB0" w:rsidRDefault="00A92DB0" w:rsidP="00E45208">
      <w:r>
        <w:t xml:space="preserve">And the following settings need to be added to the .config file </w:t>
      </w:r>
      <w:r w:rsidR="007E466B">
        <w:t>associated with the test fixture assembly:</w:t>
      </w:r>
    </w:p>
    <w:p w14:paraId="0F9FE7BC"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xml</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version</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1.0</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0489C262"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configuration</w:t>
      </w:r>
      <w:r w:rsidRPr="0056582F">
        <w:rPr>
          <w:rFonts w:ascii="Courier New" w:hAnsi="Courier New" w:cs="Courier New"/>
          <w:noProof/>
          <w:color w:val="0000FF"/>
          <w:sz w:val="16"/>
          <w:szCs w:val="16"/>
        </w:rPr>
        <w:t>&gt;</w:t>
      </w:r>
    </w:p>
    <w:p w14:paraId="33F2EE16"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configSections</w:t>
      </w:r>
      <w:r w:rsidRPr="0056582F">
        <w:rPr>
          <w:rFonts w:ascii="Courier New" w:hAnsi="Courier New" w:cs="Courier New"/>
          <w:noProof/>
          <w:color w:val="0000FF"/>
          <w:sz w:val="16"/>
          <w:szCs w:val="16"/>
        </w:rPr>
        <w:t>&gt;</w:t>
      </w:r>
    </w:p>
    <w:p w14:paraId="09A49C96"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sectionGroup</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applicationSettings</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type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System.Configuration.ApplicationSettingsGroup, System, Version=2.0.0.0, Culture=neutral, PublicKeyToken=b77a5c561934e089</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&gt;</w:t>
      </w:r>
    </w:p>
    <w:p w14:paraId="0B17CAC3"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section</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Inflectra.SpiraTest.AddOns.SpiraTestMSTestExtension.Properties.Settings</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type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System.Configuration.ClientSettingsSection, System, Version=2.0.0.0, Culture=neutral, PublicKeyToken=b77a5c561934e089</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requirePermission</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false</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/&gt;</w:t>
      </w:r>
    </w:p>
    <w:p w14:paraId="2ACA4B05"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sectionGroup</w:t>
      </w:r>
      <w:r w:rsidRPr="0056582F">
        <w:rPr>
          <w:rFonts w:ascii="Courier New" w:hAnsi="Courier New" w:cs="Courier New"/>
          <w:noProof/>
          <w:color w:val="0000FF"/>
          <w:sz w:val="16"/>
          <w:szCs w:val="16"/>
        </w:rPr>
        <w:t>&gt;</w:t>
      </w:r>
    </w:p>
    <w:p w14:paraId="2DACD0CA"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configSections</w:t>
      </w:r>
      <w:r w:rsidRPr="0056582F">
        <w:rPr>
          <w:rFonts w:ascii="Courier New" w:hAnsi="Courier New" w:cs="Courier New"/>
          <w:noProof/>
          <w:color w:val="0000FF"/>
          <w:sz w:val="16"/>
          <w:szCs w:val="16"/>
        </w:rPr>
        <w:t>&gt;</w:t>
      </w:r>
    </w:p>
    <w:p w14:paraId="59D2A448"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applicationSettings</w:t>
      </w:r>
      <w:r w:rsidRPr="0056582F">
        <w:rPr>
          <w:rFonts w:ascii="Courier New" w:hAnsi="Courier New" w:cs="Courier New"/>
          <w:noProof/>
          <w:color w:val="0000FF"/>
          <w:sz w:val="16"/>
          <w:szCs w:val="16"/>
        </w:rPr>
        <w:t>&gt;</w:t>
      </w:r>
    </w:p>
    <w:p w14:paraId="00F54244"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Inflectra.SpiraTest.AddOns.SpiraTestMSTestExtension.Properties.Settings</w:t>
      </w:r>
      <w:r w:rsidRPr="0056582F">
        <w:rPr>
          <w:rFonts w:ascii="Courier New" w:hAnsi="Courier New" w:cs="Courier New"/>
          <w:noProof/>
          <w:color w:val="0000FF"/>
          <w:sz w:val="16"/>
          <w:szCs w:val="16"/>
        </w:rPr>
        <w:t>&gt;</w:t>
      </w:r>
    </w:p>
    <w:p w14:paraId="5BFBD197"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Url</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66A4721C"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http://localhost/SpiraTest</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4DBA82D3"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0739ACA7"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Login</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4AA12788"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fredbloggs</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23767455"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1259B840"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Password</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16FE1AC9"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fredbloggs</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2D5658F4"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649F4A80"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ProjectId</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4DFA03BD"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1</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0B6E5170"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2236FF1F"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ReleaseId</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32E5FC0A"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1</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3C02D2D1"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535E64D5"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TestSetId</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674F0F1A"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1</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5F033C79"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1A33DA9B"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name</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RecordTestRun</w:t>
      </w:r>
      <w:r w:rsidRPr="0056582F">
        <w:rPr>
          <w:rFonts w:ascii="Courier New" w:hAnsi="Courier New" w:cs="Courier New"/>
          <w:noProof/>
          <w:sz w:val="16"/>
          <w:szCs w:val="16"/>
        </w:rPr>
        <w:t>"</w:t>
      </w:r>
      <w:r w:rsidRPr="0056582F">
        <w:rPr>
          <w:rFonts w:ascii="Courier New" w:hAnsi="Courier New" w:cs="Courier New"/>
          <w:noProof/>
          <w:color w:val="0000FF"/>
          <w:sz w:val="16"/>
          <w:szCs w:val="16"/>
        </w:rPr>
        <w:t xml:space="preserve"> </w:t>
      </w:r>
      <w:r w:rsidRPr="0056582F">
        <w:rPr>
          <w:rFonts w:ascii="Courier New" w:hAnsi="Courier New" w:cs="Courier New"/>
          <w:noProof/>
          <w:color w:val="FF0000"/>
          <w:sz w:val="16"/>
          <w:szCs w:val="16"/>
        </w:rPr>
        <w:t>serializeAs</w:t>
      </w:r>
      <w:r w:rsidRPr="0056582F">
        <w:rPr>
          <w:rFonts w:ascii="Courier New" w:hAnsi="Courier New" w:cs="Courier New"/>
          <w:noProof/>
          <w:color w:val="0000FF"/>
          <w:sz w:val="16"/>
          <w:szCs w:val="16"/>
        </w:rPr>
        <w:t>=</w:t>
      </w:r>
      <w:r w:rsidRPr="0056582F">
        <w:rPr>
          <w:rFonts w:ascii="Courier New" w:hAnsi="Courier New" w:cs="Courier New"/>
          <w:noProof/>
          <w:sz w:val="16"/>
          <w:szCs w:val="16"/>
        </w:rPr>
        <w:t>"</w:t>
      </w:r>
      <w:r w:rsidRPr="0056582F">
        <w:rPr>
          <w:rFonts w:ascii="Courier New" w:hAnsi="Courier New" w:cs="Courier New"/>
          <w:noProof/>
          <w:color w:val="0000FF"/>
          <w:sz w:val="16"/>
          <w:szCs w:val="16"/>
        </w:rPr>
        <w:t>String</w:t>
      </w:r>
      <w:r w:rsidRPr="0056582F">
        <w:rPr>
          <w:rFonts w:ascii="Courier New" w:hAnsi="Courier New" w:cs="Courier New"/>
          <w:noProof/>
          <w:sz w:val="16"/>
          <w:szCs w:val="16"/>
        </w:rPr>
        <w:t>"</w:t>
      </w:r>
      <w:r w:rsidRPr="0056582F">
        <w:rPr>
          <w:rFonts w:ascii="Courier New" w:hAnsi="Courier New" w:cs="Courier New"/>
          <w:noProof/>
          <w:color w:val="0000FF"/>
          <w:sz w:val="16"/>
          <w:szCs w:val="16"/>
        </w:rPr>
        <w:t>&gt;</w:t>
      </w:r>
    </w:p>
    <w:p w14:paraId="52562E52"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r w:rsidRPr="0056582F">
        <w:rPr>
          <w:rFonts w:ascii="Courier New" w:hAnsi="Courier New" w:cs="Courier New"/>
          <w:noProof/>
          <w:sz w:val="16"/>
          <w:szCs w:val="16"/>
          <w:shd w:val="clear" w:color="auto" w:fill="FFFF00"/>
        </w:rPr>
        <w:t>True</w:t>
      </w:r>
      <w:r w:rsidRPr="0056582F">
        <w:rPr>
          <w:rFonts w:ascii="Courier New" w:hAnsi="Courier New" w:cs="Courier New"/>
          <w:noProof/>
          <w:color w:val="0000FF"/>
          <w:sz w:val="16"/>
          <w:szCs w:val="16"/>
        </w:rPr>
        <w:t>&lt;/</w:t>
      </w:r>
      <w:r w:rsidRPr="0056582F">
        <w:rPr>
          <w:rFonts w:ascii="Courier New" w:hAnsi="Courier New" w:cs="Courier New"/>
          <w:noProof/>
          <w:color w:val="A31515"/>
          <w:sz w:val="16"/>
          <w:szCs w:val="16"/>
        </w:rPr>
        <w:t>value</w:t>
      </w:r>
      <w:r w:rsidRPr="0056582F">
        <w:rPr>
          <w:rFonts w:ascii="Courier New" w:hAnsi="Courier New" w:cs="Courier New"/>
          <w:noProof/>
          <w:color w:val="0000FF"/>
          <w:sz w:val="16"/>
          <w:szCs w:val="16"/>
        </w:rPr>
        <w:t>&gt;</w:t>
      </w:r>
    </w:p>
    <w:p w14:paraId="4F3BDA9A"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setting</w:t>
      </w:r>
      <w:r w:rsidRPr="0056582F">
        <w:rPr>
          <w:rFonts w:ascii="Courier New" w:hAnsi="Courier New" w:cs="Courier New"/>
          <w:noProof/>
          <w:color w:val="0000FF"/>
          <w:sz w:val="16"/>
          <w:szCs w:val="16"/>
        </w:rPr>
        <w:t>&gt;</w:t>
      </w:r>
    </w:p>
    <w:p w14:paraId="463E257B"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t xml:space="preserve">    &lt;/</w:t>
      </w:r>
      <w:r w:rsidRPr="0056582F">
        <w:rPr>
          <w:rFonts w:ascii="Courier New" w:hAnsi="Courier New" w:cs="Courier New"/>
          <w:noProof/>
          <w:color w:val="A31515"/>
          <w:sz w:val="16"/>
          <w:szCs w:val="16"/>
        </w:rPr>
        <w:t>Inflectra.SpiraTest.AddOns.SpiraTestMSTestExtension.Properties.Settings</w:t>
      </w:r>
      <w:r w:rsidRPr="0056582F">
        <w:rPr>
          <w:rFonts w:ascii="Courier New" w:hAnsi="Courier New" w:cs="Courier New"/>
          <w:noProof/>
          <w:color w:val="0000FF"/>
          <w:sz w:val="16"/>
          <w:szCs w:val="16"/>
        </w:rPr>
        <w:t>&gt;</w:t>
      </w:r>
    </w:p>
    <w:p w14:paraId="5930A9DD" w14:textId="77777777" w:rsidR="0056582F" w:rsidRPr="0056582F" w:rsidRDefault="0056582F" w:rsidP="0056582F">
      <w:pPr>
        <w:pBdr>
          <w:left w:val="thinThickSmallGap" w:sz="24" w:space="4" w:color="FF6600"/>
        </w:pBdr>
        <w:autoSpaceDE w:val="0"/>
        <w:autoSpaceDN w:val="0"/>
        <w:adjustRightInd w:val="0"/>
        <w:spacing w:after="0" w:line="240" w:lineRule="auto"/>
        <w:rPr>
          <w:rFonts w:ascii="Courier New" w:hAnsi="Courier New" w:cs="Courier New"/>
          <w:noProof/>
          <w:color w:val="0000FF"/>
          <w:sz w:val="16"/>
          <w:szCs w:val="16"/>
        </w:rPr>
      </w:pPr>
      <w:r w:rsidRPr="0056582F">
        <w:rPr>
          <w:rFonts w:ascii="Courier New" w:hAnsi="Courier New" w:cs="Courier New"/>
          <w:noProof/>
          <w:color w:val="0000FF"/>
          <w:sz w:val="16"/>
          <w:szCs w:val="16"/>
        </w:rPr>
        <w:lastRenderedPageBreak/>
        <w:t xml:space="preserve">  &lt;/</w:t>
      </w:r>
      <w:r w:rsidRPr="0056582F">
        <w:rPr>
          <w:rFonts w:ascii="Courier New" w:hAnsi="Courier New" w:cs="Courier New"/>
          <w:noProof/>
          <w:color w:val="A31515"/>
          <w:sz w:val="16"/>
          <w:szCs w:val="16"/>
        </w:rPr>
        <w:t>applicationSettings</w:t>
      </w:r>
      <w:r w:rsidRPr="0056582F">
        <w:rPr>
          <w:rFonts w:ascii="Courier New" w:hAnsi="Courier New" w:cs="Courier New"/>
          <w:noProof/>
          <w:color w:val="0000FF"/>
          <w:sz w:val="16"/>
          <w:szCs w:val="16"/>
        </w:rPr>
        <w:t>&gt;</w:t>
      </w:r>
    </w:p>
    <w:p w14:paraId="3AF15662" w14:textId="77777777" w:rsidR="0056582F" w:rsidRDefault="0056582F" w:rsidP="00E45208"/>
    <w:p w14:paraId="578BB1EF" w14:textId="77777777" w:rsidR="00342366" w:rsidRDefault="00342366" w:rsidP="00E45208">
      <w:proofErr w:type="gramStart"/>
      <w:r>
        <w:t>Firstly</w:t>
      </w:r>
      <w:proofErr w:type="gramEnd"/>
      <w:r>
        <w:t xml:space="preserve"> the settings in the .config file indicate the following information</w:t>
      </w:r>
      <w:r w:rsidR="00842AEF" w:rsidRPr="00842AEF">
        <w:t xml:space="preserve"> </w:t>
      </w:r>
      <w:r w:rsidR="00842AEF">
        <w:t>to the test fixture</w:t>
      </w:r>
      <w:r>
        <w:t>:</w:t>
      </w:r>
    </w:p>
    <w:p w14:paraId="253610D7" w14:textId="77777777" w:rsidR="00342366" w:rsidRDefault="00342366" w:rsidP="00342366">
      <w:pPr>
        <w:numPr>
          <w:ilvl w:val="0"/>
          <w:numId w:val="25"/>
        </w:numPr>
      </w:pPr>
      <w:r>
        <w:t xml:space="preserve">The URL to the instance of SpiraTest being accessed. This needs to start with </w:t>
      </w:r>
      <w:r w:rsidRPr="00E37014">
        <w:rPr>
          <w:rStyle w:val="PlainTextChar"/>
          <w:u w:val="single"/>
        </w:rPr>
        <w:t>http://</w:t>
      </w:r>
      <w:r>
        <w:t xml:space="preserve"> or </w:t>
      </w:r>
      <w:r w:rsidRPr="00E37014">
        <w:rPr>
          <w:rFonts w:ascii="Courier New" w:hAnsi="Courier New" w:cs="Courier New"/>
          <w:u w:val="single"/>
        </w:rPr>
        <w:t>https://</w:t>
      </w:r>
      <w:r>
        <w:t>.</w:t>
      </w:r>
    </w:p>
    <w:p w14:paraId="2630DAFA" w14:textId="77777777" w:rsidR="00342366" w:rsidRDefault="00342366" w:rsidP="00342366">
      <w:pPr>
        <w:numPr>
          <w:ilvl w:val="0"/>
          <w:numId w:val="25"/>
        </w:numPr>
      </w:pPr>
      <w:r>
        <w:t>A valid username and password for the instance of SpiraTest.</w:t>
      </w:r>
    </w:p>
    <w:p w14:paraId="3B4D7E9D" w14:textId="77777777" w:rsidR="00342366" w:rsidRDefault="00342366" w:rsidP="00342366">
      <w:pPr>
        <w:numPr>
          <w:ilvl w:val="0"/>
          <w:numId w:val="25"/>
        </w:numPr>
      </w:pPr>
      <w:r>
        <w:t>The ID of the project (this can be found on the project homepage in the “Project Overview” section)</w:t>
      </w:r>
    </w:p>
    <w:p w14:paraId="26FF260D" w14:textId="77777777" w:rsidR="0056582F" w:rsidRDefault="0056582F" w:rsidP="00342366">
      <w:pPr>
        <w:numPr>
          <w:ilvl w:val="0"/>
          <w:numId w:val="25"/>
        </w:numPr>
      </w:pPr>
      <w:r>
        <w:t xml:space="preserve">(Optional) </w:t>
      </w:r>
      <w:r w:rsidR="00342366">
        <w:t xml:space="preserve">The ID of the release to associate the test-run with. This can be found on the releases list page (click on the </w:t>
      </w:r>
      <w:r>
        <w:t xml:space="preserve">Planning &gt; </w:t>
      </w:r>
      <w:r w:rsidR="00342366">
        <w:t>Releases tab)</w:t>
      </w:r>
    </w:p>
    <w:p w14:paraId="25639279" w14:textId="77777777" w:rsidR="00342366" w:rsidRDefault="0056582F" w:rsidP="00342366">
      <w:pPr>
        <w:numPr>
          <w:ilvl w:val="0"/>
          <w:numId w:val="25"/>
        </w:numPr>
      </w:pPr>
      <w:r>
        <w:t>(Optional) The ID of the test set to associate the test-run with. This can be found on the test set list page (click on the Testing &gt; Test Sets tab)</w:t>
      </w:r>
    </w:p>
    <w:p w14:paraId="77F6E5F3" w14:textId="77777777" w:rsidR="0056582F" w:rsidRDefault="0056582F" w:rsidP="00342366">
      <w:pPr>
        <w:numPr>
          <w:ilvl w:val="0"/>
          <w:numId w:val="25"/>
        </w:numPr>
      </w:pPr>
      <w:r>
        <w:t>A flag that tells MS-Test whether or not to record the results in SpiraTest.</w:t>
      </w:r>
    </w:p>
    <w:p w14:paraId="55E08BBE" w14:textId="77777777" w:rsidR="00E45208" w:rsidRDefault="00842AEF" w:rsidP="00E45208">
      <w:r>
        <w:t xml:space="preserve">Next, the test fixture class needs to be derived from the </w:t>
      </w:r>
      <w:proofErr w:type="spellStart"/>
      <w:r w:rsidRPr="00842AEF">
        <w:rPr>
          <w:i/>
        </w:rPr>
        <w:t>MSTestExtensionsTestFixture</w:t>
      </w:r>
      <w:proofErr w:type="spellEnd"/>
      <w:r w:rsidRPr="00842AEF">
        <w:t xml:space="preserve"> </w:t>
      </w:r>
      <w:r>
        <w:t>base class</w:t>
      </w:r>
      <w:r w:rsidR="00F16A86">
        <w:t xml:space="preserve"> so that the test runner knows that the test class will be reporting back to SpiraTest.</w:t>
      </w:r>
    </w:p>
    <w:p w14:paraId="225DEA97" w14:textId="77777777" w:rsidR="00E45208" w:rsidRDefault="00E45208" w:rsidP="00E45208">
      <w:r>
        <w:t>In addition, each of the individual test methods needs to be mapped to a specific test case within SpiraTest. This is done by adding a [</w:t>
      </w:r>
      <w:proofErr w:type="spellStart"/>
      <w:r>
        <w:t>SpiraTestCase</w:t>
      </w:r>
      <w:proofErr w:type="spellEnd"/>
      <w:r>
        <w:t>] attribute to the test method together with the ID of the corresponding test case in SpiraTest. The Test Case ID can be found on the test cases list page (click the “Test Cases” tab).</w:t>
      </w:r>
    </w:p>
    <w:p w14:paraId="07FD7249" w14:textId="77777777" w:rsidR="00F16A86" w:rsidRDefault="00F16A86" w:rsidP="00E45208">
      <w:r>
        <w:t xml:space="preserve">In </w:t>
      </w:r>
      <w:proofErr w:type="gramStart"/>
      <w:r>
        <w:t>addition</w:t>
      </w:r>
      <w:proofErr w:type="gramEnd"/>
      <w:r>
        <w:t xml:space="preserve"> you can also override the default SpiraTest configuration settings from the .config file by adding the [</w:t>
      </w:r>
      <w:proofErr w:type="spellStart"/>
      <w:r>
        <w:t>SpiraTestConfiguration</w:t>
      </w:r>
      <w:proofErr w:type="spellEnd"/>
      <w:r>
        <w:t>] attribute directly to the test method and specifying the SpiraTest URL, authenticat</w:t>
      </w:r>
      <w:r w:rsidR="0056582F">
        <w:t xml:space="preserve">ion information, project id, </w:t>
      </w:r>
      <w:r>
        <w:t>release id (optional)</w:t>
      </w:r>
      <w:r w:rsidR="0056582F">
        <w:t xml:space="preserve"> and test set id (optional)</w:t>
      </w:r>
      <w:r>
        <w:t xml:space="preserve">. An example of this is shown above for the </w:t>
      </w:r>
      <w:proofErr w:type="spellStart"/>
      <w:proofErr w:type="gramStart"/>
      <w:r>
        <w:t>SampleFail</w:t>
      </w:r>
      <w:proofErr w:type="spellEnd"/>
      <w:r>
        <w:t>(</w:t>
      </w:r>
      <w:proofErr w:type="gramEnd"/>
      <w:r>
        <w:t xml:space="preserve">) method. </w:t>
      </w:r>
    </w:p>
    <w:p w14:paraId="2115FC50" w14:textId="77777777" w:rsidR="00E45208" w:rsidRDefault="00E45208" w:rsidP="00E45208">
      <w:r>
        <w:t xml:space="preserve">Now all you need to do is compile your code, launch </w:t>
      </w:r>
      <w:r w:rsidR="00F16A86">
        <w:t>Visual Studio</w:t>
      </w:r>
      <w:r>
        <w:t>, run the test fixtures as you would normally do, and when you view the test cases</w:t>
      </w:r>
      <w:r w:rsidR="00F16A86">
        <w:t xml:space="preserve"> in SpiraTest, you should see a</w:t>
      </w:r>
      <w:r>
        <w:t xml:space="preserve"> </w:t>
      </w:r>
      <w:proofErr w:type="spellStart"/>
      <w:r w:rsidR="00F16A86">
        <w:t>MSTest</w:t>
      </w:r>
      <w:proofErr w:type="spellEnd"/>
      <w:r>
        <w:t xml:space="preserve"> automated test run displayed in the list of executed test runs:</w:t>
      </w:r>
    </w:p>
    <w:p w14:paraId="637D5FD4" w14:textId="77777777" w:rsidR="00E45208" w:rsidRDefault="008652C8" w:rsidP="00E45208">
      <w:r>
        <w:rPr>
          <w:noProof/>
        </w:rPr>
        <w:drawing>
          <wp:inline distT="0" distB="0" distL="0" distR="0" wp14:anchorId="1767B2EB" wp14:editId="00478D22">
            <wp:extent cx="5486400" cy="1021080"/>
            <wp:effectExtent l="19050" t="19050" r="38100" b="45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02108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BD22EE4" w14:textId="77777777" w:rsidR="00E45208" w:rsidRDefault="00E45208" w:rsidP="00E45208">
      <w:r>
        <w:t xml:space="preserve">Clicking on one of the </w:t>
      </w:r>
      <w:proofErr w:type="spellStart"/>
      <w:r w:rsidR="00F16A86">
        <w:t>MSTest</w:t>
      </w:r>
      <w:proofErr w:type="spellEnd"/>
      <w:r>
        <w:t xml:space="preserve"> test runs will bring up a screen that provides information regarding what </w:t>
      </w:r>
      <w:proofErr w:type="spellStart"/>
      <w:r w:rsidR="00F16A86">
        <w:t>MSTest</w:t>
      </w:r>
      <w:proofErr w:type="spellEnd"/>
      <w:r>
        <w:t xml:space="preserve"> test method failed, what the error was, together with the associated code stack-trace:</w:t>
      </w:r>
    </w:p>
    <w:p w14:paraId="295DC9BB" w14:textId="77777777" w:rsidR="00E45208" w:rsidRDefault="008652C8" w:rsidP="00E45208">
      <w:r>
        <w:rPr>
          <w:noProof/>
        </w:rPr>
        <w:lastRenderedPageBreak/>
        <w:drawing>
          <wp:inline distT="0" distB="0" distL="0" distR="0" wp14:anchorId="53FE07D3" wp14:editId="537F0584">
            <wp:extent cx="5478780" cy="4023360"/>
            <wp:effectExtent l="19050" t="19050" r="45720" b="342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402336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E10C9CD" w14:textId="77777777" w:rsidR="0084163F" w:rsidRDefault="00C17F40" w:rsidP="0084163F">
      <w:r>
        <w:t>Congratulations.</w:t>
      </w:r>
      <w:r w:rsidR="00E45208">
        <w:t xml:space="preserve"> You are now able to run </w:t>
      </w:r>
      <w:proofErr w:type="spellStart"/>
      <w:r w:rsidR="00F16A86">
        <w:t>MSTest</w:t>
      </w:r>
      <w:proofErr w:type="spellEnd"/>
      <w:r w:rsidR="00E45208">
        <w:t xml:space="preserve"> automated tests and have the results be recorded within SpiraTest. The sample test </w:t>
      </w:r>
      <w:r w:rsidR="00F16A86">
        <w:t>project</w:t>
      </w:r>
      <w:r w:rsidR="00E45208">
        <w:t xml:space="preserve"> </w:t>
      </w:r>
      <w:proofErr w:type="spellStart"/>
      <w:r w:rsidR="00F16A86">
        <w:t>SampleMSTest</w:t>
      </w:r>
      <w:proofErr w:type="spellEnd"/>
      <w:r w:rsidR="00E45208">
        <w:t xml:space="preserve"> is provided with the installation.</w:t>
      </w:r>
    </w:p>
    <w:p w14:paraId="351A8029" w14:textId="224E8109" w:rsidR="004D0FF0" w:rsidRDefault="004D0FF0" w:rsidP="004D0FF0">
      <w:pPr>
        <w:pStyle w:val="Heading1"/>
      </w:pPr>
      <w:r>
        <w:br w:type="page"/>
      </w:r>
      <w:bookmarkStart w:id="16" w:name="_Toc523137232"/>
      <w:r w:rsidR="00980824">
        <w:lastRenderedPageBreak/>
        <w:t>9</w:t>
      </w:r>
      <w:r>
        <w:t xml:space="preserve">. Integrating with Ruby </w:t>
      </w:r>
      <w:proofErr w:type="gramStart"/>
      <w:r>
        <w:t>Test::</w:t>
      </w:r>
      <w:proofErr w:type="gramEnd"/>
      <w:r>
        <w:t>Unit</w:t>
      </w:r>
      <w:bookmarkEnd w:id="16"/>
    </w:p>
    <w:p w14:paraId="54B371B2" w14:textId="2C44AF85" w:rsidR="004D0FF0" w:rsidRPr="00F71161" w:rsidRDefault="00980824" w:rsidP="004D0FF0">
      <w:pPr>
        <w:pStyle w:val="Heading2"/>
      </w:pPr>
      <w:r>
        <w:t>9</w:t>
      </w:r>
      <w:r w:rsidR="004D0FF0">
        <w:t xml:space="preserve">.1. Installing the Ruby </w:t>
      </w:r>
      <w:proofErr w:type="gramStart"/>
      <w:r w:rsidR="004D0FF0">
        <w:t>Test::</w:t>
      </w:r>
      <w:proofErr w:type="gramEnd"/>
      <w:r w:rsidR="004D0FF0">
        <w:t>Unit Test Runner</w:t>
      </w:r>
    </w:p>
    <w:p w14:paraId="031D9A7A" w14:textId="77777777" w:rsidR="004D0FF0" w:rsidRDefault="004D0FF0" w:rsidP="004D0FF0">
      <w:r>
        <w:t xml:space="preserve">This section outlines how to install the SpiraTest </w:t>
      </w:r>
      <w:r w:rsidR="00F42EB2">
        <w:t>custom Test Runner</w:t>
      </w:r>
      <w:r>
        <w:t xml:space="preserve"> for </w:t>
      </w:r>
      <w:proofErr w:type="gramStart"/>
      <w:r w:rsidR="00F42EB2">
        <w:t>Test::</w:t>
      </w:r>
      <w:proofErr w:type="gramEnd"/>
      <w:r w:rsidR="00F42EB2">
        <w:t>Unit</w:t>
      </w:r>
      <w:r>
        <w:t xml:space="preserve"> onto a workstation so that you can then run automated </w:t>
      </w:r>
      <w:r w:rsidR="00F42EB2">
        <w:t>Test::Unit</w:t>
      </w:r>
      <w:r>
        <w:t xml:space="preserve"> tests against a </w:t>
      </w:r>
      <w:r w:rsidR="00F42EB2">
        <w:t>Ruby</w:t>
      </w:r>
      <w:r>
        <w:t xml:space="preserve"> application and have the results be recorded as test runs inside SpiraTest. It assumes that you already have a work</w:t>
      </w:r>
      <w:r w:rsidR="009F5B40">
        <w:t>ing installation of SpiraTest v2.3</w:t>
      </w:r>
      <w:r>
        <w:t xml:space="preserve"> or later, and a working </w:t>
      </w:r>
      <w:r w:rsidR="00F42EB2">
        <w:t>Ruby</w:t>
      </w:r>
      <w:r>
        <w:t xml:space="preserve"> development environment. If you have an earlier version of SpiraTest you will ne</w:t>
      </w:r>
      <w:r w:rsidR="009F5B40">
        <w:t>ed to upgrade to at least v2.3</w:t>
      </w:r>
      <w:r>
        <w:t xml:space="preserve"> before trying to use this extension.</w:t>
      </w:r>
    </w:p>
    <w:p w14:paraId="21BBE183" w14:textId="77777777" w:rsidR="004D0FF0" w:rsidRDefault="004D0FF0" w:rsidP="004D0FF0">
      <w:r>
        <w:t xml:space="preserve">To obtain the version of the </w:t>
      </w:r>
      <w:proofErr w:type="gramStart"/>
      <w:r w:rsidR="00F42EB2">
        <w:t>Test::</w:t>
      </w:r>
      <w:proofErr w:type="gramEnd"/>
      <w:r w:rsidR="00F42EB2">
        <w:t>Unit test runner</w:t>
      </w:r>
      <w:r>
        <w:t xml:space="preserve"> that is compatible with your version of SpiraTest, you simply need to log-in as a project-level administrator to SpiraTest, go to the Administration home page and download the </w:t>
      </w:r>
      <w:r w:rsidR="00F42EB2">
        <w:t>Test::Unit test runner</w:t>
      </w:r>
      <w:r>
        <w:t xml:space="preserve"> compressed archive (.zip). This process is described in the </w:t>
      </w:r>
      <w:r w:rsidRPr="007F0633">
        <w:rPr>
          <w:i/>
        </w:rPr>
        <w:t>SpiraTest Administration Guide</w:t>
      </w:r>
      <w:r>
        <w:t xml:space="preserve"> in more detail.</w:t>
      </w:r>
    </w:p>
    <w:p w14:paraId="3FC711FE" w14:textId="77777777" w:rsidR="004D0FF0" w:rsidRDefault="004D0FF0" w:rsidP="004D0FF0">
      <w:r>
        <w:t xml:space="preserve">The </w:t>
      </w:r>
      <w:proofErr w:type="gramStart"/>
      <w:r w:rsidR="00F42EB2">
        <w:t>Test::</w:t>
      </w:r>
      <w:proofErr w:type="gramEnd"/>
      <w:r w:rsidR="00F42EB2">
        <w:t>Unit test runner</w:t>
      </w:r>
      <w:r>
        <w:t xml:space="preserve"> is provided as a set of </w:t>
      </w:r>
      <w:r w:rsidR="00F42EB2">
        <w:t>Ruby</w:t>
      </w:r>
      <w:r>
        <w:t xml:space="preserve"> source files that can be imported into your existing unit tests to add the SpiraTest reporting functionality. Once you have downloaded the Zip archive, you simply need to </w:t>
      </w:r>
      <w:proofErr w:type="spellStart"/>
      <w:r>
        <w:t>uncompress</w:t>
      </w:r>
      <w:proofErr w:type="spellEnd"/>
      <w:r>
        <w:t xml:space="preserve"> it into a folder of your choice on your local system (e.g. C:\Program Files\SpiraTest\</w:t>
      </w:r>
      <w:proofErr w:type="spellStart"/>
      <w:r w:rsidR="00F42EB2">
        <w:t>RubyTestUnitRunner</w:t>
      </w:r>
      <w:proofErr w:type="spellEnd"/>
      <w:r>
        <w:t>)</w:t>
      </w:r>
    </w:p>
    <w:p w14:paraId="530A1EFB" w14:textId="77777777" w:rsidR="004D0FF0" w:rsidRDefault="004D0FF0" w:rsidP="004D0FF0">
      <w:r>
        <w:t xml:space="preserve">Now to use the </w:t>
      </w:r>
      <w:r w:rsidR="00F42EB2">
        <w:t>custom test runner</w:t>
      </w:r>
      <w:r>
        <w:t xml:space="preserve"> within your test cases, you need to first make sure that the folder is added to the </w:t>
      </w:r>
      <w:r w:rsidR="00F42EB2">
        <w:t>Ruby</w:t>
      </w:r>
      <w:r>
        <w:t xml:space="preserve"> </w:t>
      </w:r>
      <w:r w:rsidR="00F42EB2">
        <w:rPr>
          <w:i/>
        </w:rPr>
        <w:t>RUBYPATH (or just the system PATH)</w:t>
      </w:r>
      <w:r>
        <w:t xml:space="preserve">. The method for doing this is dependent on the platform you’re using, so please refer to the documentation on </w:t>
      </w:r>
      <w:hyperlink r:id="rId44" w:history="1">
        <w:r w:rsidR="00F42EB2" w:rsidRPr="007F1FB6">
          <w:rPr>
            <w:rStyle w:val="Hyperlink"/>
          </w:rPr>
          <w:t>http://ruby-lang.org</w:t>
        </w:r>
      </w:hyperlink>
      <w:r>
        <w:t xml:space="preserve"> for details on the appropriate method for your platform. As an example, on a Windows platform, the folder would be added to the </w:t>
      </w:r>
      <w:r w:rsidR="00F42EB2">
        <w:t>RUBYPATH</w:t>
      </w:r>
      <w:r>
        <w:t xml:space="preserve"> by typing the following:</w:t>
      </w:r>
    </w:p>
    <w:p w14:paraId="465357A1" w14:textId="77777777" w:rsidR="004D0FF0" w:rsidRPr="00F42EB2" w:rsidRDefault="004D0FF0" w:rsidP="004D0FF0">
      <w:pPr>
        <w:pStyle w:val="Code"/>
      </w:pPr>
      <w:r w:rsidRPr="006673E8">
        <w:t xml:space="preserve">set </w:t>
      </w:r>
      <w:r w:rsidR="00F42EB2">
        <w:t>RUBYPATH</w:t>
      </w:r>
      <w:r w:rsidRPr="006673E8">
        <w:t>=%</w:t>
      </w:r>
      <w:r w:rsidR="00F42EB2">
        <w:t>RUBYPATH</w:t>
      </w:r>
      <w:r w:rsidRPr="006673E8">
        <w:t xml:space="preserve">%; </w:t>
      </w:r>
      <w:r>
        <w:t>C:\Program Files\SpiraTest\</w:t>
      </w:r>
      <w:r w:rsidR="00F42EB2" w:rsidRPr="00F42EB2">
        <w:t>RubyTestUnitRunner</w:t>
      </w:r>
    </w:p>
    <w:p w14:paraId="06558A2B" w14:textId="77777777" w:rsidR="004D0FF0" w:rsidRPr="00706942" w:rsidRDefault="004D0FF0" w:rsidP="004D0FF0">
      <w:r>
        <w:br/>
        <w:t xml:space="preserve">Once you have completed this step, you are now ready to begin using your </w:t>
      </w:r>
      <w:proofErr w:type="gramStart"/>
      <w:r w:rsidR="00F42EB2">
        <w:t>Test::</w:t>
      </w:r>
      <w:proofErr w:type="gramEnd"/>
      <w:r w:rsidR="00F42EB2">
        <w:t>Unit</w:t>
      </w:r>
      <w:r>
        <w:t xml:space="preserve"> test fixtures with SpiraTest.</w:t>
      </w:r>
    </w:p>
    <w:p w14:paraId="1AA23C76" w14:textId="5BA960C1" w:rsidR="004D0FF0" w:rsidRDefault="00980824" w:rsidP="004D0FF0">
      <w:pPr>
        <w:pStyle w:val="Heading2"/>
      </w:pPr>
      <w:r>
        <w:t>9</w:t>
      </w:r>
      <w:r w:rsidR="004D0FF0">
        <w:t xml:space="preserve">.2. Using Ruby </w:t>
      </w:r>
      <w:proofErr w:type="gramStart"/>
      <w:r w:rsidR="004D0FF0">
        <w:t>Test::</w:t>
      </w:r>
      <w:proofErr w:type="gramEnd"/>
      <w:r w:rsidR="004D0FF0">
        <w:t>Unit with SpiraTest</w:t>
      </w:r>
    </w:p>
    <w:p w14:paraId="5CF62E1E" w14:textId="77777777" w:rsidR="004D0FF0" w:rsidRDefault="004D0FF0" w:rsidP="004D0FF0">
      <w:pPr>
        <w:jc w:val="both"/>
      </w:pPr>
      <w:r>
        <w:t xml:space="preserve">The typical code structure for a </w:t>
      </w:r>
      <w:proofErr w:type="gramStart"/>
      <w:r w:rsidR="00F42EB2">
        <w:t>Test::</w:t>
      </w:r>
      <w:proofErr w:type="gramEnd"/>
      <w:r w:rsidR="00F42EB2">
        <w:t>Unit</w:t>
      </w:r>
      <w:r>
        <w:t xml:space="preserve"> </w:t>
      </w:r>
      <w:r w:rsidR="00075C5D">
        <w:t xml:space="preserve">test </w:t>
      </w:r>
      <w:r w:rsidR="003A0E60">
        <w:t xml:space="preserve">suite and test </w:t>
      </w:r>
      <w:r w:rsidR="00075C5D">
        <w:t>case</w:t>
      </w:r>
      <w:r>
        <w:t xml:space="preserve"> coded in </w:t>
      </w:r>
      <w:r w:rsidR="00F42EB2">
        <w:t>Ruby</w:t>
      </w:r>
      <w:r>
        <w:t xml:space="preserve"> is as follows:</w:t>
      </w:r>
    </w:p>
    <w:p w14:paraId="6B541807" w14:textId="77777777" w:rsidR="003A0E60" w:rsidRPr="003A0E60" w:rsidRDefault="003A0E60" w:rsidP="003A0E60">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case that tests addition operations</w:t>
      </w:r>
    </w:p>
    <w:p w14:paraId="142AAA4C"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color w:val="000080"/>
          <w:sz w:val="16"/>
        </w:rPr>
        <w:t>class</w:t>
      </w:r>
      <w:r w:rsidRPr="00075C5D">
        <w:rPr>
          <w:rFonts w:ascii="Courier New" w:hAnsi="Courier New"/>
          <w:noProof/>
          <w:sz w:val="16"/>
        </w:rPr>
        <w:t xml:space="preserve"> </w:t>
      </w:r>
      <w:r w:rsidRPr="00075C5D">
        <w:rPr>
          <w:rFonts w:ascii="Courier New" w:hAnsi="Courier New"/>
          <w:noProof/>
          <w:color w:val="0000FF"/>
          <w:sz w:val="16"/>
        </w:rPr>
        <w:t>TC_Adder</w:t>
      </w:r>
      <w:r w:rsidRPr="00075C5D">
        <w:rPr>
          <w:rFonts w:ascii="Courier New" w:hAnsi="Courier New"/>
          <w:noProof/>
          <w:sz w:val="16"/>
        </w:rPr>
        <w:t xml:space="preserve"> &lt; Test::Unit::TestCase</w:t>
      </w:r>
    </w:p>
    <w:p w14:paraId="43D3F2DC"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setup</w:t>
      </w:r>
    </w:p>
    <w:p w14:paraId="3518C62D"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 xml:space="preserve"> = Adder.new(</w:t>
      </w:r>
      <w:r w:rsidRPr="00075C5D">
        <w:rPr>
          <w:rFonts w:ascii="Courier New" w:hAnsi="Courier New"/>
          <w:noProof/>
          <w:color w:val="008080"/>
          <w:sz w:val="16"/>
        </w:rPr>
        <w:t>5</w:t>
      </w:r>
      <w:r w:rsidRPr="00075C5D">
        <w:rPr>
          <w:rFonts w:ascii="Courier New" w:hAnsi="Courier New"/>
          <w:noProof/>
          <w:sz w:val="16"/>
        </w:rPr>
        <w:t>)</w:t>
      </w:r>
    </w:p>
    <w:p w14:paraId="1277878A"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0E976EC9"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test_add</w:t>
      </w:r>
    </w:p>
    <w:p w14:paraId="6281CA97"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assert_equal(</w:t>
      </w:r>
      <w:r w:rsidRPr="00075C5D">
        <w:rPr>
          <w:rFonts w:ascii="Courier New" w:hAnsi="Courier New"/>
          <w:noProof/>
          <w:color w:val="008080"/>
          <w:sz w:val="16"/>
        </w:rPr>
        <w:t>7</w:t>
      </w: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.add(</w:t>
      </w:r>
      <w:r w:rsidRPr="00075C5D">
        <w:rPr>
          <w:rFonts w:ascii="Courier New" w:hAnsi="Courier New"/>
          <w:noProof/>
          <w:color w:val="008080"/>
          <w:sz w:val="16"/>
        </w:rPr>
        <w:t>2</w:t>
      </w:r>
      <w:r w:rsidRPr="00075C5D">
        <w:rPr>
          <w:rFonts w:ascii="Courier New" w:hAnsi="Courier New"/>
          <w:noProof/>
          <w:sz w:val="16"/>
        </w:rPr>
        <w:t xml:space="preserve">), </w:t>
      </w:r>
      <w:r w:rsidRPr="00075C5D">
        <w:rPr>
          <w:rFonts w:ascii="Courier New" w:hAnsi="Courier New"/>
          <w:noProof/>
          <w:color w:val="333399"/>
          <w:sz w:val="16"/>
        </w:rPr>
        <w:t>"Should have added correctly"</w:t>
      </w:r>
      <w:r w:rsidRPr="00075C5D">
        <w:rPr>
          <w:rFonts w:ascii="Courier New" w:hAnsi="Courier New"/>
          <w:noProof/>
          <w:sz w:val="16"/>
        </w:rPr>
        <w:t>)</w:t>
      </w:r>
    </w:p>
    <w:p w14:paraId="2845FE30"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20355088"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test_addfail</w:t>
      </w:r>
    </w:p>
    <w:p w14:paraId="385F23C2"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assert_equal(</w:t>
      </w:r>
      <w:r w:rsidRPr="00075C5D">
        <w:rPr>
          <w:rFonts w:ascii="Courier New" w:hAnsi="Courier New"/>
          <w:noProof/>
          <w:color w:val="008080"/>
          <w:sz w:val="16"/>
        </w:rPr>
        <w:t>7</w:t>
      </w: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.add(</w:t>
      </w:r>
      <w:r w:rsidRPr="00075C5D">
        <w:rPr>
          <w:rFonts w:ascii="Courier New" w:hAnsi="Courier New"/>
          <w:noProof/>
          <w:color w:val="008080"/>
          <w:sz w:val="16"/>
        </w:rPr>
        <w:t>3</w:t>
      </w:r>
      <w:r w:rsidRPr="00075C5D">
        <w:rPr>
          <w:rFonts w:ascii="Courier New" w:hAnsi="Courier New"/>
          <w:noProof/>
          <w:sz w:val="16"/>
        </w:rPr>
        <w:t xml:space="preserve">), </w:t>
      </w:r>
      <w:r w:rsidRPr="00075C5D">
        <w:rPr>
          <w:rFonts w:ascii="Courier New" w:hAnsi="Courier New"/>
          <w:noProof/>
          <w:color w:val="333399"/>
          <w:sz w:val="16"/>
        </w:rPr>
        <w:t>"Test failure"</w:t>
      </w:r>
      <w:r w:rsidRPr="00075C5D">
        <w:rPr>
          <w:rFonts w:ascii="Courier New" w:hAnsi="Courier New"/>
          <w:noProof/>
          <w:sz w:val="16"/>
        </w:rPr>
        <w:t>)</w:t>
      </w:r>
    </w:p>
    <w:p w14:paraId="34EBA5B7"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4F4127F5"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teardown</w:t>
      </w:r>
    </w:p>
    <w:p w14:paraId="11A6D0FA"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 xml:space="preserve"> = </w:t>
      </w:r>
      <w:r w:rsidRPr="00075C5D">
        <w:rPr>
          <w:rFonts w:ascii="Courier New" w:hAnsi="Courier New"/>
          <w:noProof/>
          <w:color w:val="000080"/>
          <w:sz w:val="16"/>
        </w:rPr>
        <w:t>nil</w:t>
      </w:r>
    </w:p>
    <w:p w14:paraId="47ABBAAC" w14:textId="77777777" w:rsidR="00075C5D" w:rsidRPr="00075C5D" w:rsidRDefault="00075C5D"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222526A3" w14:textId="77777777" w:rsidR="004D0FF0" w:rsidRDefault="00075C5D" w:rsidP="003A0E60">
      <w:pPr>
        <w:pBdr>
          <w:left w:val="thinThickSmallGap" w:sz="24" w:space="4" w:color="FF9900"/>
        </w:pBdr>
        <w:spacing w:after="0"/>
        <w:ind w:left="720"/>
        <w:rPr>
          <w:rFonts w:ascii="Courier New" w:hAnsi="Courier New"/>
          <w:noProof/>
          <w:color w:val="000080"/>
          <w:sz w:val="16"/>
        </w:rPr>
      </w:pPr>
      <w:r w:rsidRPr="00075C5D">
        <w:rPr>
          <w:rFonts w:ascii="Courier New" w:hAnsi="Courier New"/>
          <w:noProof/>
          <w:color w:val="000080"/>
          <w:sz w:val="16"/>
        </w:rPr>
        <w:t>end</w:t>
      </w:r>
    </w:p>
    <w:p w14:paraId="06480001" w14:textId="77777777" w:rsidR="003A0E60" w:rsidRDefault="003A0E60" w:rsidP="003A0E60">
      <w:pPr>
        <w:pBdr>
          <w:left w:val="thinThickSmallGap" w:sz="24" w:space="4" w:color="FF9900"/>
        </w:pBdr>
        <w:spacing w:after="0"/>
        <w:ind w:left="720"/>
        <w:rPr>
          <w:rFonts w:ascii="Courier New" w:hAnsi="Courier New"/>
          <w:noProof/>
          <w:color w:val="000080"/>
          <w:sz w:val="16"/>
        </w:rPr>
      </w:pPr>
    </w:p>
    <w:p w14:paraId="1334D01A" w14:textId="77777777" w:rsidR="003A0E60" w:rsidRDefault="003A0E60" w:rsidP="003A0E60">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suite that calls the test case</w:t>
      </w:r>
    </w:p>
    <w:p w14:paraId="6C202F96"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color w:val="000080"/>
          <w:sz w:val="16"/>
        </w:rPr>
        <w:t>class</w:t>
      </w:r>
      <w:r w:rsidRPr="003A0E60">
        <w:rPr>
          <w:rFonts w:ascii="Courier New" w:hAnsi="Courier New"/>
          <w:noProof/>
          <w:sz w:val="16"/>
        </w:rPr>
        <w:t xml:space="preserve"> </w:t>
      </w:r>
      <w:r w:rsidRPr="003A0E60">
        <w:rPr>
          <w:rFonts w:ascii="Courier New" w:hAnsi="Courier New"/>
          <w:noProof/>
          <w:color w:val="0000FF"/>
          <w:sz w:val="16"/>
        </w:rPr>
        <w:t>TS_Examples</w:t>
      </w:r>
    </w:p>
    <w:p w14:paraId="29CE8BE6" w14:textId="77777777" w:rsidR="003A0E60" w:rsidRPr="003A0E60" w:rsidRDefault="003A0E60" w:rsidP="003A0E60">
      <w:pPr>
        <w:pBdr>
          <w:left w:val="thinThickSmallGap" w:sz="24" w:space="4" w:color="FF9900"/>
        </w:pBdr>
        <w:spacing w:after="0"/>
        <w:ind w:left="720" w:firstLine="720"/>
        <w:rPr>
          <w:rFonts w:ascii="Courier New" w:hAnsi="Courier New"/>
          <w:noProof/>
          <w:sz w:val="16"/>
        </w:rPr>
      </w:pPr>
      <w:r w:rsidRPr="003A0E60">
        <w:rPr>
          <w:rFonts w:ascii="Courier New" w:hAnsi="Courier New"/>
          <w:noProof/>
          <w:color w:val="000080"/>
          <w:sz w:val="16"/>
        </w:rPr>
        <w:t>def</w:t>
      </w:r>
      <w:r w:rsidRPr="003A0E60">
        <w:rPr>
          <w:rFonts w:ascii="Courier New" w:hAnsi="Courier New"/>
          <w:noProof/>
          <w:sz w:val="16"/>
        </w:rPr>
        <w:t xml:space="preserve"> </w:t>
      </w:r>
      <w:r w:rsidRPr="003A0E60">
        <w:rPr>
          <w:rFonts w:ascii="Courier New" w:hAnsi="Courier New"/>
          <w:noProof/>
          <w:color w:val="008080"/>
          <w:sz w:val="16"/>
        </w:rPr>
        <w:t>self</w:t>
      </w:r>
      <w:r w:rsidRPr="003A0E60">
        <w:rPr>
          <w:rFonts w:ascii="Courier New" w:hAnsi="Courier New"/>
          <w:noProof/>
          <w:sz w:val="16"/>
        </w:rPr>
        <w:t>.suite</w:t>
      </w:r>
    </w:p>
    <w:p w14:paraId="73D9BA83"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t>suite = Test::Unit::TestSuite.new</w:t>
      </w:r>
    </w:p>
    <w:p w14:paraId="02D52A21"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t>suite &lt;&lt; TC_Adder.suite</w:t>
      </w:r>
    </w:p>
    <w:p w14:paraId="46BDF540"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r>
      <w:r w:rsidRPr="003A0E60">
        <w:rPr>
          <w:rFonts w:ascii="Courier New" w:hAnsi="Courier New"/>
          <w:noProof/>
          <w:color w:val="000080"/>
          <w:sz w:val="16"/>
        </w:rPr>
        <w:t>return</w:t>
      </w:r>
      <w:r w:rsidRPr="003A0E60">
        <w:rPr>
          <w:rFonts w:ascii="Courier New" w:hAnsi="Courier New"/>
          <w:noProof/>
          <w:sz w:val="16"/>
        </w:rPr>
        <w:t xml:space="preserve"> suite</w:t>
      </w:r>
    </w:p>
    <w:p w14:paraId="00767A1D" w14:textId="77777777" w:rsidR="003A0E60" w:rsidRPr="003A0E60" w:rsidRDefault="003A0E60" w:rsidP="003A0E60">
      <w:pPr>
        <w:pBdr>
          <w:left w:val="thinThickSmallGap" w:sz="24" w:space="4" w:color="FF9900"/>
        </w:pBdr>
        <w:spacing w:after="0"/>
        <w:ind w:left="720"/>
        <w:rPr>
          <w:rFonts w:ascii="Courier New" w:hAnsi="Courier New"/>
          <w:noProof/>
          <w:color w:val="000080"/>
          <w:sz w:val="16"/>
        </w:rPr>
      </w:pPr>
      <w:r w:rsidRPr="003A0E60">
        <w:rPr>
          <w:rFonts w:ascii="Courier New" w:hAnsi="Courier New"/>
          <w:noProof/>
          <w:sz w:val="16"/>
        </w:rPr>
        <w:tab/>
      </w:r>
      <w:r w:rsidRPr="003A0E60">
        <w:rPr>
          <w:rFonts w:ascii="Courier New" w:hAnsi="Courier New"/>
          <w:noProof/>
          <w:color w:val="000080"/>
          <w:sz w:val="16"/>
        </w:rPr>
        <w:t>end</w:t>
      </w:r>
    </w:p>
    <w:p w14:paraId="5C375731" w14:textId="77777777" w:rsidR="003A0E60" w:rsidRDefault="003A0E60" w:rsidP="003A0E60">
      <w:pPr>
        <w:pBdr>
          <w:left w:val="thinThickSmallGap" w:sz="24" w:space="4" w:color="FF9900"/>
        </w:pBdr>
        <w:spacing w:after="0"/>
        <w:ind w:left="720"/>
        <w:rPr>
          <w:rFonts w:ascii="Courier New" w:hAnsi="Courier New"/>
          <w:noProof/>
          <w:color w:val="000080"/>
          <w:sz w:val="16"/>
        </w:rPr>
      </w:pPr>
      <w:r w:rsidRPr="003A0E60">
        <w:rPr>
          <w:rFonts w:ascii="Courier New" w:hAnsi="Courier New"/>
          <w:noProof/>
          <w:color w:val="000080"/>
          <w:sz w:val="16"/>
        </w:rPr>
        <w:t>end</w:t>
      </w:r>
    </w:p>
    <w:p w14:paraId="5218D688"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Test::Unit::UI::Console::TestRunner.run(TS_Examples)</w:t>
      </w:r>
    </w:p>
    <w:p w14:paraId="1DEAFBA5" w14:textId="77777777" w:rsidR="004D0FF0" w:rsidRDefault="003A0E60" w:rsidP="004D0FF0">
      <w:r>
        <w:lastRenderedPageBreak/>
        <w:br/>
      </w:r>
      <w:r w:rsidR="004D0FF0">
        <w:t xml:space="preserve">The </w:t>
      </w:r>
      <w:proofErr w:type="gramStart"/>
      <w:r>
        <w:t>Test::</w:t>
      </w:r>
      <w:proofErr w:type="gramEnd"/>
      <w:r>
        <w:t>Unit</w:t>
      </w:r>
      <w:r w:rsidR="004D0FF0">
        <w:t xml:space="preserve"> </w:t>
      </w:r>
      <w:r>
        <w:t>test case</w:t>
      </w:r>
      <w:r w:rsidR="004D0FF0">
        <w:t xml:space="preserve"> is marked as a </w:t>
      </w:r>
      <w:r>
        <w:t>Test::Unit</w:t>
      </w:r>
      <w:r w:rsidR="004D0FF0">
        <w:t xml:space="preserve"> test </w:t>
      </w:r>
      <w:r>
        <w:t>case</w:t>
      </w:r>
      <w:r w:rsidR="004D0FF0">
        <w:t xml:space="preserve"> by inheriting from the </w:t>
      </w:r>
      <w:r w:rsidRPr="00075C5D">
        <w:rPr>
          <w:rFonts w:ascii="Courier New" w:hAnsi="Courier New"/>
          <w:noProof/>
          <w:sz w:val="16"/>
        </w:rPr>
        <w:t>Test::Unit::TestCase</w:t>
      </w:r>
      <w:r>
        <w:t xml:space="preserve"> </w:t>
      </w:r>
      <w:r w:rsidR="004D0FF0">
        <w:t xml:space="preserve">base class, and the individual test methods are identified by using the </w:t>
      </w:r>
      <w:r>
        <w:t>‘test’ prefix, with special setup and teardown</w:t>
      </w:r>
      <w:r w:rsidR="004D0FF0">
        <w:t xml:space="preserve"> methods reserved for the respective purposes. When you open up the class in a </w:t>
      </w:r>
      <w:r>
        <w:t xml:space="preserve">Ruby </w:t>
      </w:r>
      <w:proofErr w:type="gramStart"/>
      <w:r>
        <w:t>Test::</w:t>
      </w:r>
      <w:proofErr w:type="gramEnd"/>
      <w:r>
        <w:t>Unit</w:t>
      </w:r>
      <w:r w:rsidR="004D0FF0">
        <w:t xml:space="preserve"> runner or execute from the command line it loads all the test classes and executes all the methods marked with ‘test…’ in turn.</w:t>
      </w:r>
    </w:p>
    <w:p w14:paraId="5AC4B36B" w14:textId="77777777" w:rsidR="004D0FF0" w:rsidRDefault="004D0FF0" w:rsidP="004D0FF0">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proofErr w:type="gramStart"/>
      <w:r w:rsidR="003A0E60">
        <w:t>Test::</w:t>
      </w:r>
      <w:proofErr w:type="gramEnd"/>
      <w:r w:rsidR="003A0E60">
        <w:t>Unit</w:t>
      </w:r>
      <w:r>
        <w:t xml:space="preserve"> moves on to the next test method.</w:t>
      </w:r>
    </w:p>
    <w:p w14:paraId="4723FED7" w14:textId="77777777" w:rsidR="004D0FF0" w:rsidRDefault="004D0FF0" w:rsidP="004D0FF0">
      <w:r>
        <w:t xml:space="preserve">So, to use SpiraTest with </w:t>
      </w:r>
      <w:proofErr w:type="gramStart"/>
      <w:r w:rsidR="003A0E60">
        <w:t>Test::</w:t>
      </w:r>
      <w:proofErr w:type="gramEnd"/>
      <w:r w:rsidR="003A0E60">
        <w:t>Unit</w:t>
      </w:r>
      <w:r>
        <w:t xml:space="preserve">, each of the test cases written for execution by </w:t>
      </w:r>
      <w:r w:rsidR="003A0E60">
        <w:t xml:space="preserve">Test::Unit </w:t>
      </w:r>
      <w:r>
        <w:t xml:space="preserve">needs to have a corresponding test case in SpiraTest. These can be either existing test cases that have manual test steps or they can be new test cases designed specifically for automated testing and therefore have no defined test steps. </w:t>
      </w:r>
      <w:bookmarkStart w:id="17" w:name="OLE_LINK1"/>
      <w:bookmarkStart w:id="18" w:name="OLE_LINK2"/>
      <w:r>
        <w:t xml:space="preserve">In either case, the changes that need to be made to the </w:t>
      </w:r>
      <w:proofErr w:type="gramStart"/>
      <w:r w:rsidR="003A0E60">
        <w:t>Test::</w:t>
      </w:r>
      <w:proofErr w:type="gramEnd"/>
      <w:r w:rsidR="003A0E60">
        <w:t xml:space="preserve">Unit </w:t>
      </w:r>
      <w:r>
        <w:t xml:space="preserve">test </w:t>
      </w:r>
      <w:r w:rsidR="003A0E60">
        <w:t>case and test suite</w:t>
      </w:r>
      <w:r>
        <w:t xml:space="preserve"> for SpiraTest to record the </w:t>
      </w:r>
      <w:r w:rsidR="003A0E60">
        <w:t xml:space="preserve">Test::Unit </w:t>
      </w:r>
      <w:r>
        <w:t>test run are illustrated below:</w:t>
      </w:r>
      <w:r>
        <w:br/>
      </w:r>
      <w:bookmarkEnd w:id="17"/>
      <w:bookmarkEnd w:id="18"/>
    </w:p>
    <w:p w14:paraId="4AF45852" w14:textId="77777777" w:rsidR="003A0E60" w:rsidRPr="003A0E60" w:rsidRDefault="003A0E60" w:rsidP="003A0E60">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case that tests addition operations</w:t>
      </w:r>
    </w:p>
    <w:p w14:paraId="1AED0FF1"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color w:val="000080"/>
          <w:sz w:val="16"/>
        </w:rPr>
        <w:t>class</w:t>
      </w:r>
      <w:r w:rsidRPr="00075C5D">
        <w:rPr>
          <w:rFonts w:ascii="Courier New" w:hAnsi="Courier New"/>
          <w:noProof/>
          <w:sz w:val="16"/>
        </w:rPr>
        <w:t xml:space="preserve"> </w:t>
      </w:r>
      <w:r w:rsidRPr="00075C5D">
        <w:rPr>
          <w:rFonts w:ascii="Courier New" w:hAnsi="Courier New"/>
          <w:noProof/>
          <w:color w:val="0000FF"/>
          <w:sz w:val="16"/>
        </w:rPr>
        <w:t>TC_Adder</w:t>
      </w:r>
      <w:r w:rsidRPr="00075C5D">
        <w:rPr>
          <w:rFonts w:ascii="Courier New" w:hAnsi="Courier New"/>
          <w:noProof/>
          <w:sz w:val="16"/>
        </w:rPr>
        <w:t xml:space="preserve"> &lt; Test::Unit::TestCase</w:t>
      </w:r>
    </w:p>
    <w:p w14:paraId="13895557"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setup</w:t>
      </w:r>
    </w:p>
    <w:p w14:paraId="169B9458"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 xml:space="preserve"> = Adder.new(</w:t>
      </w:r>
      <w:r w:rsidRPr="00075C5D">
        <w:rPr>
          <w:rFonts w:ascii="Courier New" w:hAnsi="Courier New"/>
          <w:noProof/>
          <w:color w:val="008080"/>
          <w:sz w:val="16"/>
        </w:rPr>
        <w:t>5</w:t>
      </w:r>
      <w:r w:rsidRPr="00075C5D">
        <w:rPr>
          <w:rFonts w:ascii="Courier New" w:hAnsi="Courier New"/>
          <w:noProof/>
          <w:sz w:val="16"/>
        </w:rPr>
        <w:t>)</w:t>
      </w:r>
    </w:p>
    <w:p w14:paraId="6996AE1C"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54A26693"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test_add</w:t>
      </w:r>
      <w:r w:rsidRPr="003A0E60">
        <w:rPr>
          <w:rFonts w:ascii="Courier New" w:hAnsi="Courier New"/>
          <w:noProof/>
          <w:color w:val="008080"/>
          <w:sz w:val="16"/>
          <w:shd w:val="clear" w:color="auto" w:fill="FFFF00"/>
        </w:rPr>
        <w:t>__2</w:t>
      </w:r>
    </w:p>
    <w:p w14:paraId="7545FFA6"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assert_equal(</w:t>
      </w:r>
      <w:r w:rsidRPr="00075C5D">
        <w:rPr>
          <w:rFonts w:ascii="Courier New" w:hAnsi="Courier New"/>
          <w:noProof/>
          <w:color w:val="008080"/>
          <w:sz w:val="16"/>
        </w:rPr>
        <w:t>7</w:t>
      </w: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.add(</w:t>
      </w:r>
      <w:r w:rsidRPr="00075C5D">
        <w:rPr>
          <w:rFonts w:ascii="Courier New" w:hAnsi="Courier New"/>
          <w:noProof/>
          <w:color w:val="008080"/>
          <w:sz w:val="16"/>
        </w:rPr>
        <w:t>2</w:t>
      </w:r>
      <w:r w:rsidRPr="00075C5D">
        <w:rPr>
          <w:rFonts w:ascii="Courier New" w:hAnsi="Courier New"/>
          <w:noProof/>
          <w:sz w:val="16"/>
        </w:rPr>
        <w:t xml:space="preserve">), </w:t>
      </w:r>
      <w:r w:rsidRPr="00075C5D">
        <w:rPr>
          <w:rFonts w:ascii="Courier New" w:hAnsi="Courier New"/>
          <w:noProof/>
          <w:color w:val="333399"/>
          <w:sz w:val="16"/>
        </w:rPr>
        <w:t>"Should have added correctly"</w:t>
      </w:r>
      <w:r w:rsidRPr="00075C5D">
        <w:rPr>
          <w:rFonts w:ascii="Courier New" w:hAnsi="Courier New"/>
          <w:noProof/>
          <w:sz w:val="16"/>
        </w:rPr>
        <w:t>)</w:t>
      </w:r>
    </w:p>
    <w:p w14:paraId="196D72E0"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16DCC0B0"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test_addfail</w:t>
      </w:r>
      <w:r w:rsidRPr="003A0E60">
        <w:rPr>
          <w:rFonts w:ascii="Courier New" w:hAnsi="Courier New"/>
          <w:noProof/>
          <w:color w:val="008080"/>
          <w:sz w:val="16"/>
          <w:shd w:val="clear" w:color="auto" w:fill="FFFF00"/>
        </w:rPr>
        <w:t>__3</w:t>
      </w:r>
    </w:p>
    <w:p w14:paraId="2DD8D417"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assert_equal(</w:t>
      </w:r>
      <w:r w:rsidRPr="00075C5D">
        <w:rPr>
          <w:rFonts w:ascii="Courier New" w:hAnsi="Courier New"/>
          <w:noProof/>
          <w:color w:val="008080"/>
          <w:sz w:val="16"/>
        </w:rPr>
        <w:t>7</w:t>
      </w: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.add(</w:t>
      </w:r>
      <w:r w:rsidRPr="00075C5D">
        <w:rPr>
          <w:rFonts w:ascii="Courier New" w:hAnsi="Courier New"/>
          <w:noProof/>
          <w:color w:val="008080"/>
          <w:sz w:val="16"/>
        </w:rPr>
        <w:t>3</w:t>
      </w:r>
      <w:r w:rsidRPr="00075C5D">
        <w:rPr>
          <w:rFonts w:ascii="Courier New" w:hAnsi="Courier New"/>
          <w:noProof/>
          <w:sz w:val="16"/>
        </w:rPr>
        <w:t xml:space="preserve">), </w:t>
      </w:r>
      <w:r w:rsidRPr="00075C5D">
        <w:rPr>
          <w:rFonts w:ascii="Courier New" w:hAnsi="Courier New"/>
          <w:noProof/>
          <w:color w:val="333399"/>
          <w:sz w:val="16"/>
        </w:rPr>
        <w:t>"Test failure"</w:t>
      </w:r>
      <w:r w:rsidRPr="00075C5D">
        <w:rPr>
          <w:rFonts w:ascii="Courier New" w:hAnsi="Courier New"/>
          <w:noProof/>
          <w:sz w:val="16"/>
        </w:rPr>
        <w:t>)</w:t>
      </w:r>
    </w:p>
    <w:p w14:paraId="724D3A03"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17B7861F"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def</w:t>
      </w:r>
      <w:r w:rsidRPr="00075C5D">
        <w:rPr>
          <w:rFonts w:ascii="Courier New" w:hAnsi="Courier New"/>
          <w:noProof/>
          <w:sz w:val="16"/>
        </w:rPr>
        <w:t xml:space="preserve"> </w:t>
      </w:r>
      <w:r w:rsidRPr="00075C5D">
        <w:rPr>
          <w:rFonts w:ascii="Courier New" w:hAnsi="Courier New"/>
          <w:noProof/>
          <w:color w:val="008080"/>
          <w:sz w:val="16"/>
        </w:rPr>
        <w:t>teardown</w:t>
      </w:r>
    </w:p>
    <w:p w14:paraId="76A0FEA4"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800080"/>
          <w:sz w:val="16"/>
        </w:rPr>
        <w:t>@adder</w:t>
      </w:r>
      <w:r w:rsidRPr="00075C5D">
        <w:rPr>
          <w:rFonts w:ascii="Courier New" w:hAnsi="Courier New"/>
          <w:noProof/>
          <w:sz w:val="16"/>
        </w:rPr>
        <w:t xml:space="preserve"> = </w:t>
      </w:r>
      <w:r w:rsidRPr="00075C5D">
        <w:rPr>
          <w:rFonts w:ascii="Courier New" w:hAnsi="Courier New"/>
          <w:noProof/>
          <w:color w:val="000080"/>
          <w:sz w:val="16"/>
        </w:rPr>
        <w:t>nil</w:t>
      </w:r>
    </w:p>
    <w:p w14:paraId="1955E04D" w14:textId="77777777" w:rsidR="003A0E60" w:rsidRPr="00075C5D" w:rsidRDefault="003A0E60" w:rsidP="003A0E60">
      <w:pPr>
        <w:pBdr>
          <w:left w:val="thinThickSmallGap" w:sz="24" w:space="4" w:color="FF9900"/>
        </w:pBdr>
        <w:spacing w:after="0"/>
        <w:ind w:left="720"/>
        <w:rPr>
          <w:rFonts w:ascii="Courier New" w:hAnsi="Courier New"/>
          <w:noProof/>
          <w:sz w:val="16"/>
        </w:rPr>
      </w:pPr>
      <w:r w:rsidRPr="00075C5D">
        <w:rPr>
          <w:rFonts w:ascii="Courier New" w:hAnsi="Courier New"/>
          <w:noProof/>
          <w:sz w:val="16"/>
        </w:rPr>
        <w:t xml:space="preserve">  </w:t>
      </w:r>
      <w:r w:rsidRPr="00075C5D">
        <w:rPr>
          <w:rFonts w:ascii="Courier New" w:hAnsi="Courier New"/>
          <w:noProof/>
          <w:color w:val="000080"/>
          <w:sz w:val="16"/>
        </w:rPr>
        <w:t>end</w:t>
      </w:r>
    </w:p>
    <w:p w14:paraId="0E8AB43B" w14:textId="77777777" w:rsidR="003A0E60" w:rsidRDefault="003A0E60" w:rsidP="003A0E60">
      <w:pPr>
        <w:pBdr>
          <w:left w:val="thinThickSmallGap" w:sz="24" w:space="4" w:color="FF9900"/>
        </w:pBdr>
        <w:spacing w:after="0"/>
        <w:ind w:left="720"/>
        <w:rPr>
          <w:rFonts w:ascii="Courier New" w:hAnsi="Courier New"/>
          <w:noProof/>
          <w:color w:val="000080"/>
          <w:sz w:val="16"/>
        </w:rPr>
      </w:pPr>
      <w:r w:rsidRPr="00075C5D">
        <w:rPr>
          <w:rFonts w:ascii="Courier New" w:hAnsi="Courier New"/>
          <w:noProof/>
          <w:color w:val="000080"/>
          <w:sz w:val="16"/>
        </w:rPr>
        <w:t>end</w:t>
      </w:r>
    </w:p>
    <w:p w14:paraId="7A30EF22" w14:textId="77777777" w:rsidR="003A0E60" w:rsidRDefault="003A0E60" w:rsidP="003A0E60">
      <w:pPr>
        <w:pBdr>
          <w:left w:val="thinThickSmallGap" w:sz="24" w:space="4" w:color="FF9900"/>
        </w:pBdr>
        <w:spacing w:after="0"/>
        <w:ind w:left="720"/>
        <w:rPr>
          <w:rFonts w:ascii="Courier New" w:hAnsi="Courier New"/>
          <w:noProof/>
          <w:color w:val="000080"/>
          <w:sz w:val="16"/>
        </w:rPr>
      </w:pPr>
    </w:p>
    <w:p w14:paraId="4252D1EE" w14:textId="77777777" w:rsidR="003A0E60" w:rsidRDefault="003A0E60" w:rsidP="003A0E60">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suite that calls the test case</w:t>
      </w:r>
    </w:p>
    <w:p w14:paraId="7E4C648F"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color w:val="000080"/>
          <w:sz w:val="16"/>
        </w:rPr>
        <w:t>class</w:t>
      </w:r>
      <w:r w:rsidRPr="003A0E60">
        <w:rPr>
          <w:rFonts w:ascii="Courier New" w:hAnsi="Courier New"/>
          <w:noProof/>
          <w:sz w:val="16"/>
        </w:rPr>
        <w:t xml:space="preserve"> </w:t>
      </w:r>
      <w:r w:rsidRPr="003A0E60">
        <w:rPr>
          <w:rFonts w:ascii="Courier New" w:hAnsi="Courier New"/>
          <w:noProof/>
          <w:color w:val="0000FF"/>
          <w:sz w:val="16"/>
        </w:rPr>
        <w:t>TS_Examples</w:t>
      </w:r>
    </w:p>
    <w:p w14:paraId="53BABEA1" w14:textId="77777777" w:rsidR="003A0E60" w:rsidRPr="003A0E60" w:rsidRDefault="003A0E60" w:rsidP="003A0E60">
      <w:pPr>
        <w:pBdr>
          <w:left w:val="thinThickSmallGap" w:sz="24" w:space="4" w:color="FF9900"/>
        </w:pBdr>
        <w:spacing w:after="0"/>
        <w:ind w:left="720" w:firstLine="720"/>
        <w:rPr>
          <w:rFonts w:ascii="Courier New" w:hAnsi="Courier New"/>
          <w:noProof/>
          <w:sz w:val="16"/>
        </w:rPr>
      </w:pPr>
      <w:r w:rsidRPr="003A0E60">
        <w:rPr>
          <w:rFonts w:ascii="Courier New" w:hAnsi="Courier New"/>
          <w:noProof/>
          <w:color w:val="000080"/>
          <w:sz w:val="16"/>
        </w:rPr>
        <w:t>def</w:t>
      </w:r>
      <w:r w:rsidRPr="003A0E60">
        <w:rPr>
          <w:rFonts w:ascii="Courier New" w:hAnsi="Courier New"/>
          <w:noProof/>
          <w:sz w:val="16"/>
        </w:rPr>
        <w:t xml:space="preserve"> </w:t>
      </w:r>
      <w:r w:rsidRPr="003A0E60">
        <w:rPr>
          <w:rFonts w:ascii="Courier New" w:hAnsi="Courier New"/>
          <w:noProof/>
          <w:color w:val="008080"/>
          <w:sz w:val="16"/>
        </w:rPr>
        <w:t>self</w:t>
      </w:r>
      <w:r w:rsidRPr="003A0E60">
        <w:rPr>
          <w:rFonts w:ascii="Courier New" w:hAnsi="Courier New"/>
          <w:noProof/>
          <w:sz w:val="16"/>
        </w:rPr>
        <w:t>.suite</w:t>
      </w:r>
    </w:p>
    <w:p w14:paraId="3E3009EB"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t>suite = Test::Unit::TestSuite.new</w:t>
      </w:r>
    </w:p>
    <w:p w14:paraId="53F957A2"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t>suite &lt;&lt; TC_Adder.suite</w:t>
      </w:r>
    </w:p>
    <w:p w14:paraId="1FA3C4D6" w14:textId="77777777" w:rsidR="003A0E60" w:rsidRPr="003A0E60" w:rsidRDefault="003A0E60" w:rsidP="003A0E60">
      <w:pPr>
        <w:pBdr>
          <w:left w:val="thinThickSmallGap" w:sz="24" w:space="4" w:color="FF9900"/>
        </w:pBdr>
        <w:spacing w:after="0"/>
        <w:ind w:left="720"/>
        <w:rPr>
          <w:rFonts w:ascii="Courier New" w:hAnsi="Courier New"/>
          <w:noProof/>
          <w:sz w:val="16"/>
        </w:rPr>
      </w:pPr>
      <w:r w:rsidRPr="003A0E60">
        <w:rPr>
          <w:rFonts w:ascii="Courier New" w:hAnsi="Courier New"/>
          <w:noProof/>
          <w:sz w:val="16"/>
        </w:rPr>
        <w:tab/>
      </w:r>
      <w:r w:rsidRPr="003A0E60">
        <w:rPr>
          <w:rFonts w:ascii="Courier New" w:hAnsi="Courier New"/>
          <w:noProof/>
          <w:sz w:val="16"/>
        </w:rPr>
        <w:tab/>
      </w:r>
      <w:r w:rsidRPr="003A0E60">
        <w:rPr>
          <w:rFonts w:ascii="Courier New" w:hAnsi="Courier New"/>
          <w:noProof/>
          <w:color w:val="000080"/>
          <w:sz w:val="16"/>
        </w:rPr>
        <w:t>return</w:t>
      </w:r>
      <w:r w:rsidRPr="003A0E60">
        <w:rPr>
          <w:rFonts w:ascii="Courier New" w:hAnsi="Courier New"/>
          <w:noProof/>
          <w:sz w:val="16"/>
        </w:rPr>
        <w:t xml:space="preserve"> suite</w:t>
      </w:r>
    </w:p>
    <w:p w14:paraId="68C2F731" w14:textId="77777777" w:rsidR="003A0E60" w:rsidRPr="003A0E60" w:rsidRDefault="003A0E60" w:rsidP="003A0E60">
      <w:pPr>
        <w:pBdr>
          <w:left w:val="thinThickSmallGap" w:sz="24" w:space="4" w:color="FF9900"/>
        </w:pBdr>
        <w:spacing w:after="0"/>
        <w:ind w:left="720"/>
        <w:rPr>
          <w:rFonts w:ascii="Courier New" w:hAnsi="Courier New"/>
          <w:noProof/>
          <w:color w:val="000080"/>
          <w:sz w:val="16"/>
        </w:rPr>
      </w:pPr>
      <w:r w:rsidRPr="003A0E60">
        <w:rPr>
          <w:rFonts w:ascii="Courier New" w:hAnsi="Courier New"/>
          <w:noProof/>
          <w:sz w:val="16"/>
        </w:rPr>
        <w:tab/>
      </w:r>
      <w:r w:rsidRPr="003A0E60">
        <w:rPr>
          <w:rFonts w:ascii="Courier New" w:hAnsi="Courier New"/>
          <w:noProof/>
          <w:color w:val="000080"/>
          <w:sz w:val="16"/>
        </w:rPr>
        <w:t>end</w:t>
      </w:r>
    </w:p>
    <w:p w14:paraId="1A920E83" w14:textId="77777777" w:rsidR="003A0E60" w:rsidRDefault="003A0E60" w:rsidP="003A0E60">
      <w:pPr>
        <w:pBdr>
          <w:left w:val="thinThickSmallGap" w:sz="24" w:space="4" w:color="FF9900"/>
        </w:pBdr>
        <w:spacing w:after="0"/>
        <w:ind w:left="720"/>
        <w:rPr>
          <w:rFonts w:ascii="Courier New" w:hAnsi="Courier New"/>
          <w:noProof/>
          <w:color w:val="000080"/>
          <w:sz w:val="16"/>
        </w:rPr>
      </w:pPr>
      <w:r w:rsidRPr="003A0E60">
        <w:rPr>
          <w:rFonts w:ascii="Courier New" w:hAnsi="Courier New"/>
          <w:noProof/>
          <w:color w:val="000080"/>
          <w:sz w:val="16"/>
        </w:rPr>
        <w:t>end</w:t>
      </w:r>
    </w:p>
    <w:p w14:paraId="704366CB" w14:textId="77777777" w:rsidR="003A0E60" w:rsidRDefault="003A0E60" w:rsidP="003A0E60">
      <w:pPr>
        <w:pBdr>
          <w:left w:val="thinThickSmallGap" w:sz="24" w:space="4" w:color="FF9900"/>
        </w:pBdr>
        <w:spacing w:after="0"/>
        <w:ind w:left="720"/>
        <w:rPr>
          <w:rFonts w:ascii="Courier New" w:hAnsi="Courier New"/>
          <w:noProof/>
          <w:sz w:val="16"/>
          <w:shd w:val="clear" w:color="auto" w:fill="FFFF00"/>
        </w:rPr>
      </w:pPr>
      <w:r>
        <w:rPr>
          <w:rFonts w:ascii="Courier New" w:hAnsi="Courier New"/>
          <w:noProof/>
          <w:sz w:val="16"/>
          <w:shd w:val="clear" w:color="auto" w:fill="FFFF00"/>
        </w:rPr>
        <w:t xml:space="preserve">projectId = </w:t>
      </w:r>
      <w:r w:rsidRPr="003A0E60">
        <w:rPr>
          <w:rFonts w:ascii="Courier New" w:hAnsi="Courier New"/>
          <w:noProof/>
          <w:color w:val="008080"/>
          <w:sz w:val="16"/>
          <w:shd w:val="clear" w:color="auto" w:fill="FFFF00"/>
        </w:rPr>
        <w:t>1</w:t>
      </w:r>
    </w:p>
    <w:p w14:paraId="64CB6438" w14:textId="77777777" w:rsidR="003A0E60" w:rsidRDefault="003A0E60" w:rsidP="003A0E60">
      <w:pPr>
        <w:pBdr>
          <w:left w:val="thinThickSmallGap" w:sz="24" w:space="4" w:color="FF9900"/>
        </w:pBdr>
        <w:spacing w:after="0"/>
        <w:ind w:left="720"/>
        <w:rPr>
          <w:rFonts w:ascii="Courier New" w:hAnsi="Courier New"/>
          <w:noProof/>
          <w:color w:val="008080"/>
          <w:sz w:val="16"/>
          <w:shd w:val="clear" w:color="auto" w:fill="FFFF00"/>
        </w:rPr>
      </w:pPr>
      <w:r>
        <w:rPr>
          <w:rFonts w:ascii="Courier New" w:hAnsi="Courier New"/>
          <w:noProof/>
          <w:sz w:val="16"/>
          <w:shd w:val="clear" w:color="auto" w:fill="FFFF00"/>
        </w:rPr>
        <w:t xml:space="preserve">releaseId = </w:t>
      </w:r>
      <w:r w:rsidRPr="003A0E60">
        <w:rPr>
          <w:rFonts w:ascii="Courier New" w:hAnsi="Courier New"/>
          <w:noProof/>
          <w:color w:val="008080"/>
          <w:sz w:val="16"/>
          <w:shd w:val="clear" w:color="auto" w:fill="FFFF00"/>
        </w:rPr>
        <w:t>2</w:t>
      </w:r>
    </w:p>
    <w:p w14:paraId="69D09687" w14:textId="77777777" w:rsidR="00F5778B" w:rsidRDefault="00F5778B" w:rsidP="003A0E60">
      <w:pPr>
        <w:pBdr>
          <w:left w:val="thinThickSmallGap" w:sz="24" w:space="4" w:color="FF9900"/>
        </w:pBdr>
        <w:spacing w:after="0"/>
        <w:ind w:left="720"/>
        <w:rPr>
          <w:rFonts w:ascii="Courier New" w:hAnsi="Courier New"/>
          <w:noProof/>
          <w:sz w:val="16"/>
          <w:shd w:val="clear" w:color="auto" w:fill="FFFF00"/>
        </w:rPr>
      </w:pPr>
      <w:r w:rsidRPr="00F5778B">
        <w:rPr>
          <w:rFonts w:ascii="Courier New" w:hAnsi="Courier New"/>
          <w:noProof/>
          <w:sz w:val="16"/>
          <w:shd w:val="clear" w:color="auto" w:fill="FFFF00"/>
        </w:rPr>
        <w:t>testSetId</w:t>
      </w:r>
      <w:r>
        <w:rPr>
          <w:rFonts w:ascii="Courier New" w:hAnsi="Courier New"/>
          <w:noProof/>
          <w:color w:val="008080"/>
          <w:sz w:val="16"/>
          <w:shd w:val="clear" w:color="auto" w:fill="FFFF00"/>
        </w:rPr>
        <w:t xml:space="preserve"> = -1</w:t>
      </w:r>
    </w:p>
    <w:p w14:paraId="022B9F40" w14:textId="77777777" w:rsidR="003A0E60" w:rsidRPr="003A0E60" w:rsidRDefault="003A0E60" w:rsidP="003A0E60">
      <w:pPr>
        <w:pBdr>
          <w:left w:val="thinThickSmallGap" w:sz="24" w:space="4" w:color="FF9900"/>
        </w:pBdr>
        <w:spacing w:after="0"/>
        <w:ind w:left="720"/>
        <w:rPr>
          <w:rFonts w:ascii="Courier New" w:hAnsi="Courier New"/>
          <w:noProof/>
          <w:sz w:val="16"/>
          <w:shd w:val="clear" w:color="auto" w:fill="FFFF00"/>
        </w:rPr>
      </w:pPr>
      <w:r w:rsidRPr="003A0E60">
        <w:rPr>
          <w:rFonts w:ascii="Courier New" w:hAnsi="Courier New"/>
          <w:noProof/>
          <w:sz w:val="16"/>
          <w:shd w:val="clear" w:color="auto" w:fill="FFFF00"/>
        </w:rPr>
        <w:t xml:space="preserve">testRunner = Test::Unit::SpiraTest::TestRunner.new(TS_Examples, </w:t>
      </w:r>
      <w:r w:rsidRPr="003A0E60">
        <w:rPr>
          <w:rFonts w:ascii="Courier New" w:hAnsi="Courier New"/>
          <w:noProof/>
          <w:color w:val="333399"/>
          <w:sz w:val="16"/>
          <w:shd w:val="clear" w:color="auto" w:fill="FFFF00"/>
        </w:rPr>
        <w:t>"http://servername/SpiraTest"</w:t>
      </w:r>
      <w:r w:rsidRPr="003A0E60">
        <w:rPr>
          <w:rFonts w:ascii="Courier New" w:hAnsi="Courier New"/>
          <w:noProof/>
          <w:sz w:val="16"/>
          <w:shd w:val="clear" w:color="auto" w:fill="FFFF00"/>
        </w:rPr>
        <w:t xml:space="preserve">, </w:t>
      </w:r>
      <w:r w:rsidRPr="003A0E60">
        <w:rPr>
          <w:rFonts w:ascii="Courier New" w:hAnsi="Courier New"/>
          <w:noProof/>
          <w:color w:val="333399"/>
          <w:sz w:val="16"/>
          <w:shd w:val="clear" w:color="auto" w:fill="FFFF00"/>
        </w:rPr>
        <w:t>"fredbloggs"</w:t>
      </w:r>
      <w:r w:rsidRPr="003A0E60">
        <w:rPr>
          <w:rFonts w:ascii="Courier New" w:hAnsi="Courier New"/>
          <w:noProof/>
          <w:sz w:val="16"/>
          <w:shd w:val="clear" w:color="auto" w:fill="FFFF00"/>
        </w:rPr>
        <w:t xml:space="preserve">, </w:t>
      </w:r>
      <w:r w:rsidRPr="003A0E60">
        <w:rPr>
          <w:rFonts w:ascii="Courier New" w:hAnsi="Courier New"/>
          <w:noProof/>
          <w:color w:val="333399"/>
          <w:sz w:val="16"/>
          <w:shd w:val="clear" w:color="auto" w:fill="FFFF00"/>
        </w:rPr>
        <w:t>"fredbloggs"</w:t>
      </w:r>
      <w:r w:rsidRPr="003A0E60">
        <w:rPr>
          <w:rFonts w:ascii="Courier New" w:hAnsi="Courier New"/>
          <w:noProof/>
          <w:sz w:val="16"/>
          <w:shd w:val="clear" w:color="auto" w:fill="FFFF00"/>
        </w:rPr>
        <w:t xml:space="preserve">, </w:t>
      </w:r>
      <w:r>
        <w:rPr>
          <w:rFonts w:ascii="Courier New" w:hAnsi="Courier New"/>
          <w:noProof/>
          <w:sz w:val="16"/>
          <w:shd w:val="clear" w:color="auto" w:fill="FFFF00"/>
        </w:rPr>
        <w:t>projectId</w:t>
      </w:r>
      <w:r w:rsidRPr="003A0E60">
        <w:rPr>
          <w:rFonts w:ascii="Courier New" w:hAnsi="Courier New"/>
          <w:noProof/>
          <w:sz w:val="16"/>
          <w:shd w:val="clear" w:color="auto" w:fill="FFFF00"/>
        </w:rPr>
        <w:t xml:space="preserve">, </w:t>
      </w:r>
      <w:r>
        <w:rPr>
          <w:rFonts w:ascii="Courier New" w:hAnsi="Courier New"/>
          <w:noProof/>
          <w:sz w:val="16"/>
          <w:shd w:val="clear" w:color="auto" w:fill="FFFF00"/>
        </w:rPr>
        <w:t>releaseId</w:t>
      </w:r>
      <w:r w:rsidR="00F5778B">
        <w:rPr>
          <w:rFonts w:ascii="Courier New" w:hAnsi="Courier New"/>
          <w:noProof/>
          <w:sz w:val="16"/>
          <w:shd w:val="clear" w:color="auto" w:fill="FFFF00"/>
        </w:rPr>
        <w:t>, testSetId</w:t>
      </w:r>
      <w:r w:rsidRPr="003A0E60">
        <w:rPr>
          <w:rFonts w:ascii="Courier New" w:hAnsi="Courier New"/>
          <w:noProof/>
          <w:sz w:val="16"/>
          <w:shd w:val="clear" w:color="auto" w:fill="FFFF00"/>
        </w:rPr>
        <w:t>)</w:t>
      </w:r>
    </w:p>
    <w:p w14:paraId="5E89046F" w14:textId="77777777" w:rsidR="003A0E60" w:rsidRPr="003A0E60" w:rsidRDefault="003A0E60" w:rsidP="003A0E60">
      <w:pPr>
        <w:pBdr>
          <w:left w:val="thinThickSmallGap" w:sz="24" w:space="4" w:color="FF9900"/>
        </w:pBdr>
        <w:spacing w:after="0"/>
        <w:ind w:left="720"/>
        <w:rPr>
          <w:rFonts w:ascii="Courier New" w:hAnsi="Courier New"/>
          <w:noProof/>
          <w:sz w:val="16"/>
        </w:rPr>
      </w:pPr>
    </w:p>
    <w:p w14:paraId="497BFA48" w14:textId="77777777" w:rsidR="003A0E60" w:rsidRPr="003A0E60" w:rsidRDefault="003A0E60" w:rsidP="003A0E60">
      <w:pPr>
        <w:pBdr>
          <w:left w:val="thinThickSmallGap" w:sz="24" w:space="4" w:color="FF9900"/>
        </w:pBdr>
        <w:spacing w:after="0"/>
        <w:ind w:left="720"/>
        <w:rPr>
          <w:rFonts w:ascii="Courier New" w:hAnsi="Courier New"/>
          <w:noProof/>
          <w:sz w:val="16"/>
          <w:shd w:val="clear" w:color="auto" w:fill="FFFF00"/>
        </w:rPr>
      </w:pPr>
      <w:r w:rsidRPr="003A0E60">
        <w:rPr>
          <w:rFonts w:ascii="Courier New" w:hAnsi="Courier New"/>
          <w:noProof/>
          <w:sz w:val="16"/>
          <w:shd w:val="clear" w:color="auto" w:fill="FFFF00"/>
        </w:rPr>
        <w:t>testRunner.start</w:t>
      </w:r>
    </w:p>
    <w:p w14:paraId="343D727A" w14:textId="77777777" w:rsidR="004D0FF0" w:rsidRDefault="004D0FF0" w:rsidP="004D0FF0">
      <w:r>
        <w:br/>
        <w:t xml:space="preserve">Firstly, each of the individual test methods is appended with two underscores followed by the ID of the corresponding test case in SpiraTest. </w:t>
      </w:r>
      <w:proofErr w:type="gramStart"/>
      <w:r>
        <w:t>So</w:t>
      </w:r>
      <w:proofErr w:type="gramEnd"/>
      <w:r>
        <w:t xml:space="preserve"> for example </w:t>
      </w:r>
      <w:r w:rsidR="003A0E60" w:rsidRPr="003A0E60">
        <w:rPr>
          <w:rFonts w:ascii="Courier New" w:hAnsi="Courier New"/>
          <w:noProof/>
          <w:sz w:val="16"/>
        </w:rPr>
        <w:t>test_add</w:t>
      </w:r>
      <w:r w:rsidR="003A0E60">
        <w:t xml:space="preserve"> </w:t>
      </w:r>
      <w:r>
        <w:t xml:space="preserve">is now </w:t>
      </w:r>
      <w:r w:rsidR="003A0E60" w:rsidRPr="003A0E60">
        <w:rPr>
          <w:rFonts w:ascii="Courier New" w:hAnsi="Courier New"/>
          <w:noProof/>
          <w:sz w:val="16"/>
        </w:rPr>
        <w:t>test_add</w:t>
      </w:r>
      <w:r w:rsidR="003A0E60">
        <w:rPr>
          <w:rFonts w:ascii="Courier New" w:hAnsi="Courier New"/>
          <w:noProof/>
          <w:sz w:val="16"/>
        </w:rPr>
        <w:t>__2</w:t>
      </w:r>
      <w:r w:rsidR="003A0E60">
        <w:t xml:space="preserve"> </w:t>
      </w:r>
      <w:r>
        <w:t>as it maps to test case TC00002 inside SpiraTest.</w:t>
      </w:r>
    </w:p>
    <w:p w14:paraId="345D6F63" w14:textId="77777777" w:rsidR="00504A33" w:rsidRDefault="004D0FF0" w:rsidP="004D0FF0">
      <w:r>
        <w:t xml:space="preserve">Second, at the end of the test </w:t>
      </w:r>
      <w:r w:rsidR="003A0E60">
        <w:t>suite</w:t>
      </w:r>
      <w:r>
        <w:t xml:space="preserve">, </w:t>
      </w:r>
      <w:r w:rsidR="00504A33">
        <w:t xml:space="preserve">instead of just creating the standard Console Test Runner class and passing it a reference to the test suite (e.g. </w:t>
      </w:r>
      <w:proofErr w:type="spellStart"/>
      <w:r w:rsidR="00504A33">
        <w:t>TS_Examples</w:t>
      </w:r>
      <w:proofErr w:type="spellEnd"/>
      <w:r w:rsidR="00504A33">
        <w:t xml:space="preserve">), we now create an instance of the special </w:t>
      </w:r>
      <w:r w:rsidR="00504A33" w:rsidRPr="00504A33">
        <w:rPr>
          <w:rFonts w:ascii="Courier New" w:hAnsi="Courier New"/>
          <w:noProof/>
          <w:sz w:val="16"/>
        </w:rPr>
        <w:t>Test::Unit::SpiraTest::TestRunner</w:t>
      </w:r>
      <w:r w:rsidR="00504A33">
        <w:t xml:space="preserve"> class, passing it a reference to the test suite as well as specifying the SpiraTest connection information.</w:t>
      </w:r>
    </w:p>
    <w:p w14:paraId="7F870439" w14:textId="77777777" w:rsidR="004D0FF0" w:rsidRDefault="004D0FF0" w:rsidP="004D0FF0">
      <w:r>
        <w:lastRenderedPageBreak/>
        <w:t xml:space="preserve">This class takes the results from the test </w:t>
      </w:r>
      <w:r w:rsidR="00504A33">
        <w:t>suite being executed</w:t>
      </w:r>
      <w:r>
        <w:t xml:space="preserve"> and uses it to generate the web-service messages that are sent to SpiraTest to communicate the test results.</w:t>
      </w:r>
    </w:p>
    <w:p w14:paraId="79BA080C" w14:textId="77777777" w:rsidR="004D0FF0" w:rsidRDefault="004D0FF0" w:rsidP="004D0FF0">
      <w:r>
        <w:t xml:space="preserve">The following </w:t>
      </w:r>
      <w:r w:rsidR="00504A33">
        <w:t>parameters</w:t>
      </w:r>
      <w:r>
        <w:t xml:space="preserve"> need to be </w:t>
      </w:r>
      <w:r w:rsidR="00504A33">
        <w:t xml:space="preserve">passed during the instantiation of the </w:t>
      </w:r>
      <w:r w:rsidR="00504A33" w:rsidRPr="00504A33">
        <w:rPr>
          <w:rFonts w:ascii="Courier New" w:hAnsi="Courier New"/>
          <w:noProof/>
          <w:sz w:val="16"/>
        </w:rPr>
        <w:t>Test::Unit::SpiraTest::TestRunner</w:t>
      </w:r>
      <w:r w:rsidR="00504A33">
        <w:t xml:space="preserve"> object so </w:t>
      </w:r>
      <w:r>
        <w:t xml:space="preserve">that the </w:t>
      </w:r>
      <w:r w:rsidR="00504A33">
        <w:t>custom test runner</w:t>
      </w:r>
      <w:r>
        <w:t xml:space="preserve"> can access the SpiraTest repository:</w:t>
      </w:r>
    </w:p>
    <w:p w14:paraId="70D3B29C" w14:textId="77777777" w:rsidR="00504A33" w:rsidRPr="00504A33" w:rsidRDefault="00504A33" w:rsidP="004D0FF0">
      <w:pPr>
        <w:numPr>
          <w:ilvl w:val="0"/>
          <w:numId w:val="25"/>
        </w:numPr>
        <w:rPr>
          <w:b/>
        </w:rPr>
      </w:pPr>
      <w:r>
        <w:rPr>
          <w:b/>
        </w:rPr>
        <w:t>s</w:t>
      </w:r>
      <w:r w:rsidRPr="00504A33">
        <w:rPr>
          <w:b/>
        </w:rPr>
        <w:t>uite</w:t>
      </w:r>
      <w:r>
        <w:t xml:space="preserve"> – the reference to the </w:t>
      </w:r>
      <w:proofErr w:type="gramStart"/>
      <w:r>
        <w:t>Test::</w:t>
      </w:r>
      <w:proofErr w:type="gramEnd"/>
      <w:r>
        <w:t xml:space="preserve">Unit test suite that contains the test cases being executed. In our example above, this is the </w:t>
      </w:r>
      <w:proofErr w:type="spellStart"/>
      <w:r>
        <w:t>TS_Examples</w:t>
      </w:r>
      <w:proofErr w:type="spellEnd"/>
      <w:r>
        <w:t xml:space="preserve"> class.</w:t>
      </w:r>
    </w:p>
    <w:p w14:paraId="04780D6D" w14:textId="77777777" w:rsidR="004D0FF0" w:rsidRDefault="00504A33" w:rsidP="004D0FF0">
      <w:pPr>
        <w:numPr>
          <w:ilvl w:val="0"/>
          <w:numId w:val="25"/>
        </w:numPr>
      </w:pPr>
      <w:proofErr w:type="spellStart"/>
      <w:r>
        <w:rPr>
          <w:b/>
        </w:rPr>
        <w:t>baseUrl</w:t>
      </w:r>
      <w:proofErr w:type="spellEnd"/>
      <w:r w:rsidR="004D0FF0">
        <w:t xml:space="preserve">– The </w:t>
      </w:r>
      <w:r>
        <w:t xml:space="preserve">base URL used to access your instance of SpiraTest (e.g. </w:t>
      </w:r>
      <w:hyperlink r:id="rId45" w:history="1">
        <w:r w:rsidRPr="007F1FB6">
          <w:rPr>
            <w:rStyle w:val="Hyperlink"/>
          </w:rPr>
          <w:t>http://myserver/SpiraTest</w:t>
        </w:r>
      </w:hyperlink>
      <w:r>
        <w:t>). It should include the protocol (e.g. http/https), the server-name, the port number (if not 80/443) and the virtual directory (if there is one).</w:t>
      </w:r>
    </w:p>
    <w:p w14:paraId="0CA7C0BA" w14:textId="77777777" w:rsidR="004D0FF0" w:rsidRDefault="004D0FF0" w:rsidP="004D0FF0">
      <w:pPr>
        <w:numPr>
          <w:ilvl w:val="0"/>
          <w:numId w:val="25"/>
        </w:numPr>
      </w:pPr>
      <w:proofErr w:type="spellStart"/>
      <w:r w:rsidRPr="00D205C4">
        <w:rPr>
          <w:b/>
        </w:rPr>
        <w:t>userName</w:t>
      </w:r>
      <w:proofErr w:type="spellEnd"/>
      <w:r>
        <w:t xml:space="preserve"> - A valid username for the instance of SpiraTest that has access to the project specified above</w:t>
      </w:r>
    </w:p>
    <w:p w14:paraId="1A9966E8" w14:textId="77777777" w:rsidR="004D0FF0" w:rsidRDefault="004D0FF0" w:rsidP="004D0FF0">
      <w:pPr>
        <w:numPr>
          <w:ilvl w:val="0"/>
          <w:numId w:val="25"/>
        </w:numPr>
      </w:pPr>
      <w:r w:rsidRPr="00D205C4">
        <w:rPr>
          <w:b/>
        </w:rPr>
        <w:t>password</w:t>
      </w:r>
      <w:r>
        <w:t xml:space="preserve"> - A valid password for the user specified above</w:t>
      </w:r>
    </w:p>
    <w:p w14:paraId="0A0D82C3" w14:textId="77777777" w:rsidR="00504A33" w:rsidRPr="00504A33" w:rsidRDefault="00504A33" w:rsidP="004D0FF0">
      <w:pPr>
        <w:numPr>
          <w:ilvl w:val="0"/>
          <w:numId w:val="25"/>
        </w:numPr>
      </w:pPr>
      <w:proofErr w:type="spellStart"/>
      <w:r>
        <w:rPr>
          <w:b/>
        </w:rPr>
        <w:t>projectId</w:t>
      </w:r>
      <w:proofErr w:type="spellEnd"/>
      <w:r>
        <w:t xml:space="preserve"> - The ID of the project inside SpiraTest (this can be found on the project homepage in the “Project Overview” section)</w:t>
      </w:r>
    </w:p>
    <w:p w14:paraId="435E3A52" w14:textId="77777777" w:rsidR="00504A33" w:rsidRDefault="00504A33" w:rsidP="004D0FF0">
      <w:pPr>
        <w:numPr>
          <w:ilvl w:val="0"/>
          <w:numId w:val="25"/>
        </w:numPr>
      </w:pPr>
      <w:proofErr w:type="spellStart"/>
      <w:r>
        <w:rPr>
          <w:b/>
        </w:rPr>
        <w:t>releaseId</w:t>
      </w:r>
      <w:proofErr w:type="spellEnd"/>
      <w:r>
        <w:t xml:space="preserve"> - T</w:t>
      </w:r>
      <w:r w:rsidRPr="00504A33">
        <w:t xml:space="preserve">he ID of the SpiraTest release to associate the test run with. This can be found on the releases list page (click on the </w:t>
      </w:r>
      <w:r w:rsidR="00F5778B">
        <w:t xml:space="preserve">Planning &gt; </w:t>
      </w:r>
      <w:r w:rsidRPr="00504A33">
        <w:t>Releases tab). If you don’t want to associate the test run with a specific release, just use the value -1 to indicate</w:t>
      </w:r>
      <w:r w:rsidR="00F5778B">
        <w:t xml:space="preserve"> N/A</w:t>
      </w:r>
      <w:r w:rsidRPr="00504A33">
        <w:t>.</w:t>
      </w:r>
    </w:p>
    <w:p w14:paraId="10F04092" w14:textId="77777777" w:rsidR="00F5778B" w:rsidRDefault="00F5778B" w:rsidP="00F5778B">
      <w:pPr>
        <w:numPr>
          <w:ilvl w:val="0"/>
          <w:numId w:val="25"/>
        </w:numPr>
      </w:pPr>
      <w:proofErr w:type="spellStart"/>
      <w:r>
        <w:rPr>
          <w:b/>
        </w:rPr>
        <w:t>testSetId</w:t>
      </w:r>
      <w:proofErr w:type="spellEnd"/>
      <w:r>
        <w:t xml:space="preserve"> - T</w:t>
      </w:r>
      <w:r w:rsidRPr="00504A33">
        <w:t xml:space="preserve">he ID of the SpiraTest </w:t>
      </w:r>
      <w:r>
        <w:t>test set</w:t>
      </w:r>
      <w:r w:rsidRPr="00504A33">
        <w:t xml:space="preserve"> to associate the test run with. This can be found on the </w:t>
      </w:r>
      <w:r>
        <w:t>test set</w:t>
      </w:r>
      <w:r w:rsidRPr="00504A33">
        <w:t xml:space="preserve"> list page (click on the </w:t>
      </w:r>
      <w:r>
        <w:t>Testing &gt; Test Sets</w:t>
      </w:r>
      <w:r w:rsidRPr="00504A33">
        <w:t xml:space="preserve"> tab). If you don’t want to associate the test run with a specific </w:t>
      </w:r>
      <w:r>
        <w:t>test set</w:t>
      </w:r>
      <w:r w:rsidRPr="00504A33">
        <w:t>, just u</w:t>
      </w:r>
      <w:r>
        <w:t>se the value -1 to indicate N/A</w:t>
      </w:r>
      <w:r w:rsidRPr="00504A33">
        <w:t>.</w:t>
      </w:r>
    </w:p>
    <w:p w14:paraId="6BE9E047" w14:textId="77777777" w:rsidR="004D0FF0" w:rsidRDefault="004D0FF0" w:rsidP="004D0FF0">
      <w:r>
        <w:t xml:space="preserve">Now all you need to do is save your code, launch </w:t>
      </w:r>
      <w:proofErr w:type="gramStart"/>
      <w:r w:rsidR="00504A33">
        <w:t>Test::</w:t>
      </w:r>
      <w:proofErr w:type="gramEnd"/>
      <w:r w:rsidR="00504A33">
        <w:t>Unit</w:t>
      </w:r>
      <w:r>
        <w:t>, run the test fixtures as you would normally do</w:t>
      </w:r>
      <w:r w:rsidR="00504A33">
        <w:t xml:space="preserve"> (e.g. by executing the </w:t>
      </w:r>
      <w:proofErr w:type="spellStart"/>
      <w:r w:rsidR="00504A33">
        <w:t>TS_Examples</w:t>
      </w:r>
      <w:proofErr w:type="spellEnd"/>
      <w:r w:rsidR="00504A33">
        <w:t xml:space="preserve"> ruby file from the command line)</w:t>
      </w:r>
      <w:r>
        <w:t xml:space="preserve">, and when you view the test cases in SpiraTest, you should see a </w:t>
      </w:r>
      <w:r w:rsidR="00504A33">
        <w:t>Ruby Test::Unit</w:t>
      </w:r>
      <w:r>
        <w:t xml:space="preserve"> automated test run displayed in the list of executed test runs:</w:t>
      </w:r>
    </w:p>
    <w:p w14:paraId="064DE953" w14:textId="77777777" w:rsidR="004D0FF0" w:rsidRDefault="008652C8" w:rsidP="004D0FF0">
      <w:r>
        <w:rPr>
          <w:noProof/>
        </w:rPr>
        <w:drawing>
          <wp:inline distT="0" distB="0" distL="0" distR="0" wp14:anchorId="4B037557" wp14:editId="5EB96305">
            <wp:extent cx="5478780" cy="1074420"/>
            <wp:effectExtent l="19050" t="19050" r="45720" b="30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10744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5FCCD6C" w14:textId="77777777" w:rsidR="004D0FF0" w:rsidRDefault="004D0FF0" w:rsidP="004D0FF0">
      <w:r>
        <w:t xml:space="preserve">Clicking on one of the </w:t>
      </w:r>
      <w:r w:rsidR="00504A33">
        <w:t xml:space="preserve">Ruby </w:t>
      </w:r>
      <w:proofErr w:type="gramStart"/>
      <w:r w:rsidR="00504A33">
        <w:t>Test::</w:t>
      </w:r>
      <w:proofErr w:type="gramEnd"/>
      <w:r w:rsidR="00504A33">
        <w:t xml:space="preserve">Unit </w:t>
      </w:r>
      <w:r>
        <w:t xml:space="preserve">test runs will bring up a screen that provides information regarding what </w:t>
      </w:r>
      <w:r w:rsidR="00504A33">
        <w:t xml:space="preserve">Ruby Test::Unit </w:t>
      </w:r>
      <w:r>
        <w:t>test method failed, what the error was, together with the associated code stack-trace:</w:t>
      </w:r>
    </w:p>
    <w:p w14:paraId="7E6191E1" w14:textId="77777777" w:rsidR="004D0FF0" w:rsidRDefault="008652C8" w:rsidP="004D0FF0">
      <w:r>
        <w:rPr>
          <w:noProof/>
        </w:rPr>
        <w:lastRenderedPageBreak/>
        <w:drawing>
          <wp:inline distT="0" distB="0" distL="0" distR="0" wp14:anchorId="09189D8C" wp14:editId="1060B876">
            <wp:extent cx="5486400" cy="2057400"/>
            <wp:effectExtent l="19050" t="19050" r="3810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0574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0266971" w14:textId="77777777" w:rsidR="004D0FF0" w:rsidRDefault="004D0FF0" w:rsidP="004D0FF0">
      <w:r>
        <w:t xml:space="preserve">Congratulations… You are now able to run </w:t>
      </w:r>
      <w:proofErr w:type="gramStart"/>
      <w:r w:rsidR="00504A33">
        <w:t>Test::</w:t>
      </w:r>
      <w:proofErr w:type="gramEnd"/>
      <w:r w:rsidR="00504A33">
        <w:t xml:space="preserve">Unit </w:t>
      </w:r>
      <w:r>
        <w:t xml:space="preserve">automated tests and have the results be recorded within SpiraTest. The sample test </w:t>
      </w:r>
      <w:r w:rsidR="00504A33">
        <w:t>suite</w:t>
      </w:r>
      <w:r>
        <w:t xml:space="preserve"> </w:t>
      </w:r>
      <w:proofErr w:type="spellStart"/>
      <w:r w:rsidR="00504A33">
        <w:rPr>
          <w:u w:val="single"/>
        </w:rPr>
        <w:t>ts_examples</w:t>
      </w:r>
      <w:r w:rsidRPr="009531AF">
        <w:rPr>
          <w:u w:val="single"/>
        </w:rPr>
        <w:t>.</w:t>
      </w:r>
      <w:r w:rsidR="00504A33">
        <w:rPr>
          <w:u w:val="single"/>
        </w:rPr>
        <w:t>rb</w:t>
      </w:r>
      <w:proofErr w:type="spellEnd"/>
      <w:r w:rsidR="00504A33">
        <w:rPr>
          <w:u w:val="single"/>
        </w:rPr>
        <w:t xml:space="preserve"> </w:t>
      </w:r>
      <w:r w:rsidR="00504A33" w:rsidRPr="00504A33">
        <w:t>together wi</w:t>
      </w:r>
      <w:r w:rsidR="00504A33">
        <w:t>th two test cases (</w:t>
      </w:r>
      <w:proofErr w:type="spellStart"/>
      <w:r w:rsidR="00504A33">
        <w:t>tc_adder</w:t>
      </w:r>
      <w:proofErr w:type="spellEnd"/>
      <w:r w:rsidR="00504A33">
        <w:t xml:space="preserve"> and </w:t>
      </w:r>
      <w:proofErr w:type="spellStart"/>
      <w:r w:rsidR="00504A33">
        <w:t>tc_subtracter</w:t>
      </w:r>
      <w:proofErr w:type="spellEnd"/>
      <w:r w:rsidR="00504A33">
        <w:t>)</w:t>
      </w:r>
      <w:r>
        <w:t xml:space="preserve"> is provided with the installation.</w:t>
      </w:r>
    </w:p>
    <w:p w14:paraId="5CA7BB89" w14:textId="5E2FB9ED" w:rsidR="00B5098B" w:rsidRDefault="00174ACF" w:rsidP="00B5098B">
      <w:pPr>
        <w:pStyle w:val="Heading1"/>
      </w:pPr>
      <w:r>
        <w:br w:type="page"/>
      </w:r>
      <w:bookmarkStart w:id="19" w:name="_Toc523137233"/>
      <w:r w:rsidR="00980824">
        <w:lastRenderedPageBreak/>
        <w:t>10</w:t>
      </w:r>
      <w:r w:rsidR="00B5098B">
        <w:t>. Integrating with Perl TAP</w:t>
      </w:r>
      <w:bookmarkEnd w:id="19"/>
    </w:p>
    <w:p w14:paraId="29D26C69" w14:textId="4A82E49C" w:rsidR="00B5098B" w:rsidRPr="00F71161" w:rsidRDefault="00980824" w:rsidP="00B5098B">
      <w:pPr>
        <w:pStyle w:val="Heading2"/>
      </w:pPr>
      <w:r>
        <w:t>10</w:t>
      </w:r>
      <w:r w:rsidR="00B5098B">
        <w:t>.1. Installing the Perl TAP Extension</w:t>
      </w:r>
    </w:p>
    <w:p w14:paraId="0895C0C1" w14:textId="77777777" w:rsidR="00B5098B" w:rsidRDefault="00B5098B" w:rsidP="00B5098B">
      <w:r>
        <w:t>This section outlines how to install the SpiraTest extensions for Perl’s Test Anything Protocol (TAP) so that you can then run automated Perl TAP unit tests against a Perl application and have the results be recorded as test runs inside SpiraTest. It assumes that you already have a working installation of SpiraTest v2.3 or later, and a working Perl development environment. If you have an earlier version of SpiraTest you will need to upgrade to at least v2.3 before trying to use this extension.</w:t>
      </w:r>
    </w:p>
    <w:p w14:paraId="74105FF6" w14:textId="77777777" w:rsidR="00B5098B" w:rsidRDefault="00B5098B" w:rsidP="00B5098B">
      <w:r>
        <w:t xml:space="preserve">To obtain the latest version of the TAP extension you simply need to go to </w:t>
      </w:r>
      <w:hyperlink r:id="rId48" w:history="1">
        <w:r w:rsidRPr="004D6BE4">
          <w:rPr>
            <w:rStyle w:val="Hyperlink"/>
          </w:rPr>
          <w:t>http://www.inflectra.com/SpiraTest/Downloads.aspx</w:t>
        </w:r>
      </w:hyperlink>
      <w:r>
        <w:t xml:space="preserve"> page and download the Perl TAP Extension compressed archive (.zip). This process is described in the </w:t>
      </w:r>
      <w:r w:rsidRPr="007F0633">
        <w:rPr>
          <w:i/>
        </w:rPr>
        <w:t>SpiraTest Administration Guide</w:t>
      </w:r>
      <w:r>
        <w:t xml:space="preserve"> in more detail.</w:t>
      </w:r>
    </w:p>
    <w:p w14:paraId="333E54E2" w14:textId="77777777" w:rsidR="00B5098B" w:rsidRDefault="00B5098B" w:rsidP="00B5098B">
      <w:r>
        <w:t xml:space="preserve">The TAP extension is provided as a set of Perl library files (.pm) that can be imported into your existing TAP test harnesses to add the SpiraTest reporting functionality. Once you have downloaded the Zip archive, you simply need to </w:t>
      </w:r>
      <w:proofErr w:type="spellStart"/>
      <w:r>
        <w:t>uncompress</w:t>
      </w:r>
      <w:proofErr w:type="spellEnd"/>
      <w:r>
        <w:t xml:space="preserve"> it</w:t>
      </w:r>
      <w:r w:rsidR="00C52907">
        <w:t xml:space="preserve"> and copy the </w:t>
      </w:r>
      <w:r w:rsidR="00C52907" w:rsidRPr="00C52907">
        <w:rPr>
          <w:b/>
        </w:rPr>
        <w:t>Inflectra folder</w:t>
      </w:r>
      <w:r w:rsidR="00C52907">
        <w:t xml:space="preserve"> (and subfolders)</w:t>
      </w:r>
      <w:r>
        <w:t xml:space="preserve"> into </w:t>
      </w:r>
      <w:r w:rsidR="007018EE">
        <w:t>the standard Perl library location</w:t>
      </w:r>
      <w:r>
        <w:t xml:space="preserve"> (e.g. </w:t>
      </w:r>
      <w:r w:rsidR="007018EE" w:rsidRPr="007018EE">
        <w:rPr>
          <w:rFonts w:ascii="Courier" w:hAnsi="Courier"/>
        </w:rPr>
        <w:t>C:\Perl\lib</w:t>
      </w:r>
      <w:r w:rsidR="007018EE">
        <w:t xml:space="preserve"> on Windows</w:t>
      </w:r>
      <w:r>
        <w:t>)</w:t>
      </w:r>
      <w:r w:rsidR="00C52907">
        <w:t>. The sample files (the ones ending in .pl) that are not located in a folder can be put into a folder of your choice.</w:t>
      </w:r>
    </w:p>
    <w:p w14:paraId="794B26F5" w14:textId="77777777" w:rsidR="00B5098B" w:rsidRPr="00706942" w:rsidRDefault="00B5098B" w:rsidP="00B5098B">
      <w:r>
        <w:t xml:space="preserve">Once you have completed this step, you are now ready to begin </w:t>
      </w:r>
      <w:r w:rsidR="00C52907">
        <w:t>running one of the provided samples or use</w:t>
      </w:r>
      <w:r>
        <w:t xml:space="preserve"> your </w:t>
      </w:r>
      <w:r w:rsidR="00C52907">
        <w:t xml:space="preserve">existing TAP unit tests </w:t>
      </w:r>
      <w:r>
        <w:t>with SpiraTest.</w:t>
      </w:r>
    </w:p>
    <w:p w14:paraId="5322826F" w14:textId="16657A2C" w:rsidR="00B5098B" w:rsidRDefault="00980824" w:rsidP="00B5098B">
      <w:pPr>
        <w:pStyle w:val="Heading2"/>
      </w:pPr>
      <w:r>
        <w:t>10</w:t>
      </w:r>
      <w:r w:rsidR="00B5098B">
        <w:t xml:space="preserve">.2. Using </w:t>
      </w:r>
      <w:r w:rsidR="00C52907">
        <w:t>Perl</w:t>
      </w:r>
      <w:r w:rsidR="00B5098B">
        <w:t xml:space="preserve"> </w:t>
      </w:r>
      <w:r w:rsidR="00C52907">
        <w:t>TAP Extension</w:t>
      </w:r>
      <w:r w:rsidR="00B5098B">
        <w:t xml:space="preserve"> with SpiraTest</w:t>
      </w:r>
    </w:p>
    <w:p w14:paraId="6DF2B8DC" w14:textId="77777777" w:rsidR="00B5098B" w:rsidRDefault="00B5098B" w:rsidP="00B5098B">
      <w:pPr>
        <w:jc w:val="both"/>
      </w:pPr>
      <w:r>
        <w:t xml:space="preserve">The typical code structure for a </w:t>
      </w:r>
      <w:r w:rsidR="00C52907">
        <w:t xml:space="preserve">Perl TAP test harness is </w:t>
      </w:r>
      <w:r>
        <w:t>as follows:</w:t>
      </w:r>
    </w:p>
    <w:p w14:paraId="13AAB647" w14:textId="77777777" w:rsidR="00C52907" w:rsidRPr="00C52907" w:rsidRDefault="00C52907" w:rsidP="00B5098B">
      <w:pPr>
        <w:jc w:val="both"/>
        <w:rPr>
          <w:u w:val="single"/>
        </w:rPr>
      </w:pPr>
      <w:r w:rsidRPr="00C52907">
        <w:rPr>
          <w:u w:val="single"/>
        </w:rPr>
        <w:t xml:space="preserve">a) The sample test harness </w:t>
      </w:r>
      <w:r>
        <w:rPr>
          <w:u w:val="single"/>
        </w:rPr>
        <w:t xml:space="preserve">- </w:t>
      </w:r>
      <w:r w:rsidRPr="00C52907">
        <w:rPr>
          <w:u w:val="single"/>
        </w:rPr>
        <w:t>SampleHarness.pl</w:t>
      </w:r>
    </w:p>
    <w:p w14:paraId="171F7A11" w14:textId="77777777" w:rsidR="00B5098B" w:rsidRPr="003A0E60" w:rsidRDefault="00B5098B" w:rsidP="00B5098B">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case that tests addition operations</w:t>
      </w:r>
    </w:p>
    <w:p w14:paraId="2D9AA176" w14:textId="77777777" w:rsidR="00C52907" w:rsidRPr="00C52907" w:rsidRDefault="00C52907" w:rsidP="00C52907">
      <w:pPr>
        <w:pBdr>
          <w:left w:val="thinThickSmallGap" w:sz="24" w:space="4" w:color="FF9900"/>
        </w:pBdr>
        <w:spacing w:after="0"/>
        <w:ind w:left="720"/>
        <w:rPr>
          <w:rFonts w:ascii="Courier New" w:hAnsi="Courier New"/>
          <w:noProof/>
          <w:color w:val="0000FF"/>
          <w:sz w:val="16"/>
        </w:rPr>
      </w:pPr>
      <w:r w:rsidRPr="00C52907">
        <w:rPr>
          <w:rFonts w:ascii="Courier New" w:hAnsi="Courier New"/>
          <w:noProof/>
          <w:color w:val="0000FF"/>
          <w:sz w:val="16"/>
        </w:rPr>
        <w:t>#!/usr/bin/perl -w</w:t>
      </w:r>
    </w:p>
    <w:p w14:paraId="20310A0E"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use </w:t>
      </w:r>
      <w:r>
        <w:rPr>
          <w:rFonts w:ascii="Courier New" w:hAnsi="Courier New"/>
          <w:noProof/>
          <w:sz w:val="16"/>
        </w:rPr>
        <w:t>TAP</w:t>
      </w:r>
      <w:r w:rsidRPr="00C52907">
        <w:rPr>
          <w:rFonts w:ascii="Courier New" w:hAnsi="Courier New"/>
          <w:noProof/>
          <w:sz w:val="16"/>
        </w:rPr>
        <w:t>::Harness;</w:t>
      </w:r>
    </w:p>
    <w:p w14:paraId="145B7AEE" w14:textId="77777777" w:rsidR="00C52907" w:rsidRDefault="00C52907" w:rsidP="00C52907">
      <w:pPr>
        <w:pBdr>
          <w:left w:val="thinThickSmallGap" w:sz="24" w:space="4" w:color="FF9900"/>
        </w:pBdr>
        <w:spacing w:after="0"/>
        <w:ind w:left="720"/>
        <w:rPr>
          <w:rFonts w:ascii="Courier New" w:hAnsi="Courier New"/>
          <w:noProof/>
          <w:color w:val="008000"/>
          <w:sz w:val="16"/>
        </w:rPr>
      </w:pPr>
    </w:p>
    <w:p w14:paraId="1487A6A6"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#instantiate the harness</w:t>
      </w:r>
    </w:p>
    <w:p w14:paraId="3310EBE6"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my $harness = </w:t>
      </w:r>
      <w:r>
        <w:rPr>
          <w:rFonts w:ascii="Courier New" w:hAnsi="Courier New"/>
          <w:noProof/>
          <w:sz w:val="16"/>
        </w:rPr>
        <w:t>TAP</w:t>
      </w:r>
      <w:r w:rsidRPr="00C52907">
        <w:rPr>
          <w:rFonts w:ascii="Courier New" w:hAnsi="Courier New"/>
          <w:noProof/>
          <w:sz w:val="16"/>
        </w:rPr>
        <w:t>::Harness -&gt;new;</w:t>
      </w:r>
    </w:p>
    <w:p w14:paraId="2B3695DF"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68205224"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#define the list of tests </w:t>
      </w:r>
      <w:r>
        <w:rPr>
          <w:rFonts w:ascii="Courier New" w:hAnsi="Courier New"/>
          <w:noProof/>
          <w:color w:val="008000"/>
          <w:sz w:val="16"/>
        </w:rPr>
        <w:t>to be executed</w:t>
      </w:r>
    </w:p>
    <w:p w14:paraId="3AFC2FE1" w14:textId="77777777" w:rsidR="00C52907" w:rsidRPr="00C52907" w:rsidRDefault="00C52907" w:rsidP="00C52907">
      <w:pPr>
        <w:pBdr>
          <w:left w:val="thinThickSmallGap" w:sz="24" w:space="4" w:color="FF9900"/>
        </w:pBdr>
        <w:spacing w:after="0"/>
        <w:ind w:left="720"/>
        <w:rPr>
          <w:rFonts w:ascii="Courier New" w:hAnsi="Courier New"/>
          <w:noProof/>
          <w:sz w:val="16"/>
        </w:rPr>
      </w:pPr>
      <w:r>
        <w:rPr>
          <w:rFonts w:ascii="Courier New" w:hAnsi="Courier New"/>
          <w:noProof/>
          <w:sz w:val="16"/>
        </w:rPr>
        <w:t>my @tests = (</w:t>
      </w:r>
      <w:r w:rsidRPr="00C52907">
        <w:rPr>
          <w:rFonts w:ascii="Courier New" w:hAnsi="Courier New"/>
          <w:noProof/>
          <w:sz w:val="16"/>
        </w:rPr>
        <w:t>"SampleTest1.pl"</w:t>
      </w:r>
      <w:r>
        <w:rPr>
          <w:rFonts w:ascii="Courier New" w:hAnsi="Courier New"/>
          <w:noProof/>
          <w:sz w:val="16"/>
        </w:rPr>
        <w:t xml:space="preserve">, </w:t>
      </w:r>
      <w:r w:rsidRPr="00C52907">
        <w:rPr>
          <w:rFonts w:ascii="Courier New" w:hAnsi="Courier New"/>
          <w:noProof/>
          <w:sz w:val="16"/>
        </w:rPr>
        <w:t>"SampleTest2.pl"</w:t>
      </w:r>
      <w:r>
        <w:rPr>
          <w:rFonts w:ascii="Courier New" w:hAnsi="Courier New"/>
          <w:noProof/>
          <w:sz w:val="16"/>
        </w:rPr>
        <w:t>)</w:t>
      </w:r>
      <w:r w:rsidRPr="00C52907">
        <w:rPr>
          <w:rFonts w:ascii="Courier New" w:hAnsi="Courier New"/>
          <w:noProof/>
          <w:sz w:val="16"/>
        </w:rPr>
        <w:t>;</w:t>
      </w:r>
    </w:p>
    <w:p w14:paraId="77C5ADCA"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75A92387" w14:textId="77777777" w:rsidR="00C52907" w:rsidRPr="00C52907" w:rsidRDefault="00C52907" w:rsidP="00C52907">
      <w:pPr>
        <w:pBdr>
          <w:left w:val="thinThickSmallGap" w:sz="24" w:space="4" w:color="FF9900"/>
        </w:pBdr>
        <w:spacing w:after="0"/>
        <w:ind w:left="720"/>
        <w:rPr>
          <w:rFonts w:ascii="Courier New" w:hAnsi="Courier New"/>
          <w:noProof/>
          <w:sz w:val="16"/>
        </w:rPr>
      </w:pPr>
      <w:r>
        <w:rPr>
          <w:rFonts w:ascii="Courier New" w:hAnsi="Courier New"/>
          <w:noProof/>
          <w:sz w:val="16"/>
        </w:rPr>
        <w:t>$harness-&gt;runtests(@</w:t>
      </w:r>
      <w:r w:rsidRPr="00C52907">
        <w:rPr>
          <w:rFonts w:ascii="Courier New" w:hAnsi="Courier New"/>
          <w:noProof/>
          <w:sz w:val="16"/>
        </w:rPr>
        <w:t>tests);</w:t>
      </w:r>
    </w:p>
    <w:p w14:paraId="74C4E9B3" w14:textId="77777777" w:rsidR="00C52907" w:rsidRDefault="00C52907" w:rsidP="00C52907"/>
    <w:p w14:paraId="41467B60" w14:textId="77777777" w:rsidR="00C52907" w:rsidRPr="00C52907" w:rsidRDefault="00C52907" w:rsidP="00C52907">
      <w:pPr>
        <w:rPr>
          <w:u w:val="single"/>
        </w:rPr>
      </w:pPr>
      <w:r w:rsidRPr="00C52907">
        <w:rPr>
          <w:u w:val="single"/>
        </w:rPr>
        <w:t>b) One of the sample test fixtures – Sample1Test.pl</w:t>
      </w:r>
    </w:p>
    <w:p w14:paraId="47F7FBC0" w14:textId="77777777" w:rsidR="00C52907" w:rsidRPr="00C52907" w:rsidRDefault="00C52907" w:rsidP="00C52907">
      <w:pPr>
        <w:pBdr>
          <w:left w:val="thinThickSmallGap" w:sz="24" w:space="4" w:color="FF9900"/>
        </w:pBdr>
        <w:spacing w:after="0"/>
        <w:ind w:left="720"/>
        <w:rPr>
          <w:rFonts w:ascii="Courier New" w:hAnsi="Courier New"/>
          <w:noProof/>
          <w:color w:val="0000FF"/>
          <w:sz w:val="16"/>
        </w:rPr>
      </w:pPr>
      <w:r w:rsidRPr="00C52907">
        <w:rPr>
          <w:rFonts w:ascii="Courier New" w:hAnsi="Courier New"/>
          <w:noProof/>
          <w:color w:val="0000FF"/>
          <w:sz w:val="16"/>
        </w:rPr>
        <w:t>#!/usr/bin/perl -w</w:t>
      </w:r>
    </w:p>
    <w:p w14:paraId="0F81C17B"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7FE83F28"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Specify our plan, how many tests we're writing</w:t>
      </w:r>
    </w:p>
    <w:p w14:paraId="0BCBD992"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use Test::More tests =&gt; 9;</w:t>
      </w:r>
    </w:p>
    <w:p w14:paraId="26666938"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41DF3F24"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or alternately, if we don't know how many:</w:t>
      </w:r>
    </w:p>
    <w:p w14:paraId="2C8631F4"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use Test::More qw(no_plan);</w:t>
      </w:r>
    </w:p>
    <w:p w14:paraId="33372A5E"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666131FC"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Check that our module compiles and can be "use"d.</w:t>
      </w:r>
    </w:p>
    <w:p w14:paraId="39C78895"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BEGIN { use_ok( 'Inflectra::SpiraTest::Addons::Samples::TestMe' ); }</w:t>
      </w:r>
    </w:p>
    <w:p w14:paraId="36CF9585"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54A7DD8A"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Check our module can be required. Very similar test to that above.</w:t>
      </w:r>
    </w:p>
    <w:p w14:paraId="46EAE940"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require_ok( 'Inflectra::SpiraTest::Addons::Samples::TestMe' );</w:t>
      </w:r>
    </w:p>
    <w:p w14:paraId="3D03083A"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385F79F4"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There are a number of ways to generate the "ok" tests. These are:</w:t>
      </w:r>
    </w:p>
    <w:p w14:paraId="41D65A29"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ok: first argument is true, second argument is name of test.</w:t>
      </w:r>
    </w:p>
    <w:p w14:paraId="574DAC89"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is: first argument equals (eq) second argument, third argument is name of test.</w:t>
      </w:r>
    </w:p>
    <w:p w14:paraId="59E0F536"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isnt: first argument does not equal (ne) the second, third is name of test</w:t>
      </w:r>
    </w:p>
    <w:p w14:paraId="262BF29C"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lastRenderedPageBreak/>
        <w:t xml:space="preserve"> # like: first argument matches regexp in second, third is name of test</w:t>
      </w:r>
    </w:p>
    <w:p w14:paraId="7F0703EA"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unlike: first argument does not match regexp, third is name of test</w:t>
      </w:r>
    </w:p>
    <w:p w14:paraId="4B2E1F85"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cmp_ok: compares first and third argument with comparison in second. Forth is test name.</w:t>
      </w:r>
    </w:p>
    <w:p w14:paraId="437C005E"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0726E1D4"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xml:space="preserve"> # Here are some examples that should PASS</w:t>
      </w:r>
    </w:p>
    <w:p w14:paraId="79B24705"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ok( add(1,1) == 2, "Basic addition is working");</w:t>
      </w:r>
    </w:p>
    <w:p w14:paraId="475B962F"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1F9D5D39"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is ( subtract(2,1), 1, "Basic subtraction is working");</w:t>
      </w:r>
    </w:p>
    <w:p w14:paraId="730E0681"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isnt( multiply(2,2), 5, "Basic multiplication doesn't fail");</w:t>
      </w:r>
    </w:p>
    <w:p w14:paraId="7C1C88E8"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6DBD2AD5"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Here are some examples that should FAIL</w:t>
      </w:r>
    </w:p>
    <w:p w14:paraId="0D2125A4"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ok( add(1,1) == 3, "Basic addition is working");</w:t>
      </w:r>
    </w:p>
    <w:p w14:paraId="4BADCC95"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658E5F52"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is ( subtract(2,1), 0, "Basic subtraction is working");</w:t>
      </w:r>
    </w:p>
    <w:p w14:paraId="21EBBBE9"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 isnt( multiply(2,2), 4, "Basic multiplication doesn't fail");</w:t>
      </w:r>
    </w:p>
    <w:p w14:paraId="6B949B6E"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3F1BB73C"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 Here is an example of a test that throws an ERROR</w:t>
      </w:r>
    </w:p>
    <w:p w14:paraId="25513E68"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is($notdeclared, 1, "Undeclared variable test");</w:t>
      </w:r>
    </w:p>
    <w:p w14:paraId="38D3EBCE" w14:textId="77777777" w:rsidR="00C52907" w:rsidRDefault="00C52907" w:rsidP="00C52907"/>
    <w:p w14:paraId="350A1760" w14:textId="77777777" w:rsidR="00B5098B" w:rsidRDefault="00B5098B" w:rsidP="00C52907">
      <w:r>
        <w:t xml:space="preserve">The </w:t>
      </w:r>
      <w:r w:rsidR="00284FED">
        <w:t>TAP</w:t>
      </w:r>
      <w:r>
        <w:t xml:space="preserve"> test case</w:t>
      </w:r>
      <w:r w:rsidR="00284FED">
        <w:t xml:space="preserve">s in the sample code use the </w:t>
      </w:r>
      <w:proofErr w:type="gramStart"/>
      <w:r w:rsidR="00284FED">
        <w:t>Test::</w:t>
      </w:r>
      <w:proofErr w:type="gramEnd"/>
      <w:r w:rsidR="00284FED">
        <w:t>More library which provides the necessary assertion methods for testing results from the code under test.</w:t>
      </w:r>
      <w:r>
        <w:t xml:space="preserve"> </w:t>
      </w:r>
      <w:r w:rsidR="00284FED">
        <w:t xml:space="preserve">The tests are themselves executed by adding their filenames to an array passed to the default </w:t>
      </w:r>
      <w:proofErr w:type="gramStart"/>
      <w:r w:rsidR="00284FED">
        <w:t>TAP::</w:t>
      </w:r>
      <w:proofErr w:type="gramEnd"/>
      <w:r w:rsidR="00284FED">
        <w:t>Harness class. To run the test cases, you just need to execute the SampleHarness.pl file from the command line, and the test output will be echoed onto the screen.</w:t>
      </w:r>
    </w:p>
    <w:p w14:paraId="5F2F9A09" w14:textId="77777777" w:rsidR="00B5098B" w:rsidRDefault="00284FED" w:rsidP="00B5098B">
      <w:r>
        <w:t>Now</w:t>
      </w:r>
      <w:r w:rsidR="00B5098B">
        <w:t xml:space="preserve">, to use SpiraTest with </w:t>
      </w:r>
      <w:r>
        <w:t xml:space="preserve">TAR, each of the TAP test case files (e.g. SampleTest1.pl, SampleTest2.pl in our example) </w:t>
      </w:r>
      <w:r w:rsidR="00B5098B">
        <w:t>needs to have a corresponding test case in SpiraTest. These can be either existing test cases that have manual test steps or they can be new test cases designed specifically for automated testing and therefore have no defined test steps. In either case,</w:t>
      </w:r>
      <w:r w:rsidR="00B5098B" w:rsidRPr="00757817">
        <w:rPr>
          <w:i/>
        </w:rPr>
        <w:t xml:space="preserve"> </w:t>
      </w:r>
      <w:r w:rsidRPr="00757817">
        <w:rPr>
          <w:i/>
        </w:rPr>
        <w:t>no</w:t>
      </w:r>
      <w:r w:rsidR="00B5098B" w:rsidRPr="00757817">
        <w:rPr>
          <w:i/>
        </w:rPr>
        <w:t xml:space="preserve"> changes </w:t>
      </w:r>
      <w:r w:rsidRPr="00757817">
        <w:rPr>
          <w:i/>
        </w:rPr>
        <w:t xml:space="preserve">need to </w:t>
      </w:r>
      <w:r w:rsidR="00757817" w:rsidRPr="00757817">
        <w:rPr>
          <w:i/>
        </w:rPr>
        <w:t>be made to the individual test cases</w:t>
      </w:r>
      <w:r w:rsidR="00757817">
        <w:t>, but the following changes need to be made to the test harness (illustrated in yellow below)</w:t>
      </w:r>
      <w:r w:rsidR="00B5098B">
        <w:t>:</w:t>
      </w:r>
    </w:p>
    <w:p w14:paraId="40353525" w14:textId="77777777" w:rsidR="00C52907" w:rsidRPr="003A0E60" w:rsidRDefault="00C52907" w:rsidP="00C52907">
      <w:pPr>
        <w:pBdr>
          <w:left w:val="thinThickSmallGap" w:sz="24" w:space="4" w:color="FF9900"/>
        </w:pBdr>
        <w:spacing w:after="0"/>
        <w:ind w:left="720"/>
        <w:rPr>
          <w:rFonts w:ascii="Courier New" w:hAnsi="Courier New"/>
          <w:noProof/>
          <w:color w:val="008000"/>
          <w:sz w:val="16"/>
        </w:rPr>
      </w:pPr>
      <w:r w:rsidRPr="003A0E60">
        <w:rPr>
          <w:rFonts w:ascii="Courier New" w:hAnsi="Courier New"/>
          <w:noProof/>
          <w:color w:val="008000"/>
          <w:sz w:val="16"/>
        </w:rPr>
        <w:t>#this is a test case that tests addition operations</w:t>
      </w:r>
    </w:p>
    <w:p w14:paraId="5444992B" w14:textId="77777777" w:rsidR="00C52907" w:rsidRPr="00C52907" w:rsidRDefault="00C52907" w:rsidP="00C52907">
      <w:pPr>
        <w:pBdr>
          <w:left w:val="thinThickSmallGap" w:sz="24" w:space="4" w:color="FF9900"/>
        </w:pBdr>
        <w:spacing w:after="0"/>
        <w:ind w:left="720"/>
        <w:rPr>
          <w:rFonts w:ascii="Courier New" w:hAnsi="Courier New"/>
          <w:noProof/>
          <w:color w:val="0000FF"/>
          <w:sz w:val="16"/>
        </w:rPr>
      </w:pPr>
      <w:r w:rsidRPr="00C52907">
        <w:rPr>
          <w:rFonts w:ascii="Courier New" w:hAnsi="Courier New"/>
          <w:noProof/>
          <w:color w:val="0000FF"/>
          <w:sz w:val="16"/>
        </w:rPr>
        <w:t>#!/usr/bin/perl -w</w:t>
      </w:r>
    </w:p>
    <w:p w14:paraId="66B4E075" w14:textId="77777777" w:rsid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use </w:t>
      </w:r>
      <w:r w:rsidRPr="00C52907">
        <w:rPr>
          <w:rFonts w:ascii="Courier New" w:hAnsi="Courier New"/>
          <w:noProof/>
          <w:sz w:val="16"/>
          <w:shd w:val="clear" w:color="auto" w:fill="FFFF00"/>
        </w:rPr>
        <w:t>Inflectra::SpiraTest::Addons::SpiraHarness::Harness</w:t>
      </w:r>
      <w:r w:rsidRPr="00C52907">
        <w:rPr>
          <w:rFonts w:ascii="Courier New" w:hAnsi="Courier New"/>
          <w:noProof/>
          <w:sz w:val="16"/>
        </w:rPr>
        <w:t>;</w:t>
      </w:r>
    </w:p>
    <w:p w14:paraId="4413E08A"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4999E786"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#instantiate the harness</w:t>
      </w:r>
    </w:p>
    <w:p w14:paraId="3053CDE8"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 xml:space="preserve">my $harness = </w:t>
      </w:r>
      <w:r w:rsidRPr="00757817">
        <w:rPr>
          <w:rFonts w:ascii="Courier New" w:hAnsi="Courier New"/>
          <w:noProof/>
          <w:sz w:val="16"/>
          <w:shd w:val="clear" w:color="auto" w:fill="FFFF00"/>
        </w:rPr>
        <w:t>Inflectra::SpiraTest::Addons::SpiraHarness::Harness-&gt;new</w:t>
      </w:r>
      <w:r w:rsidRPr="00C52907">
        <w:rPr>
          <w:rFonts w:ascii="Courier New" w:hAnsi="Courier New"/>
          <w:noProof/>
          <w:sz w:val="16"/>
        </w:rPr>
        <w:t>;</w:t>
      </w:r>
    </w:p>
    <w:p w14:paraId="1A0F0909"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#specify the spiratest custom harness properties</w:t>
      </w:r>
    </w:p>
    <w:p w14:paraId="4DDA6A3F"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 = {};</w:t>
      </w:r>
    </w:p>
    <w:p w14:paraId="4F2AD3C5"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$spira_args-&gt;{"base_url"} = "http://localhost/</w:t>
      </w:r>
      <w:r w:rsidR="00694321">
        <w:rPr>
          <w:rFonts w:ascii="Courier New" w:hAnsi="Courier New"/>
          <w:noProof/>
          <w:sz w:val="16"/>
          <w:shd w:val="clear" w:color="auto" w:fill="FFFF00"/>
        </w:rPr>
        <w:t>SpiraTest</w:t>
      </w:r>
      <w:r w:rsidRPr="00757817">
        <w:rPr>
          <w:rFonts w:ascii="Courier New" w:hAnsi="Courier New"/>
          <w:noProof/>
          <w:sz w:val="16"/>
          <w:shd w:val="clear" w:color="auto" w:fill="FFFF00"/>
        </w:rPr>
        <w:t>";</w:t>
      </w:r>
    </w:p>
    <w:p w14:paraId="390B0116"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$spira_args-&gt;{"user_name"} = "fredbloggs";</w:t>
      </w:r>
    </w:p>
    <w:p w14:paraId="76357EA2"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$spira_args-&gt;{"password"} = "fredbloggs";</w:t>
      </w:r>
    </w:p>
    <w:p w14:paraId="7D47FE4A"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$spira_args-&gt;{"project_id"} = 1;</w:t>
      </w:r>
    </w:p>
    <w:p w14:paraId="4DF35D62"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$spira_args-&gt;{"release_id"} = 1;</w:t>
      </w:r>
    </w:p>
    <w:p w14:paraId="0C52663A"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$spira_args-&gt;{"test_set_id"} = 1;</w:t>
      </w:r>
    </w:p>
    <w:p w14:paraId="50286894"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$harness-&gt;{"spira_args"} = $spira_args;</w:t>
      </w:r>
    </w:p>
    <w:p w14:paraId="3940E7BB"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0A06D557"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#define the list of tests and their SpiraTest Mapping</w:t>
      </w:r>
    </w:p>
    <w:p w14:paraId="43332D5E" w14:textId="77777777" w:rsidR="00C52907" w:rsidRPr="00C52907" w:rsidRDefault="00C52907" w:rsidP="00C52907">
      <w:pPr>
        <w:pBdr>
          <w:left w:val="thinThickSmallGap" w:sz="24" w:space="4" w:color="FF9900"/>
        </w:pBdr>
        <w:spacing w:after="0"/>
        <w:ind w:left="720"/>
        <w:rPr>
          <w:rFonts w:ascii="Courier New" w:hAnsi="Courier New"/>
          <w:noProof/>
          <w:color w:val="008000"/>
          <w:sz w:val="16"/>
        </w:rPr>
      </w:pPr>
      <w:r w:rsidRPr="00C52907">
        <w:rPr>
          <w:rFonts w:ascii="Courier New" w:hAnsi="Courier New"/>
          <w:noProof/>
          <w:color w:val="008000"/>
          <w:sz w:val="16"/>
        </w:rPr>
        <w:t>#Hash is of the format: TestFile =&gt; Test Case ID</w:t>
      </w:r>
    </w:p>
    <w:p w14:paraId="1D6042EC"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C52907">
        <w:rPr>
          <w:rFonts w:ascii="Courier New" w:hAnsi="Courier New"/>
          <w:noProof/>
          <w:sz w:val="16"/>
        </w:rPr>
        <w:t xml:space="preserve">my </w:t>
      </w:r>
      <w:r w:rsidRPr="00757817">
        <w:rPr>
          <w:rFonts w:ascii="Courier New" w:hAnsi="Courier New"/>
          <w:noProof/>
          <w:sz w:val="16"/>
          <w:shd w:val="clear" w:color="auto" w:fill="FFFF00"/>
        </w:rPr>
        <w:t>$tests = {};</w:t>
      </w:r>
    </w:p>
    <w:p w14:paraId="10F40E10"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$tests-&gt;{"SampleTest1.pl"} = 2;</w:t>
      </w:r>
    </w:p>
    <w:p w14:paraId="7DCC235F" w14:textId="77777777" w:rsidR="00C52907" w:rsidRPr="00757817" w:rsidRDefault="00C52907" w:rsidP="00C52907">
      <w:pPr>
        <w:pBdr>
          <w:left w:val="thinThickSmallGap" w:sz="24" w:space="4" w:color="FF9900"/>
        </w:pBdr>
        <w:spacing w:after="0"/>
        <w:ind w:left="720"/>
        <w:rPr>
          <w:rFonts w:ascii="Courier New" w:hAnsi="Courier New"/>
          <w:noProof/>
          <w:sz w:val="16"/>
          <w:shd w:val="clear" w:color="auto" w:fill="FFFF00"/>
        </w:rPr>
      </w:pPr>
      <w:r w:rsidRPr="00757817">
        <w:rPr>
          <w:rFonts w:ascii="Courier New" w:hAnsi="Courier New"/>
          <w:noProof/>
          <w:sz w:val="16"/>
          <w:shd w:val="clear" w:color="auto" w:fill="FFFF00"/>
        </w:rPr>
        <w:t>$tests-&gt;{"SampleTest2.pl"} = 3;</w:t>
      </w:r>
    </w:p>
    <w:p w14:paraId="1B75F01F" w14:textId="77777777" w:rsidR="00C52907" w:rsidRPr="00C52907" w:rsidRDefault="00C52907" w:rsidP="00C52907">
      <w:pPr>
        <w:pBdr>
          <w:left w:val="thinThickSmallGap" w:sz="24" w:space="4" w:color="FF9900"/>
        </w:pBdr>
        <w:spacing w:after="0"/>
        <w:ind w:left="720"/>
        <w:rPr>
          <w:rFonts w:ascii="Courier New" w:hAnsi="Courier New"/>
          <w:noProof/>
          <w:sz w:val="16"/>
        </w:rPr>
      </w:pPr>
    </w:p>
    <w:p w14:paraId="16898B70" w14:textId="77777777" w:rsidR="00C52907" w:rsidRPr="00C52907" w:rsidRDefault="00C52907" w:rsidP="00C52907">
      <w:pPr>
        <w:pBdr>
          <w:left w:val="thinThickSmallGap" w:sz="24" w:space="4" w:color="FF9900"/>
        </w:pBdr>
        <w:spacing w:after="0"/>
        <w:ind w:left="720"/>
        <w:rPr>
          <w:rFonts w:ascii="Courier New" w:hAnsi="Courier New"/>
          <w:noProof/>
          <w:sz w:val="16"/>
        </w:rPr>
      </w:pPr>
      <w:r w:rsidRPr="00C52907">
        <w:rPr>
          <w:rFonts w:ascii="Courier New" w:hAnsi="Courier New"/>
          <w:noProof/>
          <w:sz w:val="16"/>
        </w:rPr>
        <w:t>$harness-&gt;runtests(</w:t>
      </w:r>
      <w:r w:rsidRPr="00757817">
        <w:rPr>
          <w:rFonts w:ascii="Courier New" w:hAnsi="Courier New"/>
          <w:noProof/>
          <w:sz w:val="16"/>
          <w:shd w:val="clear" w:color="auto" w:fill="FFFF00"/>
        </w:rPr>
        <w:t>$tests</w:t>
      </w:r>
      <w:r w:rsidRPr="00C52907">
        <w:rPr>
          <w:rFonts w:ascii="Courier New" w:hAnsi="Courier New"/>
          <w:noProof/>
          <w:sz w:val="16"/>
        </w:rPr>
        <w:t>);</w:t>
      </w:r>
    </w:p>
    <w:p w14:paraId="35B707AD" w14:textId="77777777" w:rsidR="00B5098B" w:rsidRDefault="00B5098B" w:rsidP="00B5098B">
      <w:r>
        <w:br/>
      </w:r>
      <w:r w:rsidR="00757817">
        <w:t xml:space="preserve">Firstly you need to use the SpiraTest specific harness rather than the general </w:t>
      </w:r>
      <w:proofErr w:type="gramStart"/>
      <w:r w:rsidR="00757817">
        <w:t>TAP::</w:t>
      </w:r>
      <w:proofErr w:type="gramEnd"/>
      <w:r w:rsidR="00757817">
        <w:t xml:space="preserve">Harness library. This new class is actually a subclass of the standard one, so it supports all the same methods, with the exception of the </w:t>
      </w:r>
      <w:proofErr w:type="spellStart"/>
      <w:r w:rsidR="00757817">
        <w:t>runtests</w:t>
      </w:r>
      <w:proofErr w:type="spellEnd"/>
      <w:r w:rsidR="00757817">
        <w:t xml:space="preserve"> command, which now accepts a Perl </w:t>
      </w:r>
      <w:proofErr w:type="spellStart"/>
      <w:r w:rsidR="00757817">
        <w:t>hashref</w:t>
      </w:r>
      <w:proofErr w:type="spellEnd"/>
      <w:r w:rsidR="00757817">
        <w:t xml:space="preserve"> rather than a simple array.</w:t>
      </w:r>
    </w:p>
    <w:p w14:paraId="49AE5655" w14:textId="77777777" w:rsidR="00757817" w:rsidRDefault="00757817" w:rsidP="00B5098B">
      <w:proofErr w:type="gramStart"/>
      <w:r>
        <w:lastRenderedPageBreak/>
        <w:t>Also</w:t>
      </w:r>
      <w:proofErr w:type="gramEnd"/>
      <w:r>
        <w:t xml:space="preserve"> you need to create and pass a </w:t>
      </w:r>
      <w:proofErr w:type="spellStart"/>
      <w:r>
        <w:t>hashref</w:t>
      </w:r>
      <w:proofErr w:type="spellEnd"/>
      <w:r>
        <w:t xml:space="preserve"> of arguments to the test harness (the </w:t>
      </w:r>
      <w:proofErr w:type="spellStart"/>
      <w:r>
        <w:t>spira_args</w:t>
      </w:r>
      <w:proofErr w:type="spellEnd"/>
      <w:r>
        <w:t xml:space="preserve"> property on the instantiated harness class) so that it knows how to access the SpiraTest server during test execution:</w:t>
      </w:r>
    </w:p>
    <w:p w14:paraId="4032D697" w14:textId="77777777" w:rsidR="00B5098B" w:rsidRDefault="00757817" w:rsidP="00B5098B">
      <w:pPr>
        <w:numPr>
          <w:ilvl w:val="0"/>
          <w:numId w:val="25"/>
        </w:numPr>
      </w:pPr>
      <w:proofErr w:type="spellStart"/>
      <w:r>
        <w:rPr>
          <w:b/>
        </w:rPr>
        <w:t>base_u</w:t>
      </w:r>
      <w:r w:rsidR="00B5098B">
        <w:rPr>
          <w:b/>
        </w:rPr>
        <w:t>rl</w:t>
      </w:r>
      <w:proofErr w:type="spellEnd"/>
      <w:r w:rsidR="00B5098B">
        <w:t xml:space="preserve">– The base URL used to access your instance of SpiraTest (e.g. </w:t>
      </w:r>
      <w:hyperlink r:id="rId49" w:history="1">
        <w:r w:rsidR="00B5098B" w:rsidRPr="007F1FB6">
          <w:rPr>
            <w:rStyle w:val="Hyperlink"/>
          </w:rPr>
          <w:t>http://myserver/SpiraTest</w:t>
        </w:r>
      </w:hyperlink>
      <w:r w:rsidR="00B5098B">
        <w:t>). It should include the protocol (e.g. http/https), the server-name, the port number (if not 80/443) and the virtual directory (if there is one).</w:t>
      </w:r>
    </w:p>
    <w:p w14:paraId="795F4547" w14:textId="77777777" w:rsidR="00B5098B" w:rsidRDefault="00757817" w:rsidP="00B5098B">
      <w:pPr>
        <w:numPr>
          <w:ilvl w:val="0"/>
          <w:numId w:val="25"/>
        </w:numPr>
      </w:pPr>
      <w:proofErr w:type="spellStart"/>
      <w:r>
        <w:rPr>
          <w:b/>
        </w:rPr>
        <w:t>user_n</w:t>
      </w:r>
      <w:r w:rsidR="00B5098B" w:rsidRPr="00D205C4">
        <w:rPr>
          <w:b/>
        </w:rPr>
        <w:t>ame</w:t>
      </w:r>
      <w:proofErr w:type="spellEnd"/>
      <w:r w:rsidR="00B5098B">
        <w:t xml:space="preserve"> - A valid username for the instance of SpiraTest that has access to the project specified above</w:t>
      </w:r>
    </w:p>
    <w:p w14:paraId="56F1C09C" w14:textId="77777777" w:rsidR="00B5098B" w:rsidRDefault="00B5098B" w:rsidP="00B5098B">
      <w:pPr>
        <w:numPr>
          <w:ilvl w:val="0"/>
          <w:numId w:val="25"/>
        </w:numPr>
      </w:pPr>
      <w:r w:rsidRPr="00D205C4">
        <w:rPr>
          <w:b/>
        </w:rPr>
        <w:t>password</w:t>
      </w:r>
      <w:r>
        <w:t xml:space="preserve"> - A valid password for the user specified above</w:t>
      </w:r>
    </w:p>
    <w:p w14:paraId="1376F86A" w14:textId="77777777" w:rsidR="00B5098B" w:rsidRPr="00504A33" w:rsidRDefault="00757817" w:rsidP="00B5098B">
      <w:pPr>
        <w:numPr>
          <w:ilvl w:val="0"/>
          <w:numId w:val="25"/>
        </w:numPr>
      </w:pPr>
      <w:r>
        <w:rPr>
          <w:b/>
        </w:rPr>
        <w:t>project_i</w:t>
      </w:r>
      <w:r w:rsidR="00B5098B">
        <w:rPr>
          <w:b/>
        </w:rPr>
        <w:t>d</w:t>
      </w:r>
      <w:r w:rsidR="00B5098B">
        <w:t xml:space="preserve"> - The ID of the project inside SpiraTest (this can be found on the project homepage in the “Project Overview” section)</w:t>
      </w:r>
    </w:p>
    <w:p w14:paraId="5624C8E2" w14:textId="77777777" w:rsidR="00B5098B" w:rsidRDefault="00757817" w:rsidP="00B5098B">
      <w:pPr>
        <w:numPr>
          <w:ilvl w:val="0"/>
          <w:numId w:val="25"/>
        </w:numPr>
      </w:pPr>
      <w:r>
        <w:rPr>
          <w:b/>
        </w:rPr>
        <w:t>release_i</w:t>
      </w:r>
      <w:r w:rsidR="00B5098B">
        <w:rPr>
          <w:b/>
        </w:rPr>
        <w:t>d</w:t>
      </w:r>
      <w:r w:rsidR="00B5098B">
        <w:t xml:space="preserve"> - T</w:t>
      </w:r>
      <w:r w:rsidR="00B5098B" w:rsidRPr="00504A33">
        <w:t xml:space="preserve">he ID of the SpiraTest release to associate the test run with. This can be found on the releases list page (click on the </w:t>
      </w:r>
      <w:r w:rsidR="00B5098B">
        <w:t xml:space="preserve">Planning &gt; </w:t>
      </w:r>
      <w:r w:rsidR="00B5098B" w:rsidRPr="00504A33">
        <w:t xml:space="preserve">Releases tab). If you don’t want to associate the test run with a specific release, just </w:t>
      </w:r>
      <w:r>
        <w:t>comment out the line</w:t>
      </w:r>
      <w:r w:rsidR="00B5098B" w:rsidRPr="00504A33">
        <w:t>.</w:t>
      </w:r>
    </w:p>
    <w:p w14:paraId="5C3B5FCA" w14:textId="77777777" w:rsidR="00B5098B" w:rsidRDefault="00757817" w:rsidP="00B5098B">
      <w:pPr>
        <w:numPr>
          <w:ilvl w:val="0"/>
          <w:numId w:val="25"/>
        </w:numPr>
      </w:pPr>
      <w:r>
        <w:rPr>
          <w:b/>
        </w:rPr>
        <w:t>test_set_i</w:t>
      </w:r>
      <w:r w:rsidR="00B5098B">
        <w:rPr>
          <w:b/>
        </w:rPr>
        <w:t>d</w:t>
      </w:r>
      <w:r w:rsidR="00B5098B">
        <w:t xml:space="preserve"> - T</w:t>
      </w:r>
      <w:r w:rsidR="00B5098B" w:rsidRPr="00504A33">
        <w:t xml:space="preserve">he ID of the SpiraTest </w:t>
      </w:r>
      <w:r w:rsidR="00B5098B">
        <w:t>test set</w:t>
      </w:r>
      <w:r w:rsidR="00B5098B" w:rsidRPr="00504A33">
        <w:t xml:space="preserve"> to associate the test run with. This can be found on the </w:t>
      </w:r>
      <w:r w:rsidR="00B5098B">
        <w:t>test set</w:t>
      </w:r>
      <w:r w:rsidR="00B5098B" w:rsidRPr="00504A33">
        <w:t xml:space="preserve"> list page (click on the </w:t>
      </w:r>
      <w:r w:rsidR="00B5098B">
        <w:t>Testing &gt; Test Sets</w:t>
      </w:r>
      <w:r w:rsidR="00B5098B" w:rsidRPr="00504A33">
        <w:t xml:space="preserve"> tab). If you don’t want to associate the test run with a specific </w:t>
      </w:r>
      <w:r w:rsidR="00B5098B">
        <w:t>test set</w:t>
      </w:r>
      <w:r w:rsidR="00B5098B" w:rsidRPr="00504A33">
        <w:t xml:space="preserve">, just </w:t>
      </w:r>
      <w:r>
        <w:t>comment out the line</w:t>
      </w:r>
      <w:r w:rsidR="00B5098B" w:rsidRPr="00504A33">
        <w:t>.</w:t>
      </w:r>
    </w:p>
    <w:p w14:paraId="6CD6B27B" w14:textId="77777777" w:rsidR="00757817" w:rsidRDefault="00757817" w:rsidP="00B5098B">
      <w:r>
        <w:t xml:space="preserve">Finally instead of passing a simple array of the test case files to be executed, you instead need to create a Perl </w:t>
      </w:r>
      <w:proofErr w:type="spellStart"/>
      <w:r>
        <w:t>hashref</w:t>
      </w:r>
      <w:proofErr w:type="spellEnd"/>
      <w:r>
        <w:t xml:space="preserve"> and pass that to the </w:t>
      </w:r>
      <w:proofErr w:type="spellStart"/>
      <w:proofErr w:type="gramStart"/>
      <w:r>
        <w:t>runtests</w:t>
      </w:r>
      <w:proofErr w:type="spellEnd"/>
      <w:r>
        <w:t>(</w:t>
      </w:r>
      <w:proofErr w:type="gramEnd"/>
      <w:r>
        <w:t xml:space="preserve">…) method. The </w:t>
      </w:r>
      <w:proofErr w:type="spellStart"/>
      <w:r>
        <w:t>hashref</w:t>
      </w:r>
      <w:proofErr w:type="spellEnd"/>
      <w:r>
        <w:t xml:space="preserve"> needs to contain a list of the various test case files and their associated SpiraTest Test Case ID with the TC prefix removed (e.g. test case TC00005 would be just 5).</w:t>
      </w:r>
    </w:p>
    <w:p w14:paraId="0389FA52" w14:textId="77777777" w:rsidR="00B5098B" w:rsidRDefault="00B5098B" w:rsidP="00B5098B">
      <w:r>
        <w:t xml:space="preserve">Now all you need to do is save your code, </w:t>
      </w:r>
      <w:r w:rsidR="00757817">
        <w:t>r</w:t>
      </w:r>
      <w:r>
        <w:t>un the test fixtures as you would normally do</w:t>
      </w:r>
      <w:r w:rsidR="00757817">
        <w:t xml:space="preserve"> (e.g. by executing </w:t>
      </w:r>
      <w:r>
        <w:t xml:space="preserve">from the command line), and when you view the test cases in SpiraTest, you should see a </w:t>
      </w:r>
      <w:proofErr w:type="gramStart"/>
      <w:r w:rsidR="002B5D01">
        <w:t>Perl::</w:t>
      </w:r>
      <w:proofErr w:type="gramEnd"/>
      <w:r w:rsidR="002B5D01">
        <w:t>TAP</w:t>
      </w:r>
      <w:r>
        <w:t xml:space="preserve"> automated test run displayed in the list of executed test runs:</w:t>
      </w:r>
    </w:p>
    <w:p w14:paraId="5F54C2FA" w14:textId="77777777" w:rsidR="00B5098B" w:rsidRDefault="008652C8" w:rsidP="00B5098B">
      <w:r>
        <w:rPr>
          <w:noProof/>
        </w:rPr>
        <w:drawing>
          <wp:inline distT="0" distB="0" distL="0" distR="0" wp14:anchorId="69914DF9" wp14:editId="066931C3">
            <wp:extent cx="5486400" cy="1379220"/>
            <wp:effectExtent l="19050" t="19050" r="38100" b="30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3792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1C8CA95" w14:textId="77777777" w:rsidR="00B5098B" w:rsidRDefault="00B5098B" w:rsidP="00B5098B">
      <w:r>
        <w:t xml:space="preserve">Clicking on one of the </w:t>
      </w:r>
      <w:proofErr w:type="gramStart"/>
      <w:r w:rsidR="002B5D01">
        <w:t>Perl::</w:t>
      </w:r>
      <w:proofErr w:type="gramEnd"/>
      <w:r w:rsidR="002B5D01">
        <w:t>TAP</w:t>
      </w:r>
      <w:r>
        <w:t xml:space="preserve"> test runs will bring up a screen that provides information regarding what </w:t>
      </w:r>
      <w:r w:rsidR="002B5D01">
        <w:t>Perl::TAP</w:t>
      </w:r>
      <w:r>
        <w:t xml:space="preserve"> test method failed, what the error was, together with the associated code stack-trace:</w:t>
      </w:r>
    </w:p>
    <w:p w14:paraId="1F10A733" w14:textId="77777777" w:rsidR="00B5098B" w:rsidRDefault="008652C8" w:rsidP="00B5098B">
      <w:r>
        <w:rPr>
          <w:noProof/>
        </w:rPr>
        <w:lastRenderedPageBreak/>
        <w:drawing>
          <wp:inline distT="0" distB="0" distL="0" distR="0" wp14:anchorId="0CA6B353" wp14:editId="723A3471">
            <wp:extent cx="4282440" cy="2948940"/>
            <wp:effectExtent l="19050" t="19050" r="41910" b="419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2440" cy="294894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CEB06AC" w14:textId="77777777" w:rsidR="00B5098B" w:rsidRDefault="00B5098B" w:rsidP="00B5098B">
      <w:r>
        <w:t xml:space="preserve">Congratulations… You are now able to run </w:t>
      </w:r>
      <w:r w:rsidR="002B5D01">
        <w:t>Perl TAP</w:t>
      </w:r>
      <w:r>
        <w:t xml:space="preserve"> </w:t>
      </w:r>
      <w:r w:rsidR="002B5D01">
        <w:t xml:space="preserve">unit </w:t>
      </w:r>
      <w:r>
        <w:t>tests and have the results be recorded within SpiraTest. The sample test suite</w:t>
      </w:r>
      <w:r w:rsidR="002B5D01" w:rsidRPr="002B5D01">
        <w:rPr>
          <w:rFonts w:ascii="Courier" w:hAnsi="Courier"/>
        </w:rPr>
        <w:t xml:space="preserve"> </w:t>
      </w:r>
      <w:r w:rsidR="002B5D01">
        <w:rPr>
          <w:rFonts w:ascii="Courier" w:hAnsi="Courier"/>
        </w:rPr>
        <w:t>SampleHarness</w:t>
      </w:r>
      <w:r w:rsidR="002B5D01" w:rsidRPr="002B5D01">
        <w:rPr>
          <w:rFonts w:ascii="Courier" w:hAnsi="Courier"/>
        </w:rPr>
        <w:t>.pl</w:t>
      </w:r>
      <w:r w:rsidR="002B5D01" w:rsidRPr="002B5D01">
        <w:t xml:space="preserve"> </w:t>
      </w:r>
      <w:r w:rsidRPr="00504A33">
        <w:t>together wi</w:t>
      </w:r>
      <w:r>
        <w:t xml:space="preserve">th </w:t>
      </w:r>
      <w:r w:rsidR="002B5D01">
        <w:t xml:space="preserve">its </w:t>
      </w:r>
      <w:r>
        <w:t>two test cases (</w:t>
      </w:r>
      <w:r w:rsidR="002B5D01" w:rsidRPr="002B5D01">
        <w:rPr>
          <w:rFonts w:ascii="Courier" w:hAnsi="Courier"/>
        </w:rPr>
        <w:t>SampleTest1.pl</w:t>
      </w:r>
      <w:r>
        <w:t xml:space="preserve"> and </w:t>
      </w:r>
      <w:r w:rsidR="002B5D01" w:rsidRPr="002B5D01">
        <w:rPr>
          <w:rFonts w:ascii="Courier" w:hAnsi="Courier"/>
        </w:rPr>
        <w:t>SampleTest2.pl</w:t>
      </w:r>
      <w:r>
        <w:t>) is provided with the installation.</w:t>
      </w:r>
    </w:p>
    <w:p w14:paraId="3F6BE8B3" w14:textId="56A256C9" w:rsidR="000220C4" w:rsidRDefault="000220C4" w:rsidP="000220C4">
      <w:pPr>
        <w:pStyle w:val="Heading1"/>
      </w:pPr>
      <w:r>
        <w:br w:type="page"/>
      </w:r>
      <w:bookmarkStart w:id="20" w:name="_Toc523137234"/>
      <w:r w:rsidR="009C5658">
        <w:lastRenderedPageBreak/>
        <w:t>1</w:t>
      </w:r>
      <w:r w:rsidR="00980824">
        <w:t>1</w:t>
      </w:r>
      <w:r>
        <w:t xml:space="preserve">. Integrating with </w:t>
      </w:r>
      <w:proofErr w:type="spellStart"/>
      <w:r>
        <w:t>PHPUnit</w:t>
      </w:r>
      <w:bookmarkEnd w:id="20"/>
      <w:proofErr w:type="spellEnd"/>
    </w:p>
    <w:p w14:paraId="29CAEA4E" w14:textId="65EBEC4E" w:rsidR="000220C4" w:rsidRPr="00F71161" w:rsidRDefault="009C5658" w:rsidP="000220C4">
      <w:pPr>
        <w:pStyle w:val="Heading2"/>
      </w:pPr>
      <w:r>
        <w:t>1</w:t>
      </w:r>
      <w:r w:rsidR="00980824">
        <w:t>1</w:t>
      </w:r>
      <w:r w:rsidR="000220C4">
        <w:t xml:space="preserve">.1. Installing the </w:t>
      </w:r>
      <w:proofErr w:type="spellStart"/>
      <w:r w:rsidR="000220C4">
        <w:t>PHPUnit</w:t>
      </w:r>
      <w:proofErr w:type="spellEnd"/>
      <w:r w:rsidR="000220C4">
        <w:t xml:space="preserve"> Extension</w:t>
      </w:r>
    </w:p>
    <w:p w14:paraId="688B6C8E" w14:textId="77777777" w:rsidR="000220C4" w:rsidRDefault="000220C4" w:rsidP="000220C4">
      <w:r>
        <w:t xml:space="preserve">This section outlines how to install the SpiraTest Extension for </w:t>
      </w:r>
      <w:proofErr w:type="spellStart"/>
      <w:r>
        <w:t>PHPUnit</w:t>
      </w:r>
      <w:proofErr w:type="spellEnd"/>
      <w:r>
        <w:t xml:space="preserve"> onto a workstation so that you can then run automated </w:t>
      </w:r>
      <w:proofErr w:type="spellStart"/>
      <w:r>
        <w:t>PHPUnit</w:t>
      </w:r>
      <w:proofErr w:type="spellEnd"/>
      <w:r>
        <w:t xml:space="preserve"> tests against a PHP application and have the results be recorded as test runs inside SpiraTest. It assumes that you already have a working installation of SpiraTest v2.3 or later, and a working PHP development environment. If you have an earlier version of SpiraTest you will need to upgrade to at least v2.3 before trying to use this extension.</w:t>
      </w:r>
    </w:p>
    <w:p w14:paraId="47D06298" w14:textId="77777777" w:rsidR="000220C4" w:rsidRDefault="000220C4" w:rsidP="000220C4">
      <w:r>
        <w:t xml:space="preserve">To obtain the latest version of the SpiraTest </w:t>
      </w:r>
      <w:proofErr w:type="spellStart"/>
      <w:r>
        <w:t>PHPUnit</w:t>
      </w:r>
      <w:proofErr w:type="spellEnd"/>
      <w:r>
        <w:t xml:space="preserve"> extension you simply need to go to </w:t>
      </w:r>
      <w:hyperlink r:id="rId52" w:history="1">
        <w:r w:rsidRPr="004D6BE4">
          <w:rPr>
            <w:rStyle w:val="Hyperlink"/>
          </w:rPr>
          <w:t>http://www.inflectra.com/SpiraTest/Downloads.aspx</w:t>
        </w:r>
      </w:hyperlink>
      <w:r>
        <w:t xml:space="preserve"> page and download the </w:t>
      </w:r>
      <w:proofErr w:type="spellStart"/>
      <w:r>
        <w:t>PHPUnit</w:t>
      </w:r>
      <w:proofErr w:type="spellEnd"/>
      <w:r>
        <w:t xml:space="preserve"> Extension compressed archive (.zip). This process is described in the </w:t>
      </w:r>
      <w:r w:rsidRPr="007F0633">
        <w:rPr>
          <w:i/>
        </w:rPr>
        <w:t>SpiraTest Administration Guide</w:t>
      </w:r>
      <w:r>
        <w:t xml:space="preserve"> in more detail.</w:t>
      </w:r>
    </w:p>
    <w:p w14:paraId="20634759" w14:textId="77777777" w:rsidR="000220C4" w:rsidRDefault="000220C4" w:rsidP="000220C4">
      <w:r>
        <w:t xml:space="preserve">The </w:t>
      </w:r>
      <w:proofErr w:type="spellStart"/>
      <w:r>
        <w:t>PHPUnit</w:t>
      </w:r>
      <w:proofErr w:type="spellEnd"/>
      <w:r>
        <w:t xml:space="preserve"> extension is provided as a set of PHP source files that can be imported into your existing unit tests to add the SpiraTest reporting functionality. Once you have downloaded the Zip archive, you simply need to </w:t>
      </w:r>
      <w:proofErr w:type="spellStart"/>
      <w:r>
        <w:t>uncompress</w:t>
      </w:r>
      <w:proofErr w:type="spellEnd"/>
      <w:r>
        <w:t xml:space="preserve"> it into a folder of your choice on your local system (e.g. C:\Program Files\SpiraTest\</w:t>
      </w:r>
      <w:proofErr w:type="spellStart"/>
      <w:r>
        <w:t>PHPUnit</w:t>
      </w:r>
      <w:proofErr w:type="spellEnd"/>
      <w:r>
        <w:t xml:space="preserve"> Extension)</w:t>
      </w:r>
    </w:p>
    <w:p w14:paraId="1BB4EAEA" w14:textId="77777777" w:rsidR="000220C4" w:rsidRDefault="000220C4" w:rsidP="000220C4">
      <w:r>
        <w:t xml:space="preserve">Now to use the extension within your test cases, you need to first make sure that the folder is added to the </w:t>
      </w:r>
      <w:r w:rsidR="00F91EC2">
        <w:t>PHP</w:t>
      </w:r>
      <w:r>
        <w:t xml:space="preserve"> </w:t>
      </w:r>
      <w:proofErr w:type="spellStart"/>
      <w:r w:rsidR="00F91EC2">
        <w:rPr>
          <w:i/>
        </w:rPr>
        <w:t>include_path</w:t>
      </w:r>
      <w:proofErr w:type="spellEnd"/>
      <w:r>
        <w:t xml:space="preserve">. The method for doing this is dependent on the platform you’re using, so please refer to the documentation on </w:t>
      </w:r>
      <w:hyperlink r:id="rId53" w:history="1">
        <w:r w:rsidR="00F91EC2">
          <w:rPr>
            <w:rStyle w:val="Hyperlink"/>
          </w:rPr>
          <w:t>php</w:t>
        </w:r>
        <w:r w:rsidRPr="00B27D35">
          <w:rPr>
            <w:rStyle w:val="Hyperlink"/>
          </w:rPr>
          <w:t>.org</w:t>
        </w:r>
      </w:hyperlink>
      <w:r>
        <w:t xml:space="preserve"> for details on the appropriate method for your platform. </w:t>
      </w:r>
      <w:proofErr w:type="gramStart"/>
      <w:r w:rsidR="00F91EC2">
        <w:t>Alternatively</w:t>
      </w:r>
      <w:proofErr w:type="gramEnd"/>
      <w:r w:rsidR="00F91EC2">
        <w:t xml:space="preserve"> you can copy the </w:t>
      </w:r>
      <w:proofErr w:type="spellStart"/>
      <w:r w:rsidR="00F91EC2">
        <w:t>PHPUnit</w:t>
      </w:r>
      <w:proofErr w:type="spellEnd"/>
      <w:r w:rsidR="00F91EC2">
        <w:t xml:space="preserve"> extension files to the root of the PHP installation and then just include the extension files using the root folder syntax.</w:t>
      </w:r>
    </w:p>
    <w:p w14:paraId="06A4D4B9" w14:textId="77777777" w:rsidR="000220C4" w:rsidRPr="00706942" w:rsidRDefault="00F91EC2" w:rsidP="000220C4">
      <w:r>
        <w:t>Once you have completed these</w:t>
      </w:r>
      <w:r w:rsidR="000220C4">
        <w:t xml:space="preserve"> step</w:t>
      </w:r>
      <w:r>
        <w:t>s</w:t>
      </w:r>
      <w:r w:rsidR="000220C4">
        <w:t xml:space="preserve">, you are now ready to begin using your </w:t>
      </w:r>
      <w:proofErr w:type="spellStart"/>
      <w:r w:rsidR="000220C4">
        <w:t>PHPUnit</w:t>
      </w:r>
      <w:proofErr w:type="spellEnd"/>
      <w:r w:rsidR="000220C4">
        <w:t xml:space="preserve"> test fixtures with SpiraTest.</w:t>
      </w:r>
    </w:p>
    <w:p w14:paraId="7C817C25" w14:textId="60CC48AE" w:rsidR="000220C4" w:rsidRDefault="009C5658" w:rsidP="000220C4">
      <w:pPr>
        <w:pStyle w:val="Heading2"/>
      </w:pPr>
      <w:r>
        <w:t>1</w:t>
      </w:r>
      <w:r w:rsidR="00980824">
        <w:t>1</w:t>
      </w:r>
      <w:r w:rsidR="000220C4">
        <w:t xml:space="preserve">.2. Using </w:t>
      </w:r>
      <w:proofErr w:type="spellStart"/>
      <w:r w:rsidR="000220C4">
        <w:t>PHPUnit</w:t>
      </w:r>
      <w:proofErr w:type="spellEnd"/>
      <w:r w:rsidR="000220C4">
        <w:t xml:space="preserve"> with SpiraTest</w:t>
      </w:r>
    </w:p>
    <w:p w14:paraId="0E848776" w14:textId="77777777" w:rsidR="00F91EC2" w:rsidRDefault="00F91EC2" w:rsidP="00F91EC2">
      <w:pPr>
        <w:jc w:val="both"/>
      </w:pPr>
      <w:r>
        <w:t xml:space="preserve">The typical code structure for a </w:t>
      </w:r>
      <w:proofErr w:type="spellStart"/>
      <w:r>
        <w:t>PHPUnit</w:t>
      </w:r>
      <w:proofErr w:type="spellEnd"/>
      <w:r>
        <w:t xml:space="preserve"> test suite and test case coded in PHP is as follows:</w:t>
      </w:r>
    </w:p>
    <w:p w14:paraId="0D4D82A0" w14:textId="77777777" w:rsidR="00F91EC2" w:rsidRPr="00F91EC2" w:rsidRDefault="00F91EC2" w:rsidP="00F91EC2">
      <w:pPr>
        <w:jc w:val="both"/>
        <w:rPr>
          <w:u w:val="single"/>
        </w:rPr>
      </w:pPr>
      <w:r w:rsidRPr="00F91EC2">
        <w:rPr>
          <w:u w:val="single"/>
        </w:rPr>
        <w:t>a) Sample Test Suite</w:t>
      </w:r>
    </w:p>
    <w:p w14:paraId="7198F5E9" w14:textId="77777777" w:rsidR="00F91EC2" w:rsidRPr="00F91EC2" w:rsidRDefault="00F91EC2" w:rsidP="00F91EC2">
      <w:pPr>
        <w:pStyle w:val="Code"/>
        <w:rPr>
          <w:color w:val="0000FF"/>
        </w:rPr>
      </w:pPr>
      <w:r w:rsidRPr="00F91EC2">
        <w:rPr>
          <w:color w:val="0000FF"/>
        </w:rPr>
        <w:t>&lt;?php</w:t>
      </w:r>
    </w:p>
    <w:p w14:paraId="141ED7EB" w14:textId="77777777" w:rsidR="00F91EC2" w:rsidRPr="00F91EC2" w:rsidRDefault="00F91EC2" w:rsidP="00F91EC2">
      <w:pPr>
        <w:pStyle w:val="Code"/>
        <w:rPr>
          <w:color w:val="008000"/>
        </w:rPr>
      </w:pPr>
      <w:r w:rsidRPr="00F91EC2">
        <w:rPr>
          <w:color w:val="008000"/>
        </w:rPr>
        <w:t>/**</w:t>
      </w:r>
    </w:p>
    <w:p w14:paraId="7E4E17FA" w14:textId="77777777" w:rsidR="00F91EC2" w:rsidRPr="00F91EC2" w:rsidRDefault="00F91EC2" w:rsidP="00F91EC2">
      <w:pPr>
        <w:pStyle w:val="Code"/>
        <w:rPr>
          <w:color w:val="008000"/>
        </w:rPr>
      </w:pPr>
      <w:r>
        <w:rPr>
          <w:color w:val="008000"/>
        </w:rPr>
        <w:t xml:space="preserve"> </w:t>
      </w:r>
      <w:r w:rsidRPr="00F91EC2">
        <w:rPr>
          <w:color w:val="008000"/>
        </w:rPr>
        <w:t xml:space="preserve">* </w:t>
      </w:r>
    </w:p>
    <w:p w14:paraId="14FAC836" w14:textId="77777777" w:rsidR="00F91EC2" w:rsidRPr="00F91EC2" w:rsidRDefault="00F91EC2" w:rsidP="00F91EC2">
      <w:pPr>
        <w:pStyle w:val="Code"/>
        <w:rPr>
          <w:color w:val="008000"/>
        </w:rPr>
      </w:pPr>
      <w:r w:rsidRPr="00F91EC2">
        <w:rPr>
          <w:color w:val="008000"/>
        </w:rPr>
        <w:t xml:space="preserve"> * @author</w:t>
      </w:r>
      <w:r w:rsidRPr="00F91EC2">
        <w:rPr>
          <w:color w:val="008000"/>
        </w:rPr>
        <w:tab/>
      </w:r>
      <w:r w:rsidRPr="00F91EC2">
        <w:rPr>
          <w:color w:val="008000"/>
        </w:rPr>
        <w:tab/>
        <w:t>Inflectra Corporation</w:t>
      </w:r>
    </w:p>
    <w:p w14:paraId="73DF72CA" w14:textId="77777777" w:rsidR="00F91EC2" w:rsidRPr="00F91EC2" w:rsidRDefault="00F91EC2" w:rsidP="00F91EC2">
      <w:pPr>
        <w:pStyle w:val="Code"/>
        <w:rPr>
          <w:color w:val="008000"/>
        </w:rPr>
      </w:pPr>
      <w:r w:rsidRPr="00F91EC2">
        <w:rPr>
          <w:color w:val="008000"/>
        </w:rPr>
        <w:t xml:space="preserve"> * @version</w:t>
      </w:r>
      <w:r w:rsidRPr="00F91EC2">
        <w:rPr>
          <w:color w:val="008000"/>
        </w:rPr>
        <w:tab/>
      </w:r>
      <w:r w:rsidRPr="00F91EC2">
        <w:rPr>
          <w:color w:val="008000"/>
        </w:rPr>
        <w:tab/>
        <w:t>2.3.0</w:t>
      </w:r>
    </w:p>
    <w:p w14:paraId="5E43B1E8" w14:textId="77777777" w:rsidR="00F91EC2" w:rsidRPr="00F91EC2" w:rsidRDefault="00F91EC2" w:rsidP="00F91EC2">
      <w:pPr>
        <w:pStyle w:val="Code"/>
        <w:rPr>
          <w:color w:val="008000"/>
        </w:rPr>
      </w:pPr>
      <w:r w:rsidRPr="00F91EC2">
        <w:rPr>
          <w:color w:val="008000"/>
        </w:rPr>
        <w:t xml:space="preserve"> *</w:t>
      </w:r>
    </w:p>
    <w:p w14:paraId="660CFB4E" w14:textId="77777777" w:rsidR="00F91EC2" w:rsidRPr="00F91EC2" w:rsidRDefault="00F91EC2" w:rsidP="00F91EC2">
      <w:pPr>
        <w:pStyle w:val="Code"/>
        <w:rPr>
          <w:color w:val="008000"/>
        </w:rPr>
      </w:pPr>
      <w:r w:rsidRPr="00F91EC2">
        <w:rPr>
          <w:color w:val="008000"/>
        </w:rPr>
        <w:t xml:space="preserve"> */</w:t>
      </w:r>
    </w:p>
    <w:p w14:paraId="1B11BA00" w14:textId="77777777" w:rsidR="00F91EC2" w:rsidRDefault="00F91EC2" w:rsidP="00F91EC2">
      <w:pPr>
        <w:pStyle w:val="Code"/>
      </w:pPr>
      <w:r>
        <w:t xml:space="preserve"> </w:t>
      </w:r>
    </w:p>
    <w:p w14:paraId="1219639A" w14:textId="77777777" w:rsidR="00F91EC2" w:rsidRDefault="00F91EC2" w:rsidP="00F91EC2">
      <w:pPr>
        <w:pStyle w:val="Code"/>
      </w:pPr>
      <w:r>
        <w:t xml:space="preserve"> require_once 'PHPUnit/Framework.php';</w:t>
      </w:r>
    </w:p>
    <w:p w14:paraId="730EB700" w14:textId="77777777" w:rsidR="00F91EC2" w:rsidRDefault="00F91EC2" w:rsidP="00F91EC2">
      <w:pPr>
        <w:pStyle w:val="Code"/>
      </w:pPr>
      <w:r>
        <w:t xml:space="preserve"> require_once 'PHPUnit/TextUI/ResultPrinter.php';</w:t>
      </w:r>
    </w:p>
    <w:p w14:paraId="168F73B6" w14:textId="77777777" w:rsidR="00F91EC2" w:rsidRDefault="00F91EC2" w:rsidP="00F91EC2">
      <w:pPr>
        <w:pStyle w:val="Code"/>
      </w:pPr>
      <w:r>
        <w:t xml:space="preserve"> require_once './SimpleTest.php';</w:t>
      </w:r>
    </w:p>
    <w:p w14:paraId="1856D893" w14:textId="77777777" w:rsidR="00F91EC2" w:rsidRDefault="00F91EC2" w:rsidP="00F91EC2">
      <w:pPr>
        <w:pStyle w:val="Code"/>
      </w:pPr>
    </w:p>
    <w:p w14:paraId="56BF2F81" w14:textId="77777777" w:rsidR="00F91EC2" w:rsidRPr="00F91EC2" w:rsidRDefault="00F91EC2" w:rsidP="00F91EC2">
      <w:pPr>
        <w:pStyle w:val="Code"/>
        <w:rPr>
          <w:color w:val="008000"/>
        </w:rPr>
      </w:pPr>
      <w:r w:rsidRPr="00F91EC2">
        <w:rPr>
          <w:color w:val="008000"/>
        </w:rPr>
        <w:t xml:space="preserve"> // Create a test suite that contains the tests</w:t>
      </w:r>
    </w:p>
    <w:p w14:paraId="7F8E593A" w14:textId="77777777" w:rsidR="00F91EC2" w:rsidRPr="00F91EC2" w:rsidRDefault="00F91EC2" w:rsidP="00F91EC2">
      <w:pPr>
        <w:pStyle w:val="Code"/>
        <w:rPr>
          <w:color w:val="008000"/>
        </w:rPr>
      </w:pPr>
      <w:r w:rsidRPr="00F91EC2">
        <w:rPr>
          <w:color w:val="008000"/>
        </w:rPr>
        <w:t xml:space="preserve"> // from the ArrayTest class</w:t>
      </w:r>
    </w:p>
    <w:p w14:paraId="1301FF75" w14:textId="77777777" w:rsidR="00F91EC2" w:rsidRDefault="00F91EC2" w:rsidP="00F91EC2">
      <w:pPr>
        <w:pStyle w:val="Code"/>
      </w:pPr>
      <w:r>
        <w:t xml:space="preserve">  $suite = new PHPUnit_Framework_TestSuite('SimpleTest');</w:t>
      </w:r>
    </w:p>
    <w:p w14:paraId="4EB1E8DF" w14:textId="77777777" w:rsidR="00F91EC2" w:rsidRDefault="00F91EC2" w:rsidP="00F91EC2">
      <w:pPr>
        <w:pStyle w:val="Code"/>
      </w:pPr>
      <w:r>
        <w:t xml:space="preserve"> </w:t>
      </w:r>
    </w:p>
    <w:p w14:paraId="1A3F83C9" w14:textId="77777777" w:rsidR="00F91EC2" w:rsidRPr="00F91EC2" w:rsidRDefault="00F91EC2" w:rsidP="00F91EC2">
      <w:pPr>
        <w:pStyle w:val="Code"/>
        <w:rPr>
          <w:color w:val="008000"/>
        </w:rPr>
      </w:pPr>
      <w:r>
        <w:rPr>
          <w:color w:val="008000"/>
        </w:rPr>
        <w:t xml:space="preserve"> </w:t>
      </w:r>
      <w:r w:rsidRPr="00F91EC2">
        <w:rPr>
          <w:color w:val="008000"/>
        </w:rPr>
        <w:t xml:space="preserve">// Create a test result and attach the </w:t>
      </w:r>
      <w:r>
        <w:rPr>
          <w:color w:val="008000"/>
        </w:rPr>
        <w:t>default console text listener</w:t>
      </w:r>
    </w:p>
    <w:p w14:paraId="11AF8885" w14:textId="77777777" w:rsidR="00F91EC2" w:rsidRDefault="00F91EC2" w:rsidP="00F91EC2">
      <w:pPr>
        <w:pStyle w:val="Code"/>
      </w:pPr>
      <w:r>
        <w:t xml:space="preserve"> $result = new PHPUnit_Framework_TestResult;</w:t>
      </w:r>
    </w:p>
    <w:p w14:paraId="16150945" w14:textId="77777777" w:rsidR="00F91EC2" w:rsidRDefault="00F91EC2" w:rsidP="00F91EC2">
      <w:pPr>
        <w:pStyle w:val="Code"/>
      </w:pPr>
      <w:r>
        <w:t xml:space="preserve"> $textPrinter = new PHPUnit_TextUI_ResultPrinter;</w:t>
      </w:r>
    </w:p>
    <w:p w14:paraId="40116353" w14:textId="77777777" w:rsidR="00F91EC2" w:rsidRDefault="00F91EC2" w:rsidP="00F91EC2">
      <w:pPr>
        <w:pStyle w:val="Code"/>
      </w:pPr>
      <w:r>
        <w:t xml:space="preserve"> $result-&gt;addListener($textPrinter);</w:t>
      </w:r>
    </w:p>
    <w:p w14:paraId="761C3706" w14:textId="77777777" w:rsidR="00F91EC2" w:rsidRDefault="00F91EC2" w:rsidP="00F91EC2">
      <w:pPr>
        <w:pStyle w:val="Code"/>
      </w:pPr>
      <w:r>
        <w:t xml:space="preserve"> </w:t>
      </w:r>
    </w:p>
    <w:p w14:paraId="3377D326" w14:textId="77777777" w:rsidR="00F91EC2" w:rsidRPr="00F91EC2" w:rsidRDefault="00F91EC2" w:rsidP="00F91EC2">
      <w:pPr>
        <w:pStyle w:val="Code"/>
        <w:rPr>
          <w:color w:val="008000"/>
        </w:rPr>
      </w:pPr>
      <w:r w:rsidRPr="00F91EC2">
        <w:rPr>
          <w:color w:val="008000"/>
        </w:rPr>
        <w:t xml:space="preserve"> // Run the tests and print the results</w:t>
      </w:r>
    </w:p>
    <w:p w14:paraId="16EC16EC" w14:textId="77777777" w:rsidR="00F91EC2" w:rsidRDefault="00F91EC2" w:rsidP="00F91EC2">
      <w:pPr>
        <w:pStyle w:val="Code"/>
      </w:pPr>
      <w:r>
        <w:t xml:space="preserve"> $result = $suite-&gt;run($result);</w:t>
      </w:r>
    </w:p>
    <w:p w14:paraId="7A382576" w14:textId="77777777" w:rsidR="00F91EC2" w:rsidRDefault="00F91EC2" w:rsidP="00F91EC2">
      <w:pPr>
        <w:pStyle w:val="Code"/>
      </w:pPr>
      <w:r>
        <w:t xml:space="preserve"> $textPrinter-&gt;printResult($result);</w:t>
      </w:r>
    </w:p>
    <w:p w14:paraId="570215E1" w14:textId="77777777" w:rsidR="00F91EC2" w:rsidRDefault="00F91EC2" w:rsidP="00F91EC2">
      <w:pPr>
        <w:pStyle w:val="Code"/>
      </w:pPr>
    </w:p>
    <w:p w14:paraId="060E35E1" w14:textId="77777777" w:rsidR="00F91EC2" w:rsidRPr="00F91EC2" w:rsidRDefault="00F91EC2" w:rsidP="00F91EC2">
      <w:pPr>
        <w:pStyle w:val="Code"/>
        <w:rPr>
          <w:color w:val="0000FF"/>
        </w:rPr>
      </w:pPr>
      <w:r w:rsidRPr="00F91EC2">
        <w:rPr>
          <w:color w:val="0000FF"/>
        </w:rPr>
        <w:t xml:space="preserve"> ?&gt;</w:t>
      </w:r>
    </w:p>
    <w:p w14:paraId="6A35A3BF" w14:textId="77777777" w:rsidR="000220C4" w:rsidRDefault="000220C4" w:rsidP="000220C4"/>
    <w:p w14:paraId="26D7BA45" w14:textId="77777777" w:rsidR="00F91EC2" w:rsidRPr="00F91EC2" w:rsidRDefault="00F91EC2" w:rsidP="00F91EC2">
      <w:pPr>
        <w:jc w:val="both"/>
        <w:rPr>
          <w:u w:val="single"/>
        </w:rPr>
      </w:pPr>
      <w:r>
        <w:rPr>
          <w:u w:val="single"/>
        </w:rPr>
        <w:lastRenderedPageBreak/>
        <w:t>b</w:t>
      </w:r>
      <w:r w:rsidRPr="00F91EC2">
        <w:rPr>
          <w:u w:val="single"/>
        </w:rPr>
        <w:t xml:space="preserve">) Sample Test </w:t>
      </w:r>
      <w:r>
        <w:rPr>
          <w:u w:val="single"/>
        </w:rPr>
        <w:t>Case</w:t>
      </w:r>
    </w:p>
    <w:p w14:paraId="3D11A16A" w14:textId="77777777" w:rsidR="00F91EC2" w:rsidRPr="00F91EC2" w:rsidRDefault="00F91EC2" w:rsidP="00F91EC2">
      <w:pPr>
        <w:pStyle w:val="Code"/>
        <w:rPr>
          <w:color w:val="0000FF"/>
        </w:rPr>
      </w:pPr>
      <w:r w:rsidRPr="00F91EC2">
        <w:rPr>
          <w:color w:val="0000FF"/>
        </w:rPr>
        <w:t>&lt;?php</w:t>
      </w:r>
    </w:p>
    <w:p w14:paraId="686A29C2" w14:textId="77777777" w:rsidR="00F91EC2" w:rsidRPr="00F91EC2" w:rsidRDefault="00F91EC2" w:rsidP="00F91EC2">
      <w:pPr>
        <w:pStyle w:val="Code"/>
      </w:pPr>
      <w:r w:rsidRPr="00F91EC2">
        <w:t>require_once 'PHPUnit/Framework/TestCase.php';</w:t>
      </w:r>
    </w:p>
    <w:p w14:paraId="4BD0F7E7" w14:textId="77777777" w:rsidR="00F91EC2" w:rsidRPr="00F91EC2" w:rsidRDefault="00F91EC2" w:rsidP="00F91EC2">
      <w:pPr>
        <w:pStyle w:val="Code"/>
      </w:pPr>
    </w:p>
    <w:p w14:paraId="2AC33F7F" w14:textId="77777777" w:rsidR="00F91EC2" w:rsidRPr="00F91EC2" w:rsidRDefault="00F91EC2" w:rsidP="00F91EC2">
      <w:pPr>
        <w:pStyle w:val="Code"/>
        <w:rPr>
          <w:color w:val="008000"/>
        </w:rPr>
      </w:pPr>
      <w:r w:rsidRPr="00F91EC2">
        <w:rPr>
          <w:color w:val="008000"/>
        </w:rPr>
        <w:t>/**</w:t>
      </w:r>
    </w:p>
    <w:p w14:paraId="1F67B82A" w14:textId="77777777" w:rsidR="00A320C4" w:rsidRDefault="00A320C4" w:rsidP="00F91EC2">
      <w:pPr>
        <w:pStyle w:val="Code"/>
        <w:rPr>
          <w:color w:val="008000"/>
        </w:rPr>
      </w:pPr>
      <w:r>
        <w:rPr>
          <w:color w:val="008000"/>
        </w:rPr>
        <w:t xml:space="preserve"> * Some simple tests</w:t>
      </w:r>
    </w:p>
    <w:p w14:paraId="6910F29B" w14:textId="77777777" w:rsidR="00F91EC2" w:rsidRPr="00F91EC2" w:rsidRDefault="00A320C4" w:rsidP="00F91EC2">
      <w:pPr>
        <w:pStyle w:val="Code"/>
        <w:rPr>
          <w:color w:val="008000"/>
        </w:rPr>
      </w:pPr>
      <w:r>
        <w:rPr>
          <w:color w:val="008000"/>
        </w:rPr>
        <w:t xml:space="preserve"> </w:t>
      </w:r>
      <w:r w:rsidR="00F91EC2" w:rsidRPr="00F91EC2">
        <w:rPr>
          <w:color w:val="008000"/>
        </w:rPr>
        <w:t xml:space="preserve">* </w:t>
      </w:r>
    </w:p>
    <w:p w14:paraId="4A380BDC" w14:textId="77777777" w:rsidR="00F91EC2" w:rsidRPr="00F91EC2" w:rsidRDefault="00F91EC2" w:rsidP="00F91EC2">
      <w:pPr>
        <w:pStyle w:val="Code"/>
        <w:rPr>
          <w:color w:val="008000"/>
        </w:rPr>
      </w:pPr>
      <w:r w:rsidRPr="00F91EC2">
        <w:rPr>
          <w:color w:val="008000"/>
        </w:rPr>
        <w:t xml:space="preserve"> * @author</w:t>
      </w:r>
      <w:r w:rsidRPr="00F91EC2">
        <w:rPr>
          <w:color w:val="008000"/>
        </w:rPr>
        <w:tab/>
      </w:r>
      <w:r w:rsidRPr="00F91EC2">
        <w:rPr>
          <w:color w:val="008000"/>
        </w:rPr>
        <w:tab/>
        <w:t>Inflectra Corporation</w:t>
      </w:r>
    </w:p>
    <w:p w14:paraId="632BD1CF" w14:textId="77777777" w:rsidR="00F91EC2" w:rsidRPr="00F91EC2" w:rsidRDefault="00F91EC2" w:rsidP="00F91EC2">
      <w:pPr>
        <w:pStyle w:val="Code"/>
        <w:rPr>
          <w:color w:val="008000"/>
        </w:rPr>
      </w:pPr>
      <w:r w:rsidRPr="00F91EC2">
        <w:rPr>
          <w:color w:val="008000"/>
        </w:rPr>
        <w:t xml:space="preserve"> * @version</w:t>
      </w:r>
      <w:r w:rsidRPr="00F91EC2">
        <w:rPr>
          <w:color w:val="008000"/>
        </w:rPr>
        <w:tab/>
      </w:r>
      <w:r w:rsidRPr="00F91EC2">
        <w:rPr>
          <w:color w:val="008000"/>
        </w:rPr>
        <w:tab/>
        <w:t>2.2.0</w:t>
      </w:r>
    </w:p>
    <w:p w14:paraId="231CD8B4" w14:textId="77777777" w:rsidR="00F91EC2" w:rsidRPr="00F91EC2" w:rsidRDefault="00F91EC2" w:rsidP="00F91EC2">
      <w:pPr>
        <w:pStyle w:val="Code"/>
        <w:rPr>
          <w:color w:val="008000"/>
        </w:rPr>
      </w:pPr>
      <w:r w:rsidRPr="00F91EC2">
        <w:rPr>
          <w:color w:val="008000"/>
        </w:rPr>
        <w:t xml:space="preserve"> *</w:t>
      </w:r>
    </w:p>
    <w:p w14:paraId="24B23773" w14:textId="77777777" w:rsidR="00F91EC2" w:rsidRPr="00F91EC2" w:rsidRDefault="00F91EC2" w:rsidP="00F91EC2">
      <w:pPr>
        <w:pStyle w:val="Code"/>
        <w:rPr>
          <w:color w:val="008000"/>
        </w:rPr>
      </w:pPr>
      <w:r w:rsidRPr="00F91EC2">
        <w:rPr>
          <w:color w:val="008000"/>
        </w:rPr>
        <w:t xml:space="preserve"> */</w:t>
      </w:r>
    </w:p>
    <w:p w14:paraId="64060A3F" w14:textId="77777777" w:rsidR="00F91EC2" w:rsidRPr="00F91EC2" w:rsidRDefault="00F91EC2" w:rsidP="00F91EC2">
      <w:pPr>
        <w:pStyle w:val="Code"/>
      </w:pPr>
      <w:r w:rsidRPr="00F91EC2">
        <w:t xml:space="preserve"> </w:t>
      </w:r>
    </w:p>
    <w:p w14:paraId="56C3FA10" w14:textId="77777777" w:rsidR="00F91EC2" w:rsidRPr="00F91EC2" w:rsidRDefault="00F91EC2" w:rsidP="00F91EC2">
      <w:pPr>
        <w:pStyle w:val="Code"/>
      </w:pPr>
      <w:r w:rsidRPr="00F91EC2">
        <w:t>class SimpleTest extends</w:t>
      </w:r>
      <w:r w:rsidRPr="000B3497">
        <w:rPr>
          <w:shd w:val="clear" w:color="auto" w:fill="FFFF00"/>
        </w:rPr>
        <w:t xml:space="preserve"> PHPUnit_Framework_TestCase</w:t>
      </w:r>
    </w:p>
    <w:p w14:paraId="375D1639" w14:textId="77777777" w:rsidR="00F91EC2" w:rsidRPr="00F91EC2" w:rsidRDefault="00F91EC2" w:rsidP="00F91EC2">
      <w:pPr>
        <w:pStyle w:val="Code"/>
      </w:pPr>
      <w:r w:rsidRPr="00F91EC2">
        <w:t>{</w:t>
      </w:r>
    </w:p>
    <w:p w14:paraId="092A5D74" w14:textId="77777777" w:rsidR="00F91EC2" w:rsidRPr="00F91EC2" w:rsidRDefault="00F91EC2" w:rsidP="00F91EC2">
      <w:pPr>
        <w:pStyle w:val="Code"/>
      </w:pPr>
      <w:r w:rsidRPr="00F91EC2">
        <w:tab/>
        <w:t>protected $fValue1;</w:t>
      </w:r>
    </w:p>
    <w:p w14:paraId="394FEF53" w14:textId="77777777" w:rsidR="00F91EC2" w:rsidRPr="00F91EC2" w:rsidRDefault="00F91EC2" w:rsidP="00F91EC2">
      <w:pPr>
        <w:pStyle w:val="Code"/>
      </w:pPr>
      <w:r w:rsidRPr="00F91EC2">
        <w:tab/>
        <w:t>protected $fValue2;</w:t>
      </w:r>
    </w:p>
    <w:p w14:paraId="4A9D283B" w14:textId="77777777" w:rsidR="00F91EC2" w:rsidRPr="00F91EC2" w:rsidRDefault="00F91EC2" w:rsidP="00F91EC2">
      <w:pPr>
        <w:pStyle w:val="Code"/>
      </w:pPr>
    </w:p>
    <w:p w14:paraId="0A1D3A8D" w14:textId="77777777" w:rsidR="00F91EC2" w:rsidRPr="00F91EC2" w:rsidRDefault="00F91EC2" w:rsidP="00F91EC2">
      <w:pPr>
        <w:pStyle w:val="Code"/>
        <w:rPr>
          <w:color w:val="008000"/>
        </w:rPr>
      </w:pPr>
      <w:r w:rsidRPr="00F91EC2">
        <w:rPr>
          <w:color w:val="008000"/>
        </w:rPr>
        <w:tab/>
        <w:t>/**</w:t>
      </w:r>
    </w:p>
    <w:p w14:paraId="1E5BE1E8" w14:textId="77777777" w:rsidR="00F91EC2" w:rsidRPr="00F91EC2" w:rsidRDefault="00F91EC2" w:rsidP="00F91EC2">
      <w:pPr>
        <w:pStyle w:val="Code"/>
        <w:rPr>
          <w:color w:val="008000"/>
        </w:rPr>
      </w:pPr>
      <w:r w:rsidRPr="00F91EC2">
        <w:rPr>
          <w:color w:val="008000"/>
        </w:rPr>
        <w:tab/>
        <w:t xml:space="preserve"> * Sets up the unit test</w:t>
      </w:r>
    </w:p>
    <w:p w14:paraId="45F63AFA" w14:textId="77777777" w:rsidR="00F91EC2" w:rsidRPr="00F91EC2" w:rsidRDefault="00F91EC2" w:rsidP="00F91EC2">
      <w:pPr>
        <w:pStyle w:val="Code"/>
        <w:rPr>
          <w:color w:val="008000"/>
        </w:rPr>
      </w:pPr>
      <w:r w:rsidRPr="00F91EC2">
        <w:rPr>
          <w:color w:val="008000"/>
        </w:rPr>
        <w:tab/>
        <w:t xml:space="preserve"> */</w:t>
      </w:r>
    </w:p>
    <w:p w14:paraId="12415D6B" w14:textId="77777777" w:rsidR="00F91EC2" w:rsidRPr="00F91EC2" w:rsidRDefault="00F91EC2" w:rsidP="00F91EC2">
      <w:pPr>
        <w:pStyle w:val="Code"/>
      </w:pPr>
      <w:r w:rsidRPr="00F91EC2">
        <w:tab/>
        <w:t>protected function setUp()</w:t>
      </w:r>
    </w:p>
    <w:p w14:paraId="70A9881E" w14:textId="77777777" w:rsidR="00F91EC2" w:rsidRPr="00F91EC2" w:rsidRDefault="00F91EC2" w:rsidP="00F91EC2">
      <w:pPr>
        <w:pStyle w:val="Code"/>
      </w:pPr>
      <w:r w:rsidRPr="00F91EC2">
        <w:tab/>
        <w:t>{</w:t>
      </w:r>
    </w:p>
    <w:p w14:paraId="32D7D438" w14:textId="77777777" w:rsidR="00F91EC2" w:rsidRPr="00F91EC2" w:rsidRDefault="00F91EC2" w:rsidP="00F91EC2">
      <w:pPr>
        <w:pStyle w:val="Code"/>
      </w:pPr>
      <w:r w:rsidRPr="00F91EC2">
        <w:tab/>
      </w:r>
      <w:r w:rsidRPr="00F91EC2">
        <w:tab/>
        <w:t>$this-&gt;fValue1= 2;</w:t>
      </w:r>
    </w:p>
    <w:p w14:paraId="1CF542C9" w14:textId="77777777" w:rsidR="00F91EC2" w:rsidRPr="00F91EC2" w:rsidRDefault="00F91EC2" w:rsidP="00F91EC2">
      <w:pPr>
        <w:pStyle w:val="Code"/>
      </w:pPr>
      <w:r w:rsidRPr="00F91EC2">
        <w:tab/>
      </w:r>
      <w:r w:rsidRPr="00F91EC2">
        <w:tab/>
        <w:t>$this-&gt;fValue2= 3;</w:t>
      </w:r>
    </w:p>
    <w:p w14:paraId="080FD5B7" w14:textId="77777777" w:rsidR="00F91EC2" w:rsidRPr="00F91EC2" w:rsidRDefault="00F91EC2" w:rsidP="00F91EC2">
      <w:pPr>
        <w:pStyle w:val="Code"/>
      </w:pPr>
      <w:r w:rsidRPr="00F91EC2">
        <w:tab/>
        <w:t>}</w:t>
      </w:r>
    </w:p>
    <w:p w14:paraId="628685E6" w14:textId="77777777" w:rsidR="00F91EC2" w:rsidRPr="00F91EC2" w:rsidRDefault="00F91EC2" w:rsidP="00F91EC2">
      <w:pPr>
        <w:pStyle w:val="Code"/>
      </w:pPr>
    </w:p>
    <w:p w14:paraId="5DCBC024" w14:textId="77777777" w:rsidR="00F91EC2" w:rsidRPr="00F91EC2" w:rsidRDefault="00F91EC2" w:rsidP="00F91EC2">
      <w:pPr>
        <w:pStyle w:val="Code"/>
        <w:rPr>
          <w:color w:val="008000"/>
        </w:rPr>
      </w:pPr>
      <w:r w:rsidRPr="00F91EC2">
        <w:rPr>
          <w:color w:val="008000"/>
        </w:rPr>
        <w:tab/>
        <w:t>/**</w:t>
      </w:r>
    </w:p>
    <w:p w14:paraId="6C96FB05" w14:textId="77777777" w:rsidR="00F91EC2" w:rsidRPr="00F91EC2" w:rsidRDefault="00F91EC2" w:rsidP="00F91EC2">
      <w:pPr>
        <w:pStyle w:val="Code"/>
        <w:rPr>
          <w:color w:val="008000"/>
        </w:rPr>
      </w:pPr>
      <w:r w:rsidRPr="00F91EC2">
        <w:rPr>
          <w:color w:val="008000"/>
        </w:rPr>
        <w:tab/>
        <w:t xml:space="preserve"> * Tests the addition of the two values</w:t>
      </w:r>
    </w:p>
    <w:p w14:paraId="7728D5C4" w14:textId="77777777" w:rsidR="00F91EC2" w:rsidRPr="00F91EC2" w:rsidRDefault="00F91EC2" w:rsidP="00F91EC2">
      <w:pPr>
        <w:pStyle w:val="Code"/>
        <w:rPr>
          <w:color w:val="008000"/>
        </w:rPr>
      </w:pPr>
      <w:r w:rsidRPr="00F91EC2">
        <w:rPr>
          <w:color w:val="008000"/>
        </w:rPr>
        <w:tab/>
        <w:t xml:space="preserve"> */</w:t>
      </w:r>
    </w:p>
    <w:p w14:paraId="749DB038" w14:textId="77777777" w:rsidR="00F91EC2" w:rsidRPr="00F91EC2" w:rsidRDefault="00A320C4" w:rsidP="00F91EC2">
      <w:pPr>
        <w:pStyle w:val="Code"/>
      </w:pPr>
      <w:r>
        <w:tab/>
        <w:t>public function testAdd</w:t>
      </w:r>
      <w:r w:rsidR="00F91EC2" w:rsidRPr="00F91EC2">
        <w:t>()</w:t>
      </w:r>
    </w:p>
    <w:p w14:paraId="607E4376" w14:textId="77777777" w:rsidR="00F91EC2" w:rsidRPr="00F91EC2" w:rsidRDefault="00F91EC2" w:rsidP="00F91EC2">
      <w:pPr>
        <w:pStyle w:val="Code"/>
      </w:pPr>
      <w:r w:rsidRPr="00F91EC2">
        <w:tab/>
        <w:t>{</w:t>
      </w:r>
    </w:p>
    <w:p w14:paraId="66EEEE17" w14:textId="77777777" w:rsidR="00F91EC2" w:rsidRPr="00F91EC2" w:rsidRDefault="00F91EC2" w:rsidP="00F91EC2">
      <w:pPr>
        <w:pStyle w:val="Code"/>
      </w:pPr>
      <w:r w:rsidRPr="00F91EC2">
        <w:tab/>
      </w:r>
      <w:r w:rsidRPr="00F91EC2">
        <w:tab/>
        <w:t>$result = $this-&gt;fValue1 + $this-&gt;fValue2;</w:t>
      </w:r>
    </w:p>
    <w:p w14:paraId="7730DB98" w14:textId="77777777" w:rsidR="00F91EC2" w:rsidRPr="00F91EC2" w:rsidRDefault="00F91EC2" w:rsidP="00F91EC2">
      <w:pPr>
        <w:pStyle w:val="Code"/>
      </w:pPr>
    </w:p>
    <w:p w14:paraId="28653DFF" w14:textId="77777777" w:rsidR="00F91EC2" w:rsidRPr="00F91EC2" w:rsidRDefault="00F91EC2" w:rsidP="00F91EC2">
      <w:pPr>
        <w:pStyle w:val="Code"/>
      </w:pPr>
      <w:r w:rsidRPr="00F91EC2">
        <w:tab/>
      </w:r>
      <w:r w:rsidRPr="00F91EC2">
        <w:tab/>
        <w:t>// forced failure result == 5</w:t>
      </w:r>
    </w:p>
    <w:p w14:paraId="4F082924" w14:textId="77777777" w:rsidR="00F91EC2" w:rsidRPr="00F91EC2" w:rsidRDefault="00F91EC2" w:rsidP="00F91EC2">
      <w:pPr>
        <w:pStyle w:val="Code"/>
      </w:pPr>
      <w:r w:rsidRPr="00F91EC2">
        <w:tab/>
      </w:r>
      <w:r w:rsidRPr="00F91EC2">
        <w:tab/>
        <w:t>$this-&gt;assertTrue ($result == 6);</w:t>
      </w:r>
    </w:p>
    <w:p w14:paraId="071F2B30" w14:textId="77777777" w:rsidR="00F91EC2" w:rsidRPr="00F91EC2" w:rsidRDefault="00F91EC2" w:rsidP="00F91EC2">
      <w:pPr>
        <w:pStyle w:val="Code"/>
      </w:pPr>
      <w:r w:rsidRPr="00F91EC2">
        <w:tab/>
        <w:t>}</w:t>
      </w:r>
    </w:p>
    <w:p w14:paraId="51C8937F" w14:textId="77777777" w:rsidR="00F91EC2" w:rsidRPr="00F91EC2" w:rsidRDefault="00F91EC2" w:rsidP="00F91EC2">
      <w:pPr>
        <w:pStyle w:val="Code"/>
      </w:pPr>
    </w:p>
    <w:p w14:paraId="16CF5EC8" w14:textId="77777777" w:rsidR="00F91EC2" w:rsidRPr="00F91EC2" w:rsidRDefault="00F91EC2" w:rsidP="00F91EC2">
      <w:pPr>
        <w:pStyle w:val="Code"/>
        <w:rPr>
          <w:color w:val="008000"/>
        </w:rPr>
      </w:pPr>
      <w:r w:rsidRPr="00F91EC2">
        <w:rPr>
          <w:color w:val="008000"/>
        </w:rPr>
        <w:tab/>
        <w:t>/**</w:t>
      </w:r>
    </w:p>
    <w:p w14:paraId="2C73EADC" w14:textId="77777777" w:rsidR="00F91EC2" w:rsidRPr="00F91EC2" w:rsidRDefault="00F91EC2" w:rsidP="00F91EC2">
      <w:pPr>
        <w:pStyle w:val="Code"/>
        <w:rPr>
          <w:color w:val="008000"/>
        </w:rPr>
      </w:pPr>
      <w:r w:rsidRPr="00F91EC2">
        <w:rPr>
          <w:color w:val="008000"/>
        </w:rPr>
        <w:tab/>
        <w:t xml:space="preserve"> * Tests division by zero</w:t>
      </w:r>
    </w:p>
    <w:p w14:paraId="7605C958" w14:textId="77777777" w:rsidR="00F91EC2" w:rsidRPr="00F91EC2" w:rsidRDefault="00F91EC2" w:rsidP="00F91EC2">
      <w:pPr>
        <w:pStyle w:val="Code"/>
        <w:rPr>
          <w:color w:val="008000"/>
        </w:rPr>
      </w:pPr>
      <w:r w:rsidRPr="00F91EC2">
        <w:rPr>
          <w:color w:val="008000"/>
        </w:rPr>
        <w:tab/>
        <w:t xml:space="preserve"> */</w:t>
      </w:r>
    </w:p>
    <w:p w14:paraId="570A237D"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3B004941" w14:textId="77777777" w:rsidR="00F91EC2" w:rsidRPr="00F91EC2" w:rsidRDefault="00F91EC2" w:rsidP="00F91EC2">
      <w:pPr>
        <w:pStyle w:val="Code"/>
      </w:pPr>
      <w:r w:rsidRPr="00F91EC2">
        <w:tab/>
        <w:t>pub</w:t>
      </w:r>
      <w:r w:rsidR="00A320C4">
        <w:t>lic function testDivideByZero</w:t>
      </w:r>
      <w:r w:rsidRPr="00F91EC2">
        <w:t>()</w:t>
      </w:r>
    </w:p>
    <w:p w14:paraId="15070A19" w14:textId="77777777" w:rsidR="00F91EC2" w:rsidRPr="00F91EC2" w:rsidRDefault="00F91EC2" w:rsidP="00F91EC2">
      <w:pPr>
        <w:pStyle w:val="Code"/>
      </w:pPr>
      <w:r w:rsidRPr="00F91EC2">
        <w:tab/>
        <w:t>{</w:t>
      </w:r>
    </w:p>
    <w:p w14:paraId="4A1B1F7F" w14:textId="77777777" w:rsidR="00F91EC2" w:rsidRPr="00F91EC2" w:rsidRDefault="00F91EC2" w:rsidP="00F91EC2">
      <w:pPr>
        <w:pStyle w:val="Code"/>
      </w:pPr>
      <w:r w:rsidRPr="00F91EC2">
        <w:tab/>
      </w:r>
      <w:r w:rsidRPr="00F91EC2">
        <w:tab/>
        <w:t>$zero = 0;</w:t>
      </w:r>
    </w:p>
    <w:p w14:paraId="0D9430BE" w14:textId="77777777" w:rsidR="00F91EC2" w:rsidRPr="00F91EC2" w:rsidRDefault="00F91EC2" w:rsidP="00F91EC2">
      <w:pPr>
        <w:pStyle w:val="Code"/>
      </w:pPr>
      <w:r w:rsidRPr="00F91EC2">
        <w:tab/>
      </w:r>
      <w:r w:rsidRPr="00F91EC2">
        <w:tab/>
        <w:t>$result = 8 / $zero;</w:t>
      </w:r>
    </w:p>
    <w:p w14:paraId="091EA831" w14:textId="77777777" w:rsidR="00F91EC2" w:rsidRPr="00F91EC2" w:rsidRDefault="00F91EC2" w:rsidP="00F91EC2">
      <w:pPr>
        <w:pStyle w:val="Code"/>
      </w:pPr>
      <w:r w:rsidRPr="00F91EC2">
        <w:tab/>
      </w:r>
      <w:r w:rsidRPr="00F91EC2">
        <w:tab/>
        <w:t>$result++; // avoid warning for not using result</w:t>
      </w:r>
    </w:p>
    <w:p w14:paraId="782717FE" w14:textId="77777777" w:rsidR="00F91EC2" w:rsidRPr="00F91EC2" w:rsidRDefault="00F91EC2" w:rsidP="00F91EC2">
      <w:pPr>
        <w:pStyle w:val="Code"/>
      </w:pPr>
      <w:r w:rsidRPr="00F91EC2">
        <w:tab/>
        <w:t>}</w:t>
      </w:r>
    </w:p>
    <w:p w14:paraId="0ED07452" w14:textId="77777777" w:rsidR="00F91EC2" w:rsidRPr="00F91EC2" w:rsidRDefault="00F91EC2" w:rsidP="00F91EC2">
      <w:pPr>
        <w:pStyle w:val="Code"/>
      </w:pPr>
    </w:p>
    <w:p w14:paraId="6E0B29CE" w14:textId="77777777" w:rsidR="00F91EC2" w:rsidRPr="00F91EC2" w:rsidRDefault="00F91EC2" w:rsidP="00F91EC2">
      <w:pPr>
        <w:pStyle w:val="Code"/>
        <w:rPr>
          <w:color w:val="008000"/>
        </w:rPr>
      </w:pPr>
      <w:r w:rsidRPr="00F91EC2">
        <w:rPr>
          <w:color w:val="008000"/>
        </w:rPr>
        <w:tab/>
        <w:t>/**</w:t>
      </w:r>
    </w:p>
    <w:p w14:paraId="3D4FB0A2" w14:textId="77777777" w:rsidR="00F91EC2" w:rsidRPr="00F91EC2" w:rsidRDefault="00F91EC2" w:rsidP="00F91EC2">
      <w:pPr>
        <w:pStyle w:val="Code"/>
        <w:rPr>
          <w:color w:val="008000"/>
        </w:rPr>
      </w:pPr>
      <w:r w:rsidRPr="00F91EC2">
        <w:rPr>
          <w:color w:val="008000"/>
        </w:rPr>
        <w:tab/>
        <w:t xml:space="preserve"> * Tests two equal values</w:t>
      </w:r>
    </w:p>
    <w:p w14:paraId="353806CD" w14:textId="77777777" w:rsidR="00F91EC2" w:rsidRPr="00F91EC2" w:rsidRDefault="00F91EC2" w:rsidP="00F91EC2">
      <w:pPr>
        <w:pStyle w:val="Code"/>
        <w:rPr>
          <w:color w:val="008000"/>
        </w:rPr>
      </w:pPr>
      <w:r w:rsidRPr="00F91EC2">
        <w:rPr>
          <w:color w:val="008000"/>
        </w:rPr>
        <w:tab/>
        <w:t xml:space="preserve"> */</w:t>
      </w:r>
    </w:p>
    <w:p w14:paraId="4169B90B"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0FECBB48" w14:textId="77777777" w:rsidR="00F91EC2" w:rsidRPr="00F91EC2" w:rsidRDefault="00A320C4" w:rsidP="00F91EC2">
      <w:pPr>
        <w:pStyle w:val="Code"/>
        <w:ind w:firstLine="576"/>
      </w:pPr>
      <w:r>
        <w:t>public function testEquals</w:t>
      </w:r>
      <w:r w:rsidR="00F91EC2" w:rsidRPr="00F91EC2">
        <w:t>()</w:t>
      </w:r>
    </w:p>
    <w:p w14:paraId="07D97C4C" w14:textId="77777777" w:rsidR="00F91EC2" w:rsidRPr="00F91EC2" w:rsidRDefault="00F91EC2" w:rsidP="00F91EC2">
      <w:pPr>
        <w:pStyle w:val="Code"/>
      </w:pPr>
      <w:r w:rsidRPr="00F91EC2">
        <w:tab/>
        <w:t>{</w:t>
      </w:r>
    </w:p>
    <w:p w14:paraId="3D82197F" w14:textId="77777777" w:rsidR="00F91EC2" w:rsidRPr="00F91EC2" w:rsidRDefault="00F91EC2" w:rsidP="00F91EC2">
      <w:pPr>
        <w:pStyle w:val="Code"/>
      </w:pPr>
      <w:r w:rsidRPr="00F91EC2">
        <w:tab/>
      </w:r>
      <w:r w:rsidRPr="00F91EC2">
        <w:tab/>
        <w:t>$this-&gt;assertEquals(12, 12);</w:t>
      </w:r>
    </w:p>
    <w:p w14:paraId="4318E538" w14:textId="77777777" w:rsidR="00F91EC2" w:rsidRPr="00F91EC2" w:rsidRDefault="00F91EC2" w:rsidP="00F91EC2">
      <w:pPr>
        <w:pStyle w:val="Code"/>
      </w:pPr>
      <w:r w:rsidRPr="00F91EC2">
        <w:tab/>
      </w:r>
      <w:r w:rsidRPr="00F91EC2">
        <w:tab/>
        <w:t>$this-&gt;assertEquals(12.0, 12.0);</w:t>
      </w:r>
    </w:p>
    <w:p w14:paraId="2D1E6525" w14:textId="77777777" w:rsidR="00F91EC2" w:rsidRPr="00F91EC2" w:rsidRDefault="00F91EC2" w:rsidP="00F91EC2">
      <w:pPr>
        <w:pStyle w:val="Code"/>
      </w:pPr>
      <w:r w:rsidRPr="00F91EC2">
        <w:t xml:space="preserve">    </w:t>
      </w:r>
      <w:r>
        <w:tab/>
      </w:r>
      <w:r>
        <w:tab/>
      </w:r>
      <w:r w:rsidRPr="00F91EC2">
        <w:t>$num1 = 12;</w:t>
      </w:r>
    </w:p>
    <w:p w14:paraId="021B0114" w14:textId="77777777" w:rsidR="00F91EC2" w:rsidRPr="00F91EC2" w:rsidRDefault="00F91EC2" w:rsidP="00F91EC2">
      <w:pPr>
        <w:pStyle w:val="Code"/>
      </w:pPr>
      <w:r w:rsidRPr="00F91EC2">
        <w:t xml:space="preserve">    </w:t>
      </w:r>
      <w:r>
        <w:tab/>
      </w:r>
      <w:r>
        <w:tab/>
      </w:r>
      <w:r w:rsidRPr="00F91EC2">
        <w:t>$num2 = 12;</w:t>
      </w:r>
    </w:p>
    <w:p w14:paraId="61051E6D" w14:textId="77777777" w:rsidR="00F91EC2" w:rsidRPr="00F91EC2" w:rsidRDefault="00F91EC2" w:rsidP="00F91EC2">
      <w:pPr>
        <w:pStyle w:val="Code"/>
      </w:pPr>
      <w:r w:rsidRPr="00F91EC2">
        <w:tab/>
      </w:r>
      <w:r w:rsidRPr="00F91EC2">
        <w:tab/>
        <w:t>$this-&gt;assertEquals($num1, $num2);</w:t>
      </w:r>
    </w:p>
    <w:p w14:paraId="1C6D245A" w14:textId="77777777" w:rsidR="00F91EC2" w:rsidRPr="00F91EC2" w:rsidRDefault="00F91EC2" w:rsidP="00F91EC2">
      <w:pPr>
        <w:pStyle w:val="Code"/>
      </w:pPr>
    </w:p>
    <w:p w14:paraId="221858A1" w14:textId="77777777" w:rsidR="00F91EC2" w:rsidRPr="00F91EC2" w:rsidRDefault="00F91EC2" w:rsidP="00F91EC2">
      <w:pPr>
        <w:pStyle w:val="Code"/>
      </w:pPr>
      <w:r w:rsidRPr="00F91EC2">
        <w:tab/>
      </w:r>
      <w:r w:rsidRPr="00F91EC2">
        <w:tab/>
        <w:t>$this-&gt;assertEquals("Size", 12, 13);</w:t>
      </w:r>
    </w:p>
    <w:p w14:paraId="1B0CDA5A" w14:textId="77777777" w:rsidR="00F91EC2" w:rsidRPr="00F91EC2" w:rsidRDefault="00F91EC2" w:rsidP="00F91EC2">
      <w:pPr>
        <w:pStyle w:val="Code"/>
      </w:pPr>
      <w:r w:rsidRPr="00F91EC2">
        <w:tab/>
      </w:r>
      <w:r w:rsidRPr="00F91EC2">
        <w:tab/>
        <w:t>$this-&gt;assertEquals("Capacity", 12.0, 11.99, 0.0);</w:t>
      </w:r>
    </w:p>
    <w:p w14:paraId="57217B92" w14:textId="77777777" w:rsidR="00F91EC2" w:rsidRPr="00F91EC2" w:rsidRDefault="00F91EC2" w:rsidP="00F91EC2">
      <w:pPr>
        <w:pStyle w:val="Code"/>
      </w:pPr>
      <w:r w:rsidRPr="00F91EC2">
        <w:tab/>
        <w:t>}</w:t>
      </w:r>
    </w:p>
    <w:p w14:paraId="3A8E77D1" w14:textId="77777777" w:rsidR="00F91EC2" w:rsidRPr="00F91EC2" w:rsidRDefault="00F91EC2" w:rsidP="00F91EC2">
      <w:pPr>
        <w:pStyle w:val="Code"/>
      </w:pPr>
    </w:p>
    <w:p w14:paraId="0697565C" w14:textId="77777777" w:rsidR="00F91EC2" w:rsidRPr="00F91EC2" w:rsidRDefault="00F91EC2" w:rsidP="00F91EC2">
      <w:pPr>
        <w:pStyle w:val="Code"/>
        <w:rPr>
          <w:color w:val="008000"/>
        </w:rPr>
      </w:pPr>
      <w:r w:rsidRPr="00F91EC2">
        <w:rPr>
          <w:color w:val="008000"/>
        </w:rPr>
        <w:lastRenderedPageBreak/>
        <w:tab/>
        <w:t>/**</w:t>
      </w:r>
    </w:p>
    <w:p w14:paraId="76D8BB32" w14:textId="77777777" w:rsidR="00F91EC2" w:rsidRPr="00F91EC2" w:rsidRDefault="00F91EC2" w:rsidP="00F91EC2">
      <w:pPr>
        <w:pStyle w:val="Code"/>
        <w:rPr>
          <w:color w:val="008000"/>
        </w:rPr>
      </w:pPr>
      <w:r w:rsidRPr="00F91EC2">
        <w:rPr>
          <w:color w:val="008000"/>
        </w:rPr>
        <w:tab/>
        <w:t xml:space="preserve"> * Tests success</w:t>
      </w:r>
    </w:p>
    <w:p w14:paraId="73925AB5" w14:textId="77777777" w:rsidR="00F91EC2" w:rsidRPr="00F91EC2" w:rsidRDefault="00F91EC2" w:rsidP="00F91EC2">
      <w:pPr>
        <w:pStyle w:val="Code"/>
        <w:rPr>
          <w:color w:val="008000"/>
        </w:rPr>
      </w:pPr>
      <w:r w:rsidRPr="00F91EC2">
        <w:rPr>
          <w:color w:val="008000"/>
        </w:rPr>
        <w:tab/>
        <w:t xml:space="preserve"> */</w:t>
      </w:r>
    </w:p>
    <w:p w14:paraId="50AEC12C"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5B3592B8" w14:textId="77777777" w:rsidR="00F91EC2" w:rsidRPr="00F91EC2" w:rsidRDefault="00A320C4" w:rsidP="00F91EC2">
      <w:pPr>
        <w:pStyle w:val="Code"/>
      </w:pPr>
      <w:r>
        <w:tab/>
        <w:t>public function testSuccess</w:t>
      </w:r>
      <w:r w:rsidR="00F91EC2" w:rsidRPr="00F91EC2">
        <w:t>()</w:t>
      </w:r>
    </w:p>
    <w:p w14:paraId="314A7F9A" w14:textId="77777777" w:rsidR="00F91EC2" w:rsidRPr="00F91EC2" w:rsidRDefault="00F91EC2" w:rsidP="00F91EC2">
      <w:pPr>
        <w:pStyle w:val="Code"/>
      </w:pPr>
      <w:r w:rsidRPr="00F91EC2">
        <w:tab/>
        <w:t>{</w:t>
      </w:r>
    </w:p>
    <w:p w14:paraId="120DF9DC" w14:textId="77777777" w:rsidR="00F91EC2" w:rsidRPr="00F91EC2" w:rsidRDefault="00F91EC2" w:rsidP="00F91EC2">
      <w:pPr>
        <w:pStyle w:val="Code"/>
      </w:pPr>
      <w:r w:rsidRPr="00F91EC2">
        <w:tab/>
      </w:r>
      <w:r w:rsidRPr="00F91EC2">
        <w:tab/>
        <w:t>//Successful test</w:t>
      </w:r>
    </w:p>
    <w:p w14:paraId="3D372844" w14:textId="77777777" w:rsidR="00F91EC2" w:rsidRPr="00F91EC2" w:rsidRDefault="00F91EC2" w:rsidP="00F91EC2">
      <w:pPr>
        <w:pStyle w:val="Code"/>
      </w:pPr>
      <w:r w:rsidRPr="00F91EC2">
        <w:tab/>
      </w:r>
      <w:r w:rsidRPr="00F91EC2">
        <w:tab/>
        <w:t>$this-&gt;assertEquals(12, 12);</w:t>
      </w:r>
    </w:p>
    <w:p w14:paraId="08108D27" w14:textId="77777777" w:rsidR="00F91EC2" w:rsidRPr="00F91EC2" w:rsidRDefault="00F91EC2" w:rsidP="00F91EC2">
      <w:pPr>
        <w:pStyle w:val="Code"/>
      </w:pPr>
      <w:r w:rsidRPr="00F91EC2">
        <w:tab/>
        <w:t>}</w:t>
      </w:r>
    </w:p>
    <w:p w14:paraId="7E03B97A" w14:textId="77777777" w:rsidR="00F91EC2" w:rsidRPr="00F91EC2" w:rsidRDefault="00F91EC2" w:rsidP="00F91EC2">
      <w:pPr>
        <w:pStyle w:val="Code"/>
      </w:pPr>
      <w:r w:rsidRPr="00F91EC2">
        <w:t>}</w:t>
      </w:r>
    </w:p>
    <w:p w14:paraId="6FEF72E1" w14:textId="77777777" w:rsidR="00F91EC2" w:rsidRPr="00F91EC2" w:rsidRDefault="00F91EC2" w:rsidP="00F91EC2">
      <w:pPr>
        <w:pStyle w:val="Code"/>
        <w:rPr>
          <w:color w:val="0000FF"/>
        </w:rPr>
      </w:pPr>
      <w:r w:rsidRPr="00F91EC2">
        <w:rPr>
          <w:color w:val="0000FF"/>
        </w:rPr>
        <w:t>?&gt;</w:t>
      </w:r>
    </w:p>
    <w:p w14:paraId="501721CA" w14:textId="77777777" w:rsidR="00F91EC2" w:rsidRDefault="00F91EC2" w:rsidP="000220C4"/>
    <w:p w14:paraId="22782C8F" w14:textId="77777777" w:rsidR="000220C4" w:rsidRDefault="000220C4" w:rsidP="000220C4">
      <w:r>
        <w:t xml:space="preserve">The </w:t>
      </w:r>
      <w:r w:rsidR="000B3497">
        <w:t>PHP</w:t>
      </w:r>
      <w:r>
        <w:t xml:space="preserve"> class is marked as a </w:t>
      </w:r>
      <w:proofErr w:type="spellStart"/>
      <w:r w:rsidR="000B3497">
        <w:t>PHPUnit</w:t>
      </w:r>
      <w:proofErr w:type="spellEnd"/>
      <w:r>
        <w:t xml:space="preserve"> test </w:t>
      </w:r>
      <w:r w:rsidR="000B3497">
        <w:t>case</w:t>
      </w:r>
      <w:r>
        <w:t xml:space="preserve"> by inheriting from the </w:t>
      </w:r>
      <w:proofErr w:type="spellStart"/>
      <w:r w:rsidR="000B3497" w:rsidRPr="000B3497">
        <w:rPr>
          <w:i/>
        </w:rPr>
        <w:t>PHPUnit_Framework_TestCase</w:t>
      </w:r>
      <w:proofErr w:type="spellEnd"/>
      <w:r>
        <w:t xml:space="preserve"> base class, and the individual test methods are identified by using the ‘test’ prefix, with special </w:t>
      </w:r>
      <w:proofErr w:type="spellStart"/>
      <w:proofErr w:type="gramStart"/>
      <w:r>
        <w:t>setUp</w:t>
      </w:r>
      <w:proofErr w:type="spellEnd"/>
      <w:r>
        <w:t>(</w:t>
      </w:r>
      <w:proofErr w:type="gramEnd"/>
      <w:r>
        <w:t xml:space="preserve">) and </w:t>
      </w:r>
      <w:proofErr w:type="spellStart"/>
      <w:r>
        <w:t>tearDown</w:t>
      </w:r>
      <w:proofErr w:type="spellEnd"/>
      <w:r>
        <w:t xml:space="preserve">() methods reserved for the respective purposes. When you open up the class in </w:t>
      </w:r>
      <w:r w:rsidR="0060229C">
        <w:t xml:space="preserve">a </w:t>
      </w:r>
      <w:proofErr w:type="spellStart"/>
      <w:r w:rsidR="0060229C">
        <w:t>PHP</w:t>
      </w:r>
      <w:r>
        <w:t>Unit</w:t>
      </w:r>
      <w:proofErr w:type="spellEnd"/>
      <w:r>
        <w:t xml:space="preserve"> runner or execute from the command line it loads all the test classes and executes all the methods marked with ‘test…’ in turn.</w:t>
      </w:r>
    </w:p>
    <w:p w14:paraId="77522C2F" w14:textId="77777777" w:rsidR="000220C4" w:rsidRDefault="000220C4" w:rsidP="000220C4">
      <w:r>
        <w:t xml:space="preserve">Each of the Assert statements is used to test the state of the application after executing some sample code that calls the functionality being tested. If the condition in the assertion is true, then execution of the test continues, if it is false, then a failure is logged and </w:t>
      </w:r>
      <w:proofErr w:type="spellStart"/>
      <w:r>
        <w:t>P</w:t>
      </w:r>
      <w:r w:rsidR="0060229C">
        <w:t>HP</w:t>
      </w:r>
      <w:r>
        <w:t>Unit</w:t>
      </w:r>
      <w:proofErr w:type="spellEnd"/>
      <w:r>
        <w:t xml:space="preserve"> moves on to the next test method.</w:t>
      </w:r>
    </w:p>
    <w:p w14:paraId="2675F6CB" w14:textId="77777777" w:rsidR="00F91EC2" w:rsidRPr="00F91EC2" w:rsidRDefault="000220C4" w:rsidP="00F91EC2">
      <w:pPr>
        <w:jc w:val="both"/>
        <w:rPr>
          <w:u w:val="single"/>
        </w:rPr>
      </w:pPr>
      <w:r>
        <w:t xml:space="preserve">So, to use SpiraTest with </w:t>
      </w:r>
      <w:proofErr w:type="spellStart"/>
      <w:r w:rsidR="0060229C">
        <w:t>PHP</w:t>
      </w:r>
      <w:r>
        <w:t>Unit</w:t>
      </w:r>
      <w:proofErr w:type="spellEnd"/>
      <w:r>
        <w:t>, each of the test c</w:t>
      </w:r>
      <w:r w:rsidR="0060229C">
        <w:t xml:space="preserve">ases written for execution by </w:t>
      </w:r>
      <w:proofErr w:type="spellStart"/>
      <w:r w:rsidR="0060229C">
        <w:t>PHP</w:t>
      </w:r>
      <w:r>
        <w:t>Unit</w:t>
      </w:r>
      <w:proofErr w:type="spellEnd"/>
      <w:r>
        <w:t xml:space="preserve"> needs to have a corresponding test case in SpiraTest. These can be either existing test cases that have manual test steps or they can be new test cases designed specifically for automated testing and therefore have no defined test steps. </w:t>
      </w:r>
      <w:r w:rsidR="0060229C">
        <w:t xml:space="preserve">In either case, the changes that need to be made to the </w:t>
      </w:r>
      <w:proofErr w:type="spellStart"/>
      <w:r w:rsidR="0060229C">
        <w:t>PHPUnit</w:t>
      </w:r>
      <w:proofErr w:type="spellEnd"/>
      <w:r w:rsidR="0060229C">
        <w:t xml:space="preserve"> test case and test suite for SpiraTest to record the </w:t>
      </w:r>
      <w:proofErr w:type="spellStart"/>
      <w:r w:rsidR="0060229C">
        <w:t>PHPUnit</w:t>
      </w:r>
      <w:proofErr w:type="spellEnd"/>
      <w:r w:rsidR="0060229C">
        <w:t xml:space="preserve"> test run are illustrated below:</w:t>
      </w:r>
      <w:r w:rsidR="0060229C">
        <w:br/>
      </w:r>
      <w:r>
        <w:br/>
      </w:r>
      <w:r w:rsidR="00F91EC2" w:rsidRPr="00F91EC2">
        <w:rPr>
          <w:u w:val="single"/>
        </w:rPr>
        <w:t>a) Sample Test Suite</w:t>
      </w:r>
    </w:p>
    <w:p w14:paraId="16899CFF" w14:textId="77777777" w:rsidR="00F91EC2" w:rsidRPr="00F91EC2" w:rsidRDefault="00F91EC2" w:rsidP="00F91EC2">
      <w:pPr>
        <w:pStyle w:val="Code"/>
        <w:rPr>
          <w:color w:val="0000FF"/>
        </w:rPr>
      </w:pPr>
      <w:r w:rsidRPr="00F91EC2">
        <w:rPr>
          <w:color w:val="0000FF"/>
        </w:rPr>
        <w:t>&lt;?php</w:t>
      </w:r>
    </w:p>
    <w:p w14:paraId="38588E8C" w14:textId="77777777" w:rsidR="00F91EC2" w:rsidRPr="00F91EC2" w:rsidRDefault="00F91EC2" w:rsidP="00F91EC2">
      <w:pPr>
        <w:pStyle w:val="Code"/>
        <w:rPr>
          <w:color w:val="008000"/>
        </w:rPr>
      </w:pPr>
      <w:r w:rsidRPr="00F91EC2">
        <w:rPr>
          <w:color w:val="008000"/>
        </w:rPr>
        <w:t>/**</w:t>
      </w:r>
    </w:p>
    <w:p w14:paraId="38615545" w14:textId="77777777" w:rsidR="00F91EC2" w:rsidRPr="00F91EC2" w:rsidRDefault="00F91EC2" w:rsidP="00F91EC2">
      <w:pPr>
        <w:pStyle w:val="Code"/>
        <w:rPr>
          <w:color w:val="008000"/>
        </w:rPr>
      </w:pPr>
      <w:r w:rsidRPr="00F91EC2">
        <w:rPr>
          <w:color w:val="008000"/>
        </w:rPr>
        <w:t xml:space="preserve"> * Passes a list of tests to be executed to PHPUnit and adds the custom SpiraTest Listener</w:t>
      </w:r>
    </w:p>
    <w:p w14:paraId="09110BB1" w14:textId="77777777" w:rsidR="00F91EC2" w:rsidRPr="00F91EC2" w:rsidRDefault="00F91EC2" w:rsidP="00F91EC2">
      <w:pPr>
        <w:pStyle w:val="Code"/>
        <w:rPr>
          <w:color w:val="008000"/>
        </w:rPr>
      </w:pPr>
      <w:r w:rsidRPr="00F91EC2">
        <w:rPr>
          <w:color w:val="008000"/>
        </w:rPr>
        <w:t xml:space="preserve"> * </w:t>
      </w:r>
    </w:p>
    <w:p w14:paraId="6DFA2DAF" w14:textId="77777777" w:rsidR="00F91EC2" w:rsidRPr="00F91EC2" w:rsidRDefault="00F91EC2" w:rsidP="00F91EC2">
      <w:pPr>
        <w:pStyle w:val="Code"/>
        <w:rPr>
          <w:color w:val="008000"/>
        </w:rPr>
      </w:pPr>
      <w:r w:rsidRPr="00F91EC2">
        <w:rPr>
          <w:color w:val="008000"/>
        </w:rPr>
        <w:t xml:space="preserve"> * @author</w:t>
      </w:r>
      <w:r w:rsidRPr="00F91EC2">
        <w:rPr>
          <w:color w:val="008000"/>
        </w:rPr>
        <w:tab/>
      </w:r>
      <w:r w:rsidRPr="00F91EC2">
        <w:rPr>
          <w:color w:val="008000"/>
        </w:rPr>
        <w:tab/>
        <w:t>Inflectra Corporation</w:t>
      </w:r>
    </w:p>
    <w:p w14:paraId="31B78F1B" w14:textId="77777777" w:rsidR="00F91EC2" w:rsidRPr="00F91EC2" w:rsidRDefault="00F91EC2" w:rsidP="00F91EC2">
      <w:pPr>
        <w:pStyle w:val="Code"/>
        <w:rPr>
          <w:color w:val="008000"/>
        </w:rPr>
      </w:pPr>
      <w:r w:rsidRPr="00F91EC2">
        <w:rPr>
          <w:color w:val="008000"/>
        </w:rPr>
        <w:t xml:space="preserve"> * @version</w:t>
      </w:r>
      <w:r w:rsidRPr="00F91EC2">
        <w:rPr>
          <w:color w:val="008000"/>
        </w:rPr>
        <w:tab/>
      </w:r>
      <w:r w:rsidRPr="00F91EC2">
        <w:rPr>
          <w:color w:val="008000"/>
        </w:rPr>
        <w:tab/>
        <w:t>2.3.0</w:t>
      </w:r>
    </w:p>
    <w:p w14:paraId="69F9D473" w14:textId="77777777" w:rsidR="00F91EC2" w:rsidRPr="00F91EC2" w:rsidRDefault="00F91EC2" w:rsidP="00F91EC2">
      <w:pPr>
        <w:pStyle w:val="Code"/>
        <w:rPr>
          <w:color w:val="008000"/>
        </w:rPr>
      </w:pPr>
      <w:r w:rsidRPr="00F91EC2">
        <w:rPr>
          <w:color w:val="008000"/>
        </w:rPr>
        <w:t xml:space="preserve"> *</w:t>
      </w:r>
    </w:p>
    <w:p w14:paraId="30583138" w14:textId="77777777" w:rsidR="00F91EC2" w:rsidRPr="00F91EC2" w:rsidRDefault="00F91EC2" w:rsidP="00F91EC2">
      <w:pPr>
        <w:pStyle w:val="Code"/>
        <w:rPr>
          <w:color w:val="008000"/>
        </w:rPr>
      </w:pPr>
      <w:r w:rsidRPr="00F91EC2">
        <w:rPr>
          <w:color w:val="008000"/>
        </w:rPr>
        <w:t xml:space="preserve"> */</w:t>
      </w:r>
    </w:p>
    <w:p w14:paraId="42650B55" w14:textId="77777777" w:rsidR="00F91EC2" w:rsidRDefault="00F91EC2" w:rsidP="00F91EC2">
      <w:pPr>
        <w:pStyle w:val="Code"/>
      </w:pPr>
      <w:r>
        <w:t xml:space="preserve"> </w:t>
      </w:r>
    </w:p>
    <w:p w14:paraId="39709B7D" w14:textId="77777777" w:rsidR="00F91EC2" w:rsidRDefault="00F91EC2" w:rsidP="00F91EC2">
      <w:pPr>
        <w:pStyle w:val="Code"/>
      </w:pPr>
      <w:r>
        <w:t xml:space="preserve"> require_once 'PHPUnit/Framework.php';</w:t>
      </w:r>
    </w:p>
    <w:p w14:paraId="3009DB8F" w14:textId="77777777" w:rsidR="00F91EC2" w:rsidRDefault="00F91EC2" w:rsidP="00F91EC2">
      <w:pPr>
        <w:pStyle w:val="Code"/>
      </w:pPr>
      <w:r>
        <w:t xml:space="preserve"> require_once 'PHPUnit/TextUI/ResultPrinter.php';</w:t>
      </w:r>
    </w:p>
    <w:p w14:paraId="0538CBED" w14:textId="77777777" w:rsidR="00F91EC2" w:rsidRDefault="00F91EC2" w:rsidP="00F91EC2">
      <w:pPr>
        <w:pStyle w:val="Code"/>
      </w:pPr>
      <w:r>
        <w:t xml:space="preserve"> require_once './SimpleTest.php';</w:t>
      </w:r>
    </w:p>
    <w:p w14:paraId="6EF407CE" w14:textId="77777777" w:rsidR="00F91EC2" w:rsidRDefault="00F91EC2" w:rsidP="00F91EC2">
      <w:pPr>
        <w:pStyle w:val="Code"/>
      </w:pPr>
      <w:r>
        <w:t xml:space="preserve"> </w:t>
      </w:r>
      <w:r w:rsidRPr="0060229C">
        <w:rPr>
          <w:shd w:val="clear" w:color="auto" w:fill="FFFF00"/>
        </w:rPr>
        <w:t>require_once '../SpiraListener/Listener.php';</w:t>
      </w:r>
    </w:p>
    <w:p w14:paraId="22DC5955" w14:textId="77777777" w:rsidR="00F91EC2" w:rsidRDefault="00F91EC2" w:rsidP="00F91EC2">
      <w:pPr>
        <w:pStyle w:val="Code"/>
      </w:pPr>
      <w:r>
        <w:t xml:space="preserve"> </w:t>
      </w:r>
    </w:p>
    <w:p w14:paraId="7A5BD024" w14:textId="77777777" w:rsidR="00F91EC2" w:rsidRPr="00F91EC2" w:rsidRDefault="00F91EC2" w:rsidP="00F91EC2">
      <w:pPr>
        <w:pStyle w:val="Code"/>
        <w:rPr>
          <w:color w:val="008000"/>
        </w:rPr>
      </w:pPr>
      <w:r w:rsidRPr="00F91EC2">
        <w:rPr>
          <w:color w:val="008000"/>
        </w:rPr>
        <w:t xml:space="preserve"> // Create a test suite that contains the tests</w:t>
      </w:r>
    </w:p>
    <w:p w14:paraId="2F4CF31C" w14:textId="77777777" w:rsidR="00F91EC2" w:rsidRPr="00F91EC2" w:rsidRDefault="00F91EC2" w:rsidP="00F91EC2">
      <w:pPr>
        <w:pStyle w:val="Code"/>
        <w:rPr>
          <w:color w:val="008000"/>
        </w:rPr>
      </w:pPr>
      <w:r w:rsidRPr="00F91EC2">
        <w:rPr>
          <w:color w:val="008000"/>
        </w:rPr>
        <w:t xml:space="preserve"> // from the ArrayTest class</w:t>
      </w:r>
    </w:p>
    <w:p w14:paraId="361740BB" w14:textId="77777777" w:rsidR="00F91EC2" w:rsidRDefault="00F91EC2" w:rsidP="00F91EC2">
      <w:pPr>
        <w:pStyle w:val="Code"/>
      </w:pPr>
      <w:r>
        <w:t xml:space="preserve">  $suite = new PHPUnit_Framework_TestSuite('SimpleTest');</w:t>
      </w:r>
    </w:p>
    <w:p w14:paraId="351B0B51" w14:textId="77777777" w:rsidR="00F91EC2" w:rsidRDefault="00F91EC2" w:rsidP="00F91EC2">
      <w:pPr>
        <w:pStyle w:val="Code"/>
      </w:pPr>
      <w:r>
        <w:t xml:space="preserve"> </w:t>
      </w:r>
    </w:p>
    <w:p w14:paraId="698E03E8" w14:textId="77777777" w:rsidR="00F91EC2" w:rsidRPr="00F91EC2" w:rsidRDefault="00F91EC2" w:rsidP="00F91EC2">
      <w:pPr>
        <w:pStyle w:val="Code"/>
        <w:rPr>
          <w:color w:val="008000"/>
        </w:rPr>
      </w:pPr>
      <w:r w:rsidRPr="00F91EC2">
        <w:rPr>
          <w:color w:val="008000"/>
        </w:rPr>
        <w:t xml:space="preserve"> //Set the timezone identifier to match that used by the SpiraTest server</w:t>
      </w:r>
    </w:p>
    <w:p w14:paraId="0838C130" w14:textId="77777777" w:rsidR="00F91EC2" w:rsidRDefault="00F91EC2" w:rsidP="00F91EC2">
      <w:pPr>
        <w:pStyle w:val="Code"/>
      </w:pPr>
      <w:r>
        <w:t xml:space="preserve"> </w:t>
      </w:r>
      <w:r w:rsidRPr="0060229C">
        <w:rPr>
          <w:shd w:val="clear" w:color="auto" w:fill="FFFF00"/>
        </w:rPr>
        <w:t>date_default_timezone_set ("US/Eastern");</w:t>
      </w:r>
    </w:p>
    <w:p w14:paraId="0458031E" w14:textId="77777777" w:rsidR="00F91EC2" w:rsidRDefault="00F91EC2" w:rsidP="00F91EC2">
      <w:pPr>
        <w:pStyle w:val="Code"/>
      </w:pPr>
      <w:r>
        <w:t xml:space="preserve"> </w:t>
      </w:r>
    </w:p>
    <w:p w14:paraId="3F7C3D9C" w14:textId="77777777" w:rsidR="00F91EC2" w:rsidRPr="00F91EC2" w:rsidRDefault="00F91EC2" w:rsidP="00F91EC2">
      <w:pPr>
        <w:pStyle w:val="Code"/>
        <w:rPr>
          <w:color w:val="008000"/>
        </w:rPr>
      </w:pPr>
      <w:r w:rsidRPr="00F91EC2">
        <w:rPr>
          <w:color w:val="008000"/>
        </w:rPr>
        <w:t xml:space="preserve"> //Create a new SpiraTest listener instance and specify the connection info</w:t>
      </w:r>
    </w:p>
    <w:p w14:paraId="1C546DDA" w14:textId="77777777" w:rsidR="00F91EC2" w:rsidRPr="0060229C" w:rsidRDefault="00F91EC2" w:rsidP="00F91EC2">
      <w:pPr>
        <w:pStyle w:val="Code"/>
        <w:rPr>
          <w:shd w:val="clear" w:color="auto" w:fill="FFFF00"/>
        </w:rPr>
      </w:pPr>
      <w:r>
        <w:t xml:space="preserve"> </w:t>
      </w:r>
      <w:r w:rsidRPr="0060229C">
        <w:rPr>
          <w:shd w:val="clear" w:color="auto" w:fill="FFFF00"/>
        </w:rPr>
        <w:t>$spiraListener = new SpiraListener_Listener;</w:t>
      </w:r>
    </w:p>
    <w:p w14:paraId="6E07186A" w14:textId="77777777" w:rsidR="00F91EC2" w:rsidRPr="0060229C" w:rsidRDefault="00F91EC2" w:rsidP="00F91EC2">
      <w:pPr>
        <w:pStyle w:val="Code"/>
        <w:rPr>
          <w:shd w:val="clear" w:color="auto" w:fill="FFFF00"/>
        </w:rPr>
      </w:pPr>
      <w:r w:rsidRPr="0060229C">
        <w:rPr>
          <w:shd w:val="clear" w:color="auto" w:fill="FFFF00"/>
        </w:rPr>
        <w:t xml:space="preserve"> $spiraListener-&gt;setBaseUrl ('http://localhost/SpiraTeam');</w:t>
      </w:r>
    </w:p>
    <w:p w14:paraId="21407AA5" w14:textId="77777777" w:rsidR="00F91EC2" w:rsidRPr="0060229C" w:rsidRDefault="00F91EC2" w:rsidP="00F91EC2">
      <w:pPr>
        <w:pStyle w:val="Code"/>
        <w:rPr>
          <w:shd w:val="clear" w:color="auto" w:fill="FFFF00"/>
        </w:rPr>
      </w:pPr>
      <w:r w:rsidRPr="0060229C">
        <w:rPr>
          <w:shd w:val="clear" w:color="auto" w:fill="FFFF00"/>
        </w:rPr>
        <w:t xml:space="preserve"> $spiraListener-&gt;setUserName ('fredbloggs');</w:t>
      </w:r>
    </w:p>
    <w:p w14:paraId="41ADC137" w14:textId="77777777" w:rsidR="00F91EC2" w:rsidRPr="0060229C" w:rsidRDefault="00F91EC2" w:rsidP="00F91EC2">
      <w:pPr>
        <w:pStyle w:val="Code"/>
        <w:rPr>
          <w:shd w:val="clear" w:color="auto" w:fill="FFFF00"/>
        </w:rPr>
      </w:pPr>
      <w:r w:rsidRPr="0060229C">
        <w:rPr>
          <w:shd w:val="clear" w:color="auto" w:fill="FFFF00"/>
        </w:rPr>
        <w:t xml:space="preserve"> $spiraListener-&gt;setPassword ('fredbloggs');</w:t>
      </w:r>
    </w:p>
    <w:p w14:paraId="41DA3A70" w14:textId="77777777" w:rsidR="00F91EC2" w:rsidRPr="0060229C" w:rsidRDefault="00F91EC2" w:rsidP="00F91EC2">
      <w:pPr>
        <w:pStyle w:val="Code"/>
        <w:rPr>
          <w:shd w:val="clear" w:color="auto" w:fill="FFFF00"/>
        </w:rPr>
      </w:pPr>
      <w:r w:rsidRPr="0060229C">
        <w:rPr>
          <w:shd w:val="clear" w:color="auto" w:fill="FFFF00"/>
        </w:rPr>
        <w:t xml:space="preserve"> $spiraListener-&gt;setProjectId (1);</w:t>
      </w:r>
    </w:p>
    <w:p w14:paraId="6C00C442" w14:textId="77777777" w:rsidR="00F91EC2" w:rsidRPr="0060229C" w:rsidRDefault="00F91EC2" w:rsidP="00F91EC2">
      <w:pPr>
        <w:pStyle w:val="Code"/>
        <w:rPr>
          <w:shd w:val="clear" w:color="auto" w:fill="FFFF00"/>
        </w:rPr>
      </w:pPr>
      <w:r w:rsidRPr="0060229C">
        <w:rPr>
          <w:shd w:val="clear" w:color="auto" w:fill="FFFF00"/>
        </w:rPr>
        <w:t xml:space="preserve"> $spiraListener-&gt;setReleaseId (1);</w:t>
      </w:r>
    </w:p>
    <w:p w14:paraId="7476158E" w14:textId="77777777" w:rsidR="00F91EC2" w:rsidRPr="0060229C" w:rsidRDefault="00F91EC2" w:rsidP="00F91EC2">
      <w:pPr>
        <w:pStyle w:val="Code"/>
        <w:rPr>
          <w:shd w:val="clear" w:color="auto" w:fill="FFFF00"/>
        </w:rPr>
      </w:pPr>
      <w:r w:rsidRPr="0060229C">
        <w:rPr>
          <w:shd w:val="clear" w:color="auto" w:fill="FFFF00"/>
        </w:rPr>
        <w:t xml:space="preserve"> $spiraListener-&gt;setTestSetId (1);</w:t>
      </w:r>
    </w:p>
    <w:p w14:paraId="7125D2E8" w14:textId="77777777" w:rsidR="00F91EC2" w:rsidRDefault="00F91EC2" w:rsidP="00F91EC2">
      <w:pPr>
        <w:pStyle w:val="Code"/>
      </w:pPr>
      <w:r>
        <w:t xml:space="preserve"> </w:t>
      </w:r>
    </w:p>
    <w:p w14:paraId="531904E4" w14:textId="77777777" w:rsidR="00F91EC2" w:rsidRPr="00F91EC2" w:rsidRDefault="00F91EC2" w:rsidP="00F91EC2">
      <w:pPr>
        <w:pStyle w:val="Code"/>
        <w:rPr>
          <w:color w:val="008000"/>
        </w:rPr>
      </w:pPr>
      <w:r w:rsidRPr="00F91EC2">
        <w:rPr>
          <w:color w:val="008000"/>
        </w:rPr>
        <w:t xml:space="preserve"> // Create a test result and attach the SpiraTest listener</w:t>
      </w:r>
    </w:p>
    <w:p w14:paraId="01DD8D5A" w14:textId="77777777" w:rsidR="00F91EC2" w:rsidRPr="00F91EC2" w:rsidRDefault="00F91EC2" w:rsidP="00F91EC2">
      <w:pPr>
        <w:pStyle w:val="Code"/>
        <w:rPr>
          <w:color w:val="008000"/>
        </w:rPr>
      </w:pPr>
      <w:r w:rsidRPr="00F91EC2">
        <w:rPr>
          <w:color w:val="008000"/>
        </w:rPr>
        <w:t xml:space="preserve"> // object as an observer to it (as well as the default console text listener)</w:t>
      </w:r>
    </w:p>
    <w:p w14:paraId="2B84661A" w14:textId="77777777" w:rsidR="00F91EC2" w:rsidRDefault="00F91EC2" w:rsidP="00F91EC2">
      <w:pPr>
        <w:pStyle w:val="Code"/>
      </w:pPr>
      <w:r>
        <w:lastRenderedPageBreak/>
        <w:t xml:space="preserve"> $result = new PHPUnit_Framework_TestResult;</w:t>
      </w:r>
    </w:p>
    <w:p w14:paraId="114DB3F7" w14:textId="77777777" w:rsidR="00F91EC2" w:rsidRDefault="00F91EC2" w:rsidP="00F91EC2">
      <w:pPr>
        <w:pStyle w:val="Code"/>
      </w:pPr>
      <w:r>
        <w:t xml:space="preserve"> $textPrinter = new PHPUnit_TextUI_ResultPrinter;</w:t>
      </w:r>
    </w:p>
    <w:p w14:paraId="6CFDBDE7" w14:textId="77777777" w:rsidR="00F91EC2" w:rsidRDefault="00F91EC2" w:rsidP="00F91EC2">
      <w:pPr>
        <w:pStyle w:val="Code"/>
      </w:pPr>
      <w:r>
        <w:t xml:space="preserve"> $result-&gt;addListener($textPrinter);</w:t>
      </w:r>
    </w:p>
    <w:p w14:paraId="5D6B4971" w14:textId="77777777" w:rsidR="00F91EC2" w:rsidRDefault="00F91EC2" w:rsidP="00F91EC2">
      <w:pPr>
        <w:pStyle w:val="Code"/>
      </w:pPr>
      <w:r>
        <w:t xml:space="preserve"> </w:t>
      </w:r>
      <w:r w:rsidRPr="0060229C">
        <w:rPr>
          <w:shd w:val="clear" w:color="auto" w:fill="FFFF00"/>
        </w:rPr>
        <w:t>$result-&gt;addListener($spiraListener);</w:t>
      </w:r>
    </w:p>
    <w:p w14:paraId="77ED5E12" w14:textId="77777777" w:rsidR="00F91EC2" w:rsidRDefault="00F91EC2" w:rsidP="00F91EC2">
      <w:pPr>
        <w:pStyle w:val="Code"/>
      </w:pPr>
      <w:r>
        <w:t xml:space="preserve"> </w:t>
      </w:r>
    </w:p>
    <w:p w14:paraId="683ED990" w14:textId="77777777" w:rsidR="00F91EC2" w:rsidRPr="00F91EC2" w:rsidRDefault="00F91EC2" w:rsidP="00F91EC2">
      <w:pPr>
        <w:pStyle w:val="Code"/>
        <w:rPr>
          <w:color w:val="008000"/>
        </w:rPr>
      </w:pPr>
      <w:r w:rsidRPr="00F91EC2">
        <w:rPr>
          <w:color w:val="008000"/>
        </w:rPr>
        <w:t xml:space="preserve"> // Run the tests and print the results</w:t>
      </w:r>
    </w:p>
    <w:p w14:paraId="4E2D616C" w14:textId="77777777" w:rsidR="00F91EC2" w:rsidRDefault="00F91EC2" w:rsidP="00F91EC2">
      <w:pPr>
        <w:pStyle w:val="Code"/>
      </w:pPr>
      <w:r>
        <w:t xml:space="preserve"> $result = $suite-&gt;run($result);</w:t>
      </w:r>
    </w:p>
    <w:p w14:paraId="3DFF4C98" w14:textId="77777777" w:rsidR="00F91EC2" w:rsidRDefault="00F91EC2" w:rsidP="00F91EC2">
      <w:pPr>
        <w:pStyle w:val="Code"/>
      </w:pPr>
      <w:r>
        <w:t xml:space="preserve"> $textPrinter-&gt;printResult($result);</w:t>
      </w:r>
    </w:p>
    <w:p w14:paraId="062A2D54" w14:textId="77777777" w:rsidR="00F91EC2" w:rsidRDefault="00F91EC2" w:rsidP="00F91EC2">
      <w:pPr>
        <w:pStyle w:val="Code"/>
      </w:pPr>
    </w:p>
    <w:p w14:paraId="1B199548" w14:textId="77777777" w:rsidR="00F91EC2" w:rsidRPr="00F91EC2" w:rsidRDefault="00F91EC2" w:rsidP="00F91EC2">
      <w:pPr>
        <w:pStyle w:val="Code"/>
        <w:rPr>
          <w:color w:val="0000FF"/>
        </w:rPr>
      </w:pPr>
      <w:r w:rsidRPr="00F91EC2">
        <w:rPr>
          <w:color w:val="0000FF"/>
        </w:rPr>
        <w:t xml:space="preserve"> ?&gt;</w:t>
      </w:r>
    </w:p>
    <w:p w14:paraId="3F80B39D" w14:textId="77777777" w:rsidR="00F91EC2" w:rsidRDefault="00F91EC2" w:rsidP="00F91EC2"/>
    <w:p w14:paraId="47775A50" w14:textId="77777777" w:rsidR="00F91EC2" w:rsidRPr="00F91EC2" w:rsidRDefault="00F91EC2" w:rsidP="00F91EC2">
      <w:pPr>
        <w:jc w:val="both"/>
        <w:rPr>
          <w:u w:val="single"/>
        </w:rPr>
      </w:pPr>
      <w:r>
        <w:rPr>
          <w:u w:val="single"/>
        </w:rPr>
        <w:t>b</w:t>
      </w:r>
      <w:r w:rsidRPr="00F91EC2">
        <w:rPr>
          <w:u w:val="single"/>
        </w:rPr>
        <w:t xml:space="preserve">) Sample Test </w:t>
      </w:r>
      <w:r>
        <w:rPr>
          <w:u w:val="single"/>
        </w:rPr>
        <w:t>Case</w:t>
      </w:r>
    </w:p>
    <w:p w14:paraId="48D08574" w14:textId="77777777" w:rsidR="00F91EC2" w:rsidRPr="00F91EC2" w:rsidRDefault="00F91EC2" w:rsidP="00F91EC2">
      <w:pPr>
        <w:pStyle w:val="Code"/>
        <w:rPr>
          <w:color w:val="0000FF"/>
        </w:rPr>
      </w:pPr>
      <w:r w:rsidRPr="00F91EC2">
        <w:rPr>
          <w:color w:val="0000FF"/>
        </w:rPr>
        <w:t>&lt;?php</w:t>
      </w:r>
    </w:p>
    <w:p w14:paraId="029C9D8B" w14:textId="77777777" w:rsidR="00F91EC2" w:rsidRPr="00F91EC2" w:rsidRDefault="00F91EC2" w:rsidP="00F91EC2">
      <w:pPr>
        <w:pStyle w:val="Code"/>
      </w:pPr>
      <w:r w:rsidRPr="00F91EC2">
        <w:t>require_once 'PHPUnit/Framework/TestCase.php';</w:t>
      </w:r>
    </w:p>
    <w:p w14:paraId="4D548E46" w14:textId="77777777" w:rsidR="00F91EC2" w:rsidRPr="00F91EC2" w:rsidRDefault="00F91EC2" w:rsidP="00F91EC2">
      <w:pPr>
        <w:pStyle w:val="Code"/>
      </w:pPr>
    </w:p>
    <w:p w14:paraId="3FE2F6CA" w14:textId="77777777" w:rsidR="00F91EC2" w:rsidRPr="00F91EC2" w:rsidRDefault="00F91EC2" w:rsidP="00F91EC2">
      <w:pPr>
        <w:pStyle w:val="Code"/>
        <w:rPr>
          <w:color w:val="008000"/>
        </w:rPr>
      </w:pPr>
      <w:r w:rsidRPr="00F91EC2">
        <w:rPr>
          <w:color w:val="008000"/>
        </w:rPr>
        <w:t>/**</w:t>
      </w:r>
    </w:p>
    <w:p w14:paraId="01226852" w14:textId="77777777" w:rsidR="00F91EC2" w:rsidRPr="00F91EC2" w:rsidRDefault="00F91EC2" w:rsidP="00F91EC2">
      <w:pPr>
        <w:pStyle w:val="Code"/>
        <w:rPr>
          <w:color w:val="008000"/>
        </w:rPr>
      </w:pPr>
      <w:r w:rsidRPr="00F91EC2">
        <w:rPr>
          <w:color w:val="008000"/>
        </w:rPr>
        <w:t xml:space="preserve"> * Some simple tests using the ability to return results back to SpiraTest</w:t>
      </w:r>
    </w:p>
    <w:p w14:paraId="2008C977" w14:textId="77777777" w:rsidR="00F91EC2" w:rsidRPr="00F91EC2" w:rsidRDefault="00F91EC2" w:rsidP="00F91EC2">
      <w:pPr>
        <w:pStyle w:val="Code"/>
        <w:rPr>
          <w:color w:val="008000"/>
        </w:rPr>
      </w:pPr>
      <w:r w:rsidRPr="00F91EC2">
        <w:rPr>
          <w:color w:val="008000"/>
        </w:rPr>
        <w:t xml:space="preserve"> * </w:t>
      </w:r>
    </w:p>
    <w:p w14:paraId="0C258C23" w14:textId="77777777" w:rsidR="00F91EC2" w:rsidRPr="00F91EC2" w:rsidRDefault="00F91EC2" w:rsidP="00F91EC2">
      <w:pPr>
        <w:pStyle w:val="Code"/>
        <w:rPr>
          <w:color w:val="008000"/>
        </w:rPr>
      </w:pPr>
      <w:r w:rsidRPr="00F91EC2">
        <w:rPr>
          <w:color w:val="008000"/>
        </w:rPr>
        <w:t xml:space="preserve"> * @author</w:t>
      </w:r>
      <w:r w:rsidRPr="00F91EC2">
        <w:rPr>
          <w:color w:val="008000"/>
        </w:rPr>
        <w:tab/>
      </w:r>
      <w:r w:rsidRPr="00F91EC2">
        <w:rPr>
          <w:color w:val="008000"/>
        </w:rPr>
        <w:tab/>
        <w:t>Inflectra Corporation</w:t>
      </w:r>
    </w:p>
    <w:p w14:paraId="177DD8A5" w14:textId="77777777" w:rsidR="00F91EC2" w:rsidRPr="00F91EC2" w:rsidRDefault="00F91EC2" w:rsidP="00F91EC2">
      <w:pPr>
        <w:pStyle w:val="Code"/>
        <w:rPr>
          <w:color w:val="008000"/>
        </w:rPr>
      </w:pPr>
      <w:r w:rsidRPr="00F91EC2">
        <w:rPr>
          <w:color w:val="008000"/>
        </w:rPr>
        <w:t xml:space="preserve"> * @version</w:t>
      </w:r>
      <w:r w:rsidRPr="00F91EC2">
        <w:rPr>
          <w:color w:val="008000"/>
        </w:rPr>
        <w:tab/>
      </w:r>
      <w:r w:rsidRPr="00F91EC2">
        <w:rPr>
          <w:color w:val="008000"/>
        </w:rPr>
        <w:tab/>
        <w:t>2.2.0</w:t>
      </w:r>
    </w:p>
    <w:p w14:paraId="51ECFD6E" w14:textId="77777777" w:rsidR="00F91EC2" w:rsidRPr="00F91EC2" w:rsidRDefault="00F91EC2" w:rsidP="00F91EC2">
      <w:pPr>
        <w:pStyle w:val="Code"/>
        <w:rPr>
          <w:color w:val="008000"/>
        </w:rPr>
      </w:pPr>
      <w:r w:rsidRPr="00F91EC2">
        <w:rPr>
          <w:color w:val="008000"/>
        </w:rPr>
        <w:t xml:space="preserve"> *</w:t>
      </w:r>
    </w:p>
    <w:p w14:paraId="0BC35219" w14:textId="77777777" w:rsidR="00F91EC2" w:rsidRPr="00F91EC2" w:rsidRDefault="00F91EC2" w:rsidP="00F91EC2">
      <w:pPr>
        <w:pStyle w:val="Code"/>
        <w:rPr>
          <w:color w:val="008000"/>
        </w:rPr>
      </w:pPr>
      <w:r w:rsidRPr="00F91EC2">
        <w:rPr>
          <w:color w:val="008000"/>
        </w:rPr>
        <w:t xml:space="preserve"> */</w:t>
      </w:r>
    </w:p>
    <w:p w14:paraId="5F313EE1" w14:textId="77777777" w:rsidR="00F91EC2" w:rsidRPr="00F91EC2" w:rsidRDefault="00F91EC2" w:rsidP="00F91EC2">
      <w:pPr>
        <w:pStyle w:val="Code"/>
      </w:pPr>
      <w:r w:rsidRPr="00F91EC2">
        <w:t xml:space="preserve"> </w:t>
      </w:r>
    </w:p>
    <w:p w14:paraId="7F46279C" w14:textId="77777777" w:rsidR="00F91EC2" w:rsidRPr="00F91EC2" w:rsidRDefault="00F91EC2" w:rsidP="00F91EC2">
      <w:pPr>
        <w:pStyle w:val="Code"/>
      </w:pPr>
      <w:r w:rsidRPr="00F91EC2">
        <w:t>class SimpleTest extends PHPUnit_Framework_TestCase</w:t>
      </w:r>
    </w:p>
    <w:p w14:paraId="416A7EC3" w14:textId="77777777" w:rsidR="00F91EC2" w:rsidRPr="00F91EC2" w:rsidRDefault="00F91EC2" w:rsidP="00F91EC2">
      <w:pPr>
        <w:pStyle w:val="Code"/>
      </w:pPr>
      <w:r w:rsidRPr="00F91EC2">
        <w:t>{</w:t>
      </w:r>
    </w:p>
    <w:p w14:paraId="2D8DD8AE" w14:textId="77777777" w:rsidR="00F91EC2" w:rsidRPr="00F91EC2" w:rsidRDefault="00F91EC2" w:rsidP="00F91EC2">
      <w:pPr>
        <w:pStyle w:val="Code"/>
      </w:pPr>
      <w:r w:rsidRPr="00F91EC2">
        <w:tab/>
        <w:t>protected $fValue1;</w:t>
      </w:r>
    </w:p>
    <w:p w14:paraId="35BE5CE2" w14:textId="77777777" w:rsidR="00F91EC2" w:rsidRPr="00F91EC2" w:rsidRDefault="00F91EC2" w:rsidP="00F91EC2">
      <w:pPr>
        <w:pStyle w:val="Code"/>
      </w:pPr>
      <w:r w:rsidRPr="00F91EC2">
        <w:tab/>
        <w:t>protected $fValue2;</w:t>
      </w:r>
    </w:p>
    <w:p w14:paraId="62FE237D" w14:textId="77777777" w:rsidR="00F91EC2" w:rsidRPr="00F91EC2" w:rsidRDefault="00F91EC2" w:rsidP="00F91EC2">
      <w:pPr>
        <w:pStyle w:val="Code"/>
      </w:pPr>
    </w:p>
    <w:p w14:paraId="4AA46700" w14:textId="77777777" w:rsidR="00F91EC2" w:rsidRPr="00F91EC2" w:rsidRDefault="00F91EC2" w:rsidP="00F91EC2">
      <w:pPr>
        <w:pStyle w:val="Code"/>
        <w:rPr>
          <w:color w:val="008000"/>
        </w:rPr>
      </w:pPr>
      <w:r w:rsidRPr="00F91EC2">
        <w:rPr>
          <w:color w:val="008000"/>
        </w:rPr>
        <w:tab/>
        <w:t>/**</w:t>
      </w:r>
    </w:p>
    <w:p w14:paraId="201036C1" w14:textId="77777777" w:rsidR="00F91EC2" w:rsidRPr="00F91EC2" w:rsidRDefault="00F91EC2" w:rsidP="00F91EC2">
      <w:pPr>
        <w:pStyle w:val="Code"/>
        <w:rPr>
          <w:color w:val="008000"/>
        </w:rPr>
      </w:pPr>
      <w:r w:rsidRPr="00F91EC2">
        <w:rPr>
          <w:color w:val="008000"/>
        </w:rPr>
        <w:tab/>
        <w:t xml:space="preserve"> * Sets up the unit test</w:t>
      </w:r>
    </w:p>
    <w:p w14:paraId="29115618" w14:textId="77777777" w:rsidR="00F91EC2" w:rsidRPr="00F91EC2" w:rsidRDefault="00F91EC2" w:rsidP="00F91EC2">
      <w:pPr>
        <w:pStyle w:val="Code"/>
        <w:rPr>
          <w:color w:val="008000"/>
        </w:rPr>
      </w:pPr>
      <w:r w:rsidRPr="00F91EC2">
        <w:rPr>
          <w:color w:val="008000"/>
        </w:rPr>
        <w:tab/>
        <w:t xml:space="preserve"> */</w:t>
      </w:r>
    </w:p>
    <w:p w14:paraId="1920913E" w14:textId="77777777" w:rsidR="00F91EC2" w:rsidRPr="00F91EC2" w:rsidRDefault="00F91EC2" w:rsidP="00F91EC2">
      <w:pPr>
        <w:pStyle w:val="Code"/>
      </w:pPr>
      <w:r w:rsidRPr="00F91EC2">
        <w:tab/>
        <w:t>protected function setUp()</w:t>
      </w:r>
    </w:p>
    <w:p w14:paraId="1170A5AF" w14:textId="77777777" w:rsidR="00F91EC2" w:rsidRPr="00F91EC2" w:rsidRDefault="00F91EC2" w:rsidP="00F91EC2">
      <w:pPr>
        <w:pStyle w:val="Code"/>
      </w:pPr>
      <w:r w:rsidRPr="00F91EC2">
        <w:tab/>
        <w:t>{</w:t>
      </w:r>
    </w:p>
    <w:p w14:paraId="2990D9DB" w14:textId="77777777" w:rsidR="00F91EC2" w:rsidRPr="00F91EC2" w:rsidRDefault="00F91EC2" w:rsidP="00F91EC2">
      <w:pPr>
        <w:pStyle w:val="Code"/>
      </w:pPr>
      <w:r w:rsidRPr="00F91EC2">
        <w:tab/>
      </w:r>
      <w:r w:rsidRPr="00F91EC2">
        <w:tab/>
        <w:t>$this-&gt;fValue1= 2;</w:t>
      </w:r>
    </w:p>
    <w:p w14:paraId="350271A3" w14:textId="77777777" w:rsidR="00F91EC2" w:rsidRPr="00F91EC2" w:rsidRDefault="00F91EC2" w:rsidP="00F91EC2">
      <w:pPr>
        <w:pStyle w:val="Code"/>
      </w:pPr>
      <w:r w:rsidRPr="00F91EC2">
        <w:tab/>
      </w:r>
      <w:r w:rsidRPr="00F91EC2">
        <w:tab/>
        <w:t>$this-&gt;fValue2= 3;</w:t>
      </w:r>
    </w:p>
    <w:p w14:paraId="39CE5434" w14:textId="77777777" w:rsidR="00F91EC2" w:rsidRPr="00F91EC2" w:rsidRDefault="00F91EC2" w:rsidP="00F91EC2">
      <w:pPr>
        <w:pStyle w:val="Code"/>
      </w:pPr>
      <w:r w:rsidRPr="00F91EC2">
        <w:tab/>
        <w:t>}</w:t>
      </w:r>
    </w:p>
    <w:p w14:paraId="3B812E80" w14:textId="77777777" w:rsidR="00F91EC2" w:rsidRPr="00F91EC2" w:rsidRDefault="00F91EC2" w:rsidP="00F91EC2">
      <w:pPr>
        <w:pStyle w:val="Code"/>
      </w:pPr>
    </w:p>
    <w:p w14:paraId="65E1B5A5" w14:textId="77777777" w:rsidR="00F91EC2" w:rsidRPr="00F91EC2" w:rsidRDefault="00F91EC2" w:rsidP="00F91EC2">
      <w:pPr>
        <w:pStyle w:val="Code"/>
        <w:rPr>
          <w:color w:val="008000"/>
        </w:rPr>
      </w:pPr>
      <w:r w:rsidRPr="00F91EC2">
        <w:rPr>
          <w:color w:val="008000"/>
        </w:rPr>
        <w:tab/>
        <w:t>/**</w:t>
      </w:r>
    </w:p>
    <w:p w14:paraId="1F027048" w14:textId="77777777" w:rsidR="00F91EC2" w:rsidRPr="00F91EC2" w:rsidRDefault="00F91EC2" w:rsidP="00F91EC2">
      <w:pPr>
        <w:pStyle w:val="Code"/>
        <w:rPr>
          <w:color w:val="008000"/>
        </w:rPr>
      </w:pPr>
      <w:r w:rsidRPr="00F91EC2">
        <w:rPr>
          <w:color w:val="008000"/>
        </w:rPr>
        <w:tab/>
        <w:t xml:space="preserve"> * Tests the addition of the two values</w:t>
      </w:r>
    </w:p>
    <w:p w14:paraId="3B9A3EDE" w14:textId="77777777" w:rsidR="00F91EC2" w:rsidRPr="00F91EC2" w:rsidRDefault="00F91EC2" w:rsidP="00F91EC2">
      <w:pPr>
        <w:pStyle w:val="Code"/>
        <w:rPr>
          <w:color w:val="008000"/>
        </w:rPr>
      </w:pPr>
      <w:r w:rsidRPr="00F91EC2">
        <w:rPr>
          <w:color w:val="008000"/>
        </w:rPr>
        <w:tab/>
        <w:t xml:space="preserve"> */</w:t>
      </w:r>
    </w:p>
    <w:p w14:paraId="276A93C8" w14:textId="77777777" w:rsidR="00F91EC2" w:rsidRPr="00F91EC2" w:rsidRDefault="00F91EC2" w:rsidP="00F91EC2">
      <w:pPr>
        <w:pStyle w:val="Code"/>
      </w:pPr>
      <w:r w:rsidRPr="00F91EC2">
        <w:tab/>
        <w:t>public function testAdd</w:t>
      </w:r>
      <w:r w:rsidRPr="0060229C">
        <w:rPr>
          <w:shd w:val="clear" w:color="auto" w:fill="FFFF00"/>
        </w:rPr>
        <w:t>__2</w:t>
      </w:r>
      <w:r w:rsidRPr="00F91EC2">
        <w:t>()</w:t>
      </w:r>
    </w:p>
    <w:p w14:paraId="3EB41DEC" w14:textId="77777777" w:rsidR="00F91EC2" w:rsidRPr="00F91EC2" w:rsidRDefault="00F91EC2" w:rsidP="00F91EC2">
      <w:pPr>
        <w:pStyle w:val="Code"/>
      </w:pPr>
      <w:r w:rsidRPr="00F91EC2">
        <w:tab/>
        <w:t>{</w:t>
      </w:r>
    </w:p>
    <w:p w14:paraId="1EECBE67" w14:textId="77777777" w:rsidR="00F91EC2" w:rsidRPr="00F91EC2" w:rsidRDefault="00F91EC2" w:rsidP="00F91EC2">
      <w:pPr>
        <w:pStyle w:val="Code"/>
      </w:pPr>
      <w:r w:rsidRPr="00F91EC2">
        <w:tab/>
      </w:r>
      <w:r w:rsidRPr="00F91EC2">
        <w:tab/>
        <w:t>$result = $this-&gt;fValue1 + $this-&gt;fValue2;</w:t>
      </w:r>
    </w:p>
    <w:p w14:paraId="7B513CD2" w14:textId="77777777" w:rsidR="00F91EC2" w:rsidRPr="00F91EC2" w:rsidRDefault="00F91EC2" w:rsidP="00F91EC2">
      <w:pPr>
        <w:pStyle w:val="Code"/>
      </w:pPr>
    </w:p>
    <w:p w14:paraId="76974876" w14:textId="77777777" w:rsidR="00F91EC2" w:rsidRPr="00F91EC2" w:rsidRDefault="00F91EC2" w:rsidP="00F91EC2">
      <w:pPr>
        <w:pStyle w:val="Code"/>
      </w:pPr>
      <w:r w:rsidRPr="00F91EC2">
        <w:tab/>
      </w:r>
      <w:r w:rsidRPr="00F91EC2">
        <w:tab/>
        <w:t>// forced failure result == 5</w:t>
      </w:r>
    </w:p>
    <w:p w14:paraId="24C3C098" w14:textId="77777777" w:rsidR="00F91EC2" w:rsidRPr="00F91EC2" w:rsidRDefault="00F91EC2" w:rsidP="00F91EC2">
      <w:pPr>
        <w:pStyle w:val="Code"/>
      </w:pPr>
      <w:r w:rsidRPr="00F91EC2">
        <w:tab/>
      </w:r>
      <w:r w:rsidRPr="00F91EC2">
        <w:tab/>
        <w:t>$this-&gt;assertTrue ($result == 6);</w:t>
      </w:r>
    </w:p>
    <w:p w14:paraId="04C04616" w14:textId="77777777" w:rsidR="00F91EC2" w:rsidRPr="00F91EC2" w:rsidRDefault="00F91EC2" w:rsidP="00F91EC2">
      <w:pPr>
        <w:pStyle w:val="Code"/>
      </w:pPr>
      <w:r w:rsidRPr="00F91EC2">
        <w:tab/>
        <w:t>}</w:t>
      </w:r>
    </w:p>
    <w:p w14:paraId="5F4D7CAD" w14:textId="77777777" w:rsidR="00F91EC2" w:rsidRPr="00F91EC2" w:rsidRDefault="00F91EC2" w:rsidP="00F91EC2">
      <w:pPr>
        <w:pStyle w:val="Code"/>
      </w:pPr>
    </w:p>
    <w:p w14:paraId="3AB4EC03" w14:textId="77777777" w:rsidR="00F91EC2" w:rsidRPr="00F91EC2" w:rsidRDefault="00F91EC2" w:rsidP="00F91EC2">
      <w:pPr>
        <w:pStyle w:val="Code"/>
        <w:rPr>
          <w:color w:val="008000"/>
        </w:rPr>
      </w:pPr>
      <w:r w:rsidRPr="00F91EC2">
        <w:rPr>
          <w:color w:val="008000"/>
        </w:rPr>
        <w:tab/>
        <w:t>/**</w:t>
      </w:r>
    </w:p>
    <w:p w14:paraId="49CF0FE6" w14:textId="77777777" w:rsidR="00F91EC2" w:rsidRPr="00F91EC2" w:rsidRDefault="00F91EC2" w:rsidP="00F91EC2">
      <w:pPr>
        <w:pStyle w:val="Code"/>
        <w:rPr>
          <w:color w:val="008000"/>
        </w:rPr>
      </w:pPr>
      <w:r w:rsidRPr="00F91EC2">
        <w:rPr>
          <w:color w:val="008000"/>
        </w:rPr>
        <w:tab/>
        <w:t xml:space="preserve"> * Tests division by zero</w:t>
      </w:r>
    </w:p>
    <w:p w14:paraId="27A1B81B" w14:textId="77777777" w:rsidR="00F91EC2" w:rsidRPr="00F91EC2" w:rsidRDefault="00F91EC2" w:rsidP="00F91EC2">
      <w:pPr>
        <w:pStyle w:val="Code"/>
        <w:rPr>
          <w:color w:val="008000"/>
        </w:rPr>
      </w:pPr>
      <w:r w:rsidRPr="00F91EC2">
        <w:rPr>
          <w:color w:val="008000"/>
        </w:rPr>
        <w:tab/>
        <w:t xml:space="preserve"> */</w:t>
      </w:r>
    </w:p>
    <w:p w14:paraId="0220BD94"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3D157B1B" w14:textId="77777777" w:rsidR="00F91EC2" w:rsidRPr="00F91EC2" w:rsidRDefault="00F91EC2" w:rsidP="00F91EC2">
      <w:pPr>
        <w:pStyle w:val="Code"/>
      </w:pPr>
      <w:r w:rsidRPr="00F91EC2">
        <w:tab/>
        <w:t>public function testDivideByZero</w:t>
      </w:r>
      <w:r w:rsidRPr="0060229C">
        <w:rPr>
          <w:shd w:val="clear" w:color="auto" w:fill="FFFF00"/>
        </w:rPr>
        <w:t>__3</w:t>
      </w:r>
      <w:r w:rsidRPr="00F91EC2">
        <w:t>()</w:t>
      </w:r>
    </w:p>
    <w:p w14:paraId="7C209851" w14:textId="77777777" w:rsidR="00F91EC2" w:rsidRPr="00F91EC2" w:rsidRDefault="00F91EC2" w:rsidP="00F91EC2">
      <w:pPr>
        <w:pStyle w:val="Code"/>
      </w:pPr>
      <w:r w:rsidRPr="00F91EC2">
        <w:tab/>
        <w:t>{</w:t>
      </w:r>
    </w:p>
    <w:p w14:paraId="098066A5" w14:textId="77777777" w:rsidR="00F91EC2" w:rsidRPr="00F91EC2" w:rsidRDefault="00F91EC2" w:rsidP="00F91EC2">
      <w:pPr>
        <w:pStyle w:val="Code"/>
      </w:pPr>
      <w:r w:rsidRPr="00F91EC2">
        <w:tab/>
      </w:r>
      <w:r w:rsidRPr="00F91EC2">
        <w:tab/>
        <w:t>$zero = 0;</w:t>
      </w:r>
    </w:p>
    <w:p w14:paraId="1DEE8E4D" w14:textId="77777777" w:rsidR="00F91EC2" w:rsidRPr="00F91EC2" w:rsidRDefault="00F91EC2" w:rsidP="00F91EC2">
      <w:pPr>
        <w:pStyle w:val="Code"/>
      </w:pPr>
      <w:r w:rsidRPr="00F91EC2">
        <w:tab/>
      </w:r>
      <w:r w:rsidRPr="00F91EC2">
        <w:tab/>
        <w:t>$result = 8 / $zero;</w:t>
      </w:r>
    </w:p>
    <w:p w14:paraId="63D5E8F3" w14:textId="77777777" w:rsidR="00F91EC2" w:rsidRPr="00F91EC2" w:rsidRDefault="00F91EC2" w:rsidP="00F91EC2">
      <w:pPr>
        <w:pStyle w:val="Code"/>
      </w:pPr>
      <w:r w:rsidRPr="00F91EC2">
        <w:tab/>
      </w:r>
      <w:r w:rsidRPr="00F91EC2">
        <w:tab/>
        <w:t>$result++; // avoid warning for not using result</w:t>
      </w:r>
    </w:p>
    <w:p w14:paraId="2056AF56" w14:textId="77777777" w:rsidR="00F91EC2" w:rsidRPr="00F91EC2" w:rsidRDefault="00F91EC2" w:rsidP="00F91EC2">
      <w:pPr>
        <w:pStyle w:val="Code"/>
      </w:pPr>
      <w:r w:rsidRPr="00F91EC2">
        <w:tab/>
        <w:t>}</w:t>
      </w:r>
    </w:p>
    <w:p w14:paraId="38912FCA" w14:textId="77777777" w:rsidR="00F91EC2" w:rsidRPr="00F91EC2" w:rsidRDefault="00F91EC2" w:rsidP="00F91EC2">
      <w:pPr>
        <w:pStyle w:val="Code"/>
      </w:pPr>
    </w:p>
    <w:p w14:paraId="34E31F0B" w14:textId="77777777" w:rsidR="00F91EC2" w:rsidRPr="00F91EC2" w:rsidRDefault="00F91EC2" w:rsidP="00F91EC2">
      <w:pPr>
        <w:pStyle w:val="Code"/>
        <w:rPr>
          <w:color w:val="008000"/>
        </w:rPr>
      </w:pPr>
      <w:r w:rsidRPr="00F91EC2">
        <w:rPr>
          <w:color w:val="008000"/>
        </w:rPr>
        <w:tab/>
        <w:t>/**</w:t>
      </w:r>
    </w:p>
    <w:p w14:paraId="082AA77D" w14:textId="77777777" w:rsidR="00F91EC2" w:rsidRPr="00F91EC2" w:rsidRDefault="00F91EC2" w:rsidP="00F91EC2">
      <w:pPr>
        <w:pStyle w:val="Code"/>
        <w:rPr>
          <w:color w:val="008000"/>
        </w:rPr>
      </w:pPr>
      <w:r w:rsidRPr="00F91EC2">
        <w:rPr>
          <w:color w:val="008000"/>
        </w:rPr>
        <w:tab/>
        <w:t xml:space="preserve"> * Tests two equal values</w:t>
      </w:r>
    </w:p>
    <w:p w14:paraId="67682C9E" w14:textId="77777777" w:rsidR="00F91EC2" w:rsidRPr="00F91EC2" w:rsidRDefault="00F91EC2" w:rsidP="00F91EC2">
      <w:pPr>
        <w:pStyle w:val="Code"/>
        <w:rPr>
          <w:color w:val="008000"/>
        </w:rPr>
      </w:pPr>
      <w:r w:rsidRPr="00F91EC2">
        <w:rPr>
          <w:color w:val="008000"/>
        </w:rPr>
        <w:tab/>
        <w:t xml:space="preserve"> */</w:t>
      </w:r>
    </w:p>
    <w:p w14:paraId="22848ACF"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51CDDFC5" w14:textId="77777777" w:rsidR="00F91EC2" w:rsidRPr="00F91EC2" w:rsidRDefault="00F91EC2" w:rsidP="00F91EC2">
      <w:pPr>
        <w:pStyle w:val="Code"/>
        <w:ind w:firstLine="576"/>
      </w:pPr>
      <w:r w:rsidRPr="00F91EC2">
        <w:t>public function testEquals</w:t>
      </w:r>
      <w:r w:rsidRPr="0060229C">
        <w:rPr>
          <w:shd w:val="clear" w:color="auto" w:fill="FFFF00"/>
        </w:rPr>
        <w:t>__4</w:t>
      </w:r>
      <w:r w:rsidRPr="00F91EC2">
        <w:t>()</w:t>
      </w:r>
    </w:p>
    <w:p w14:paraId="620E67B9" w14:textId="77777777" w:rsidR="00F91EC2" w:rsidRPr="00F91EC2" w:rsidRDefault="00F91EC2" w:rsidP="00F91EC2">
      <w:pPr>
        <w:pStyle w:val="Code"/>
      </w:pPr>
      <w:r w:rsidRPr="00F91EC2">
        <w:lastRenderedPageBreak/>
        <w:tab/>
        <w:t>{</w:t>
      </w:r>
    </w:p>
    <w:p w14:paraId="5DAE1845" w14:textId="77777777" w:rsidR="00F91EC2" w:rsidRPr="00F91EC2" w:rsidRDefault="00F91EC2" w:rsidP="00F91EC2">
      <w:pPr>
        <w:pStyle w:val="Code"/>
      </w:pPr>
      <w:r w:rsidRPr="00F91EC2">
        <w:tab/>
      </w:r>
      <w:r w:rsidRPr="00F91EC2">
        <w:tab/>
        <w:t>$this-&gt;assertEquals(12, 12);</w:t>
      </w:r>
    </w:p>
    <w:p w14:paraId="7AE5F6C4" w14:textId="77777777" w:rsidR="00F91EC2" w:rsidRPr="00F91EC2" w:rsidRDefault="00F91EC2" w:rsidP="00F91EC2">
      <w:pPr>
        <w:pStyle w:val="Code"/>
      </w:pPr>
      <w:r w:rsidRPr="00F91EC2">
        <w:tab/>
      </w:r>
      <w:r w:rsidRPr="00F91EC2">
        <w:tab/>
        <w:t>$this-&gt;assertEquals(12.0, 12.0);</w:t>
      </w:r>
    </w:p>
    <w:p w14:paraId="6338A607" w14:textId="77777777" w:rsidR="00F91EC2" w:rsidRPr="00F91EC2" w:rsidRDefault="00F91EC2" w:rsidP="00F91EC2">
      <w:pPr>
        <w:pStyle w:val="Code"/>
      </w:pPr>
      <w:r w:rsidRPr="00F91EC2">
        <w:t xml:space="preserve">    </w:t>
      </w:r>
      <w:r>
        <w:tab/>
      </w:r>
      <w:r>
        <w:tab/>
      </w:r>
      <w:r w:rsidRPr="00F91EC2">
        <w:t>$num1 = 12;</w:t>
      </w:r>
    </w:p>
    <w:p w14:paraId="0F4638E2" w14:textId="77777777" w:rsidR="00F91EC2" w:rsidRPr="00F91EC2" w:rsidRDefault="00F91EC2" w:rsidP="00F91EC2">
      <w:pPr>
        <w:pStyle w:val="Code"/>
      </w:pPr>
      <w:r w:rsidRPr="00F91EC2">
        <w:t xml:space="preserve">    </w:t>
      </w:r>
      <w:r>
        <w:tab/>
      </w:r>
      <w:r>
        <w:tab/>
      </w:r>
      <w:r w:rsidRPr="00F91EC2">
        <w:t>$num2 = 12;</w:t>
      </w:r>
    </w:p>
    <w:p w14:paraId="1400DD84" w14:textId="77777777" w:rsidR="00F91EC2" w:rsidRPr="00F91EC2" w:rsidRDefault="00F91EC2" w:rsidP="00F91EC2">
      <w:pPr>
        <w:pStyle w:val="Code"/>
      </w:pPr>
      <w:r w:rsidRPr="00F91EC2">
        <w:tab/>
      </w:r>
      <w:r w:rsidRPr="00F91EC2">
        <w:tab/>
        <w:t>$this-&gt;assertEquals($num1, $num2);</w:t>
      </w:r>
    </w:p>
    <w:p w14:paraId="003ED943" w14:textId="77777777" w:rsidR="00F91EC2" w:rsidRPr="00F91EC2" w:rsidRDefault="00F91EC2" w:rsidP="00F91EC2">
      <w:pPr>
        <w:pStyle w:val="Code"/>
      </w:pPr>
    </w:p>
    <w:p w14:paraId="06219DAF" w14:textId="77777777" w:rsidR="00F91EC2" w:rsidRPr="00F91EC2" w:rsidRDefault="00F91EC2" w:rsidP="00F91EC2">
      <w:pPr>
        <w:pStyle w:val="Code"/>
      </w:pPr>
      <w:r w:rsidRPr="00F91EC2">
        <w:tab/>
      </w:r>
      <w:r w:rsidRPr="00F91EC2">
        <w:tab/>
        <w:t>$this-&gt;assertEquals("Size", 12, 13);</w:t>
      </w:r>
    </w:p>
    <w:p w14:paraId="52AAFAD9" w14:textId="77777777" w:rsidR="00F91EC2" w:rsidRPr="00F91EC2" w:rsidRDefault="00F91EC2" w:rsidP="00F91EC2">
      <w:pPr>
        <w:pStyle w:val="Code"/>
      </w:pPr>
      <w:r w:rsidRPr="00F91EC2">
        <w:tab/>
      </w:r>
      <w:r w:rsidRPr="00F91EC2">
        <w:tab/>
        <w:t>$this-&gt;assertEquals("Capacity", 12.0, 11.99, 0.0);</w:t>
      </w:r>
    </w:p>
    <w:p w14:paraId="0466287E" w14:textId="77777777" w:rsidR="00F91EC2" w:rsidRPr="00F91EC2" w:rsidRDefault="00F91EC2" w:rsidP="00F91EC2">
      <w:pPr>
        <w:pStyle w:val="Code"/>
      </w:pPr>
      <w:r w:rsidRPr="00F91EC2">
        <w:tab/>
        <w:t>}</w:t>
      </w:r>
    </w:p>
    <w:p w14:paraId="5E2C2C4F" w14:textId="77777777" w:rsidR="00F91EC2" w:rsidRPr="00F91EC2" w:rsidRDefault="00F91EC2" w:rsidP="00F91EC2">
      <w:pPr>
        <w:pStyle w:val="Code"/>
      </w:pPr>
    </w:p>
    <w:p w14:paraId="5FACB7ED" w14:textId="77777777" w:rsidR="00F91EC2" w:rsidRPr="00F91EC2" w:rsidRDefault="00F91EC2" w:rsidP="00F91EC2">
      <w:pPr>
        <w:pStyle w:val="Code"/>
        <w:rPr>
          <w:color w:val="008000"/>
        </w:rPr>
      </w:pPr>
      <w:r w:rsidRPr="00F91EC2">
        <w:rPr>
          <w:color w:val="008000"/>
        </w:rPr>
        <w:tab/>
        <w:t>/**</w:t>
      </w:r>
    </w:p>
    <w:p w14:paraId="0018E827" w14:textId="77777777" w:rsidR="00F91EC2" w:rsidRPr="00F91EC2" w:rsidRDefault="00F91EC2" w:rsidP="00F91EC2">
      <w:pPr>
        <w:pStyle w:val="Code"/>
        <w:rPr>
          <w:color w:val="008000"/>
        </w:rPr>
      </w:pPr>
      <w:r w:rsidRPr="00F91EC2">
        <w:rPr>
          <w:color w:val="008000"/>
        </w:rPr>
        <w:tab/>
        <w:t xml:space="preserve"> * Tests success</w:t>
      </w:r>
    </w:p>
    <w:p w14:paraId="568EC69B" w14:textId="77777777" w:rsidR="00F91EC2" w:rsidRPr="00F91EC2" w:rsidRDefault="00F91EC2" w:rsidP="00F91EC2">
      <w:pPr>
        <w:pStyle w:val="Code"/>
        <w:rPr>
          <w:color w:val="008000"/>
        </w:rPr>
      </w:pPr>
      <w:r w:rsidRPr="00F91EC2">
        <w:rPr>
          <w:color w:val="008000"/>
        </w:rPr>
        <w:tab/>
        <w:t xml:space="preserve"> */</w:t>
      </w:r>
    </w:p>
    <w:p w14:paraId="3E66091E" w14:textId="77777777" w:rsidR="00F91EC2" w:rsidRPr="00F91EC2" w:rsidRDefault="00F91EC2" w:rsidP="00F91EC2">
      <w:pPr>
        <w:pStyle w:val="Code"/>
        <w:rPr>
          <w:color w:val="008000"/>
        </w:rPr>
      </w:pPr>
      <w:r w:rsidRPr="00F91EC2">
        <w:rPr>
          <w:color w:val="008000"/>
        </w:rPr>
        <w:t xml:space="preserve">  </w:t>
      </w:r>
      <w:r w:rsidRPr="00F91EC2">
        <w:rPr>
          <w:color w:val="008000"/>
        </w:rPr>
        <w:tab/>
        <w:t>/*</w:t>
      </w:r>
    </w:p>
    <w:p w14:paraId="6B789F15" w14:textId="77777777" w:rsidR="00F91EC2" w:rsidRPr="00F91EC2" w:rsidRDefault="00F91EC2" w:rsidP="00F91EC2">
      <w:pPr>
        <w:pStyle w:val="Code"/>
      </w:pPr>
      <w:r w:rsidRPr="00F91EC2">
        <w:tab/>
        <w:t>public function testSucces</w:t>
      </w:r>
      <w:r w:rsidR="0060229C">
        <w:t>s</w:t>
      </w:r>
      <w:r w:rsidRPr="0060229C">
        <w:rPr>
          <w:shd w:val="clear" w:color="auto" w:fill="FFFF00"/>
        </w:rPr>
        <w:t>__5</w:t>
      </w:r>
      <w:r w:rsidRPr="00F91EC2">
        <w:t>()</w:t>
      </w:r>
    </w:p>
    <w:p w14:paraId="0D7BEB02" w14:textId="77777777" w:rsidR="00F91EC2" w:rsidRPr="00F91EC2" w:rsidRDefault="00F91EC2" w:rsidP="00F91EC2">
      <w:pPr>
        <w:pStyle w:val="Code"/>
      </w:pPr>
      <w:r w:rsidRPr="00F91EC2">
        <w:tab/>
        <w:t>{</w:t>
      </w:r>
    </w:p>
    <w:p w14:paraId="65F3614C" w14:textId="77777777" w:rsidR="00F91EC2" w:rsidRPr="00F91EC2" w:rsidRDefault="00F91EC2" w:rsidP="00F91EC2">
      <w:pPr>
        <w:pStyle w:val="Code"/>
      </w:pPr>
      <w:r w:rsidRPr="00F91EC2">
        <w:tab/>
      </w:r>
      <w:r w:rsidRPr="00F91EC2">
        <w:tab/>
        <w:t>//Successful test</w:t>
      </w:r>
    </w:p>
    <w:p w14:paraId="44E89BF1" w14:textId="77777777" w:rsidR="00F91EC2" w:rsidRPr="00F91EC2" w:rsidRDefault="00F91EC2" w:rsidP="00F91EC2">
      <w:pPr>
        <w:pStyle w:val="Code"/>
      </w:pPr>
      <w:r w:rsidRPr="00F91EC2">
        <w:tab/>
      </w:r>
      <w:r w:rsidRPr="00F91EC2">
        <w:tab/>
        <w:t>$this-&gt;assertEquals(12, 12);</w:t>
      </w:r>
    </w:p>
    <w:p w14:paraId="2AB345A4" w14:textId="77777777" w:rsidR="00F91EC2" w:rsidRPr="00F91EC2" w:rsidRDefault="00F91EC2" w:rsidP="00F91EC2">
      <w:pPr>
        <w:pStyle w:val="Code"/>
      </w:pPr>
      <w:r w:rsidRPr="00F91EC2">
        <w:tab/>
        <w:t>}</w:t>
      </w:r>
    </w:p>
    <w:p w14:paraId="3A837D4B" w14:textId="77777777" w:rsidR="00F91EC2" w:rsidRPr="00F91EC2" w:rsidRDefault="00F91EC2" w:rsidP="00F91EC2">
      <w:pPr>
        <w:pStyle w:val="Code"/>
      </w:pPr>
      <w:r w:rsidRPr="00F91EC2">
        <w:t>}</w:t>
      </w:r>
    </w:p>
    <w:p w14:paraId="616A827B" w14:textId="77777777" w:rsidR="00F91EC2" w:rsidRPr="00F91EC2" w:rsidRDefault="00F91EC2" w:rsidP="00F91EC2">
      <w:pPr>
        <w:pStyle w:val="Code"/>
        <w:rPr>
          <w:color w:val="0000FF"/>
        </w:rPr>
      </w:pPr>
      <w:r w:rsidRPr="00F91EC2">
        <w:rPr>
          <w:color w:val="0000FF"/>
        </w:rPr>
        <w:t>?&gt;</w:t>
      </w:r>
    </w:p>
    <w:p w14:paraId="4E1C9986" w14:textId="77777777" w:rsidR="00F91EC2" w:rsidRDefault="00F91EC2" w:rsidP="000220C4"/>
    <w:p w14:paraId="3A3A98A6" w14:textId="77777777" w:rsidR="000220C4" w:rsidRDefault="000220C4" w:rsidP="000220C4">
      <w:r>
        <w:t>Firstly, each of the individual test methods is appended with two underscores followed by the ID of the corresponding test case in Spira</w:t>
      </w:r>
      <w:r w:rsidR="0077543F">
        <w:t xml:space="preserve">Test. So for example </w:t>
      </w:r>
      <w:proofErr w:type="spellStart"/>
      <w:proofErr w:type="gramStart"/>
      <w:r w:rsidR="0077543F">
        <w:t>testSuccess</w:t>
      </w:r>
      <w:proofErr w:type="spellEnd"/>
      <w:r w:rsidR="0077543F">
        <w:t>(</w:t>
      </w:r>
      <w:proofErr w:type="gramEnd"/>
      <w:r w:rsidR="0077543F">
        <w:t>) is now testSuccess__5</w:t>
      </w:r>
      <w:r>
        <w:t>()</w:t>
      </w:r>
      <w:r w:rsidR="0077543F">
        <w:t xml:space="preserve"> as it maps to test case TC00005</w:t>
      </w:r>
      <w:r>
        <w:t xml:space="preserve"> inside SpiraTest.</w:t>
      </w:r>
    </w:p>
    <w:p w14:paraId="74FEF284" w14:textId="77777777" w:rsidR="000220C4" w:rsidRDefault="000220C4" w:rsidP="000220C4">
      <w:r>
        <w:t>Second,</w:t>
      </w:r>
      <w:r w:rsidR="0077543F">
        <w:t xml:space="preserve"> in the Test Suite class</w:t>
      </w:r>
      <w:r>
        <w:t xml:space="preserve">, the </w:t>
      </w:r>
      <w:proofErr w:type="spellStart"/>
      <w:r w:rsidR="0077543F">
        <w:t>PHPUnit</w:t>
      </w:r>
      <w:proofErr w:type="spellEnd"/>
      <w:r w:rsidR="0077543F">
        <w:t xml:space="preserve"> </w:t>
      </w:r>
      <w:proofErr w:type="spellStart"/>
      <w:r w:rsidR="0077543F">
        <w:t>TestResult</w:t>
      </w:r>
      <w:proofErr w:type="spellEnd"/>
      <w:r>
        <w:t xml:space="preserve"> object </w:t>
      </w:r>
      <w:r w:rsidR="0077543F">
        <w:t xml:space="preserve">is passed an additional </w:t>
      </w:r>
      <w:proofErr w:type="spellStart"/>
      <w:r w:rsidR="0077543F">
        <w:t>PHPUnit</w:t>
      </w:r>
      <w:proofErr w:type="spellEnd"/>
      <w:r w:rsidR="0077543F">
        <w:t xml:space="preserve"> listener (in addition to the default one)</w:t>
      </w:r>
      <w:r>
        <w:t xml:space="preserve">. This </w:t>
      </w:r>
      <w:r w:rsidR="0077543F">
        <w:t xml:space="preserve">special listener </w:t>
      </w:r>
      <w:r>
        <w:t xml:space="preserve">class </w:t>
      </w:r>
      <w:r w:rsidR="0077543F">
        <w:t>intercepts</w:t>
      </w:r>
      <w:r>
        <w:t xml:space="preserve"> the results from the test run </w:t>
      </w:r>
      <w:r w:rsidR="0077543F">
        <w:t xml:space="preserve">during execution </w:t>
      </w:r>
      <w:r>
        <w:t>and uses it to generate the web-service messages that are sent to SpiraTest to communicate the test results.</w:t>
      </w:r>
    </w:p>
    <w:p w14:paraId="73AAA677" w14:textId="77777777" w:rsidR="000220C4" w:rsidRDefault="000220C4" w:rsidP="000220C4">
      <w:r>
        <w:t xml:space="preserve">The following attributes need to be set on the instance of the </w:t>
      </w:r>
      <w:proofErr w:type="spellStart"/>
      <w:r w:rsidR="0077543F" w:rsidRPr="0077543F">
        <w:rPr>
          <w:i/>
        </w:rPr>
        <w:t>SpiraListener_</w:t>
      </w:r>
      <w:proofErr w:type="gramStart"/>
      <w:r w:rsidR="0077543F" w:rsidRPr="0077543F">
        <w:rPr>
          <w:i/>
        </w:rPr>
        <w:t>Listener</w:t>
      </w:r>
      <w:proofErr w:type="spellEnd"/>
      <w:r>
        <w:t>(</w:t>
      </w:r>
      <w:proofErr w:type="gramEnd"/>
      <w:r>
        <w:t xml:space="preserve">) </w:t>
      </w:r>
      <w:r w:rsidR="0077543F">
        <w:t>object</w:t>
      </w:r>
      <w:r>
        <w:t xml:space="preserve"> so  that the extension can access the SpiraTest repository:</w:t>
      </w:r>
    </w:p>
    <w:p w14:paraId="74C10E73" w14:textId="77777777" w:rsidR="0077543F" w:rsidRDefault="0077543F" w:rsidP="0077543F">
      <w:pPr>
        <w:numPr>
          <w:ilvl w:val="0"/>
          <w:numId w:val="25"/>
        </w:numPr>
      </w:pPr>
      <w:proofErr w:type="spellStart"/>
      <w:r>
        <w:rPr>
          <w:b/>
        </w:rPr>
        <w:t>baseUrl</w:t>
      </w:r>
      <w:proofErr w:type="spellEnd"/>
      <w:r>
        <w:t xml:space="preserve"> – The base URL used to access your instance of SpiraTest (e.g. </w:t>
      </w:r>
      <w:hyperlink r:id="rId54" w:history="1">
        <w:r w:rsidRPr="007F1FB6">
          <w:rPr>
            <w:rStyle w:val="Hyperlink"/>
          </w:rPr>
          <w:t>http://myserver/SpiraTest</w:t>
        </w:r>
      </w:hyperlink>
      <w:r>
        <w:t>). It should include the protocol (e.g. http/https), the server-name, the port number (if not 80/443) and the virtual directory (if there is one).</w:t>
      </w:r>
    </w:p>
    <w:p w14:paraId="2D544F49" w14:textId="77777777" w:rsidR="0077543F" w:rsidRDefault="0077543F" w:rsidP="0077543F">
      <w:pPr>
        <w:numPr>
          <w:ilvl w:val="0"/>
          <w:numId w:val="25"/>
        </w:numPr>
      </w:pPr>
      <w:proofErr w:type="spellStart"/>
      <w:r w:rsidRPr="00D205C4">
        <w:rPr>
          <w:b/>
        </w:rPr>
        <w:t>userName</w:t>
      </w:r>
      <w:proofErr w:type="spellEnd"/>
      <w:r>
        <w:t xml:space="preserve"> - A valid username for the instance of SpiraTest that has access to the project specified above</w:t>
      </w:r>
    </w:p>
    <w:p w14:paraId="16726097" w14:textId="77777777" w:rsidR="0077543F" w:rsidRDefault="0077543F" w:rsidP="0077543F">
      <w:pPr>
        <w:numPr>
          <w:ilvl w:val="0"/>
          <w:numId w:val="25"/>
        </w:numPr>
      </w:pPr>
      <w:r w:rsidRPr="00D205C4">
        <w:rPr>
          <w:b/>
        </w:rPr>
        <w:t>password</w:t>
      </w:r>
      <w:r>
        <w:t xml:space="preserve"> - A valid password for the user specified above</w:t>
      </w:r>
    </w:p>
    <w:p w14:paraId="3CF035C1" w14:textId="77777777" w:rsidR="000220C4" w:rsidRDefault="000220C4" w:rsidP="000220C4">
      <w:pPr>
        <w:numPr>
          <w:ilvl w:val="0"/>
          <w:numId w:val="25"/>
        </w:numPr>
      </w:pPr>
      <w:proofErr w:type="spellStart"/>
      <w:r w:rsidRPr="00D205C4">
        <w:rPr>
          <w:b/>
        </w:rPr>
        <w:t>projectId</w:t>
      </w:r>
      <w:proofErr w:type="spellEnd"/>
      <w:r>
        <w:t xml:space="preserve"> – The ID of the project inside SpiraTest (this can be found on the project homepage in the “Project Overview” section)</w:t>
      </w:r>
    </w:p>
    <w:p w14:paraId="664B1017" w14:textId="77777777" w:rsidR="0077543F" w:rsidRDefault="0077543F" w:rsidP="0077543F">
      <w:pPr>
        <w:numPr>
          <w:ilvl w:val="0"/>
          <w:numId w:val="25"/>
        </w:numPr>
      </w:pPr>
      <w:proofErr w:type="spellStart"/>
      <w:r>
        <w:rPr>
          <w:b/>
        </w:rPr>
        <w:t>releaseId</w:t>
      </w:r>
      <w:proofErr w:type="spellEnd"/>
      <w:r>
        <w:t xml:space="preserve"> - T</w:t>
      </w:r>
      <w:r w:rsidRPr="00504A33">
        <w:t xml:space="preserve">he ID of the SpiraTest release to associate the test run with. This can be found on the releases list page (click on the </w:t>
      </w:r>
      <w:r>
        <w:t xml:space="preserve">Planning &gt; </w:t>
      </w:r>
      <w:r w:rsidRPr="00504A33">
        <w:t>Releases tab). If you don’t want to associate the test run with a specific release, just use the value -1 to indicate</w:t>
      </w:r>
      <w:r>
        <w:t xml:space="preserve"> N/A</w:t>
      </w:r>
      <w:r w:rsidRPr="00504A33">
        <w:t>.</w:t>
      </w:r>
    </w:p>
    <w:p w14:paraId="68B54088" w14:textId="77777777" w:rsidR="0077543F" w:rsidRDefault="0077543F" w:rsidP="0077543F">
      <w:pPr>
        <w:numPr>
          <w:ilvl w:val="0"/>
          <w:numId w:val="25"/>
        </w:numPr>
      </w:pPr>
      <w:proofErr w:type="spellStart"/>
      <w:r>
        <w:rPr>
          <w:b/>
        </w:rPr>
        <w:t>testSetId</w:t>
      </w:r>
      <w:proofErr w:type="spellEnd"/>
      <w:r>
        <w:t xml:space="preserve"> - T</w:t>
      </w:r>
      <w:r w:rsidRPr="00504A33">
        <w:t xml:space="preserve">he ID of the SpiraTest </w:t>
      </w:r>
      <w:r>
        <w:t>test set</w:t>
      </w:r>
      <w:r w:rsidRPr="00504A33">
        <w:t xml:space="preserve"> to associate the test run with. This can be found on the </w:t>
      </w:r>
      <w:r>
        <w:t>test set</w:t>
      </w:r>
      <w:r w:rsidRPr="00504A33">
        <w:t xml:space="preserve"> list page (click on the </w:t>
      </w:r>
      <w:r>
        <w:t>Testing &gt; Test Sets</w:t>
      </w:r>
      <w:r w:rsidRPr="00504A33">
        <w:t xml:space="preserve"> tab). If you don’t want to associate the test run with a specific </w:t>
      </w:r>
      <w:r>
        <w:t>test set</w:t>
      </w:r>
      <w:r w:rsidRPr="00504A33">
        <w:t>, just u</w:t>
      </w:r>
      <w:r>
        <w:t>se the value -1 to indicate N/A</w:t>
      </w:r>
      <w:r w:rsidRPr="00504A33">
        <w:t>.</w:t>
      </w:r>
    </w:p>
    <w:p w14:paraId="0C799D1E" w14:textId="77777777" w:rsidR="007F70B6" w:rsidRDefault="007F70B6" w:rsidP="000220C4">
      <w:r>
        <w:t xml:space="preserve">The </w:t>
      </w:r>
      <w:proofErr w:type="spellStart"/>
      <w:r>
        <w:t>SpiraListener_Listener</w:t>
      </w:r>
      <w:proofErr w:type="spellEnd"/>
      <w:r>
        <w:t xml:space="preserve"> class can also be called with the parameters as the constructor arguments:</w:t>
      </w:r>
    </w:p>
    <w:p w14:paraId="308D371B" w14:textId="77777777" w:rsidR="007F70B6" w:rsidRPr="00F91EC2" w:rsidRDefault="007F70B6" w:rsidP="007F70B6">
      <w:pPr>
        <w:pStyle w:val="Code"/>
        <w:rPr>
          <w:color w:val="008000"/>
        </w:rPr>
      </w:pPr>
      <w:r w:rsidRPr="00F91EC2">
        <w:rPr>
          <w:color w:val="008000"/>
        </w:rPr>
        <w:t>//Create a new SpiraTest listener instance and specify the connection info</w:t>
      </w:r>
    </w:p>
    <w:p w14:paraId="3487CAEB" w14:textId="77777777" w:rsidR="007F70B6" w:rsidRPr="0060229C" w:rsidRDefault="007F70B6" w:rsidP="007F70B6">
      <w:pPr>
        <w:pStyle w:val="Code"/>
        <w:rPr>
          <w:shd w:val="clear" w:color="auto" w:fill="FFFF00"/>
        </w:rPr>
      </w:pPr>
      <w:r>
        <w:t xml:space="preserve"> </w:t>
      </w:r>
      <w:r w:rsidRPr="0060229C">
        <w:rPr>
          <w:shd w:val="clear" w:color="auto" w:fill="FFFF00"/>
        </w:rPr>
        <w:t>$spiraListener = new SpiraListener_Listener</w:t>
      </w:r>
      <w:r>
        <w:rPr>
          <w:shd w:val="clear" w:color="auto" w:fill="FFFF00"/>
        </w:rPr>
        <w:t xml:space="preserve"> (</w:t>
      </w:r>
    </w:p>
    <w:p w14:paraId="5880777B" w14:textId="77777777" w:rsidR="007F70B6" w:rsidRPr="0060229C" w:rsidRDefault="007F70B6" w:rsidP="007F70B6">
      <w:pPr>
        <w:pStyle w:val="Code"/>
        <w:ind w:firstLine="576"/>
        <w:rPr>
          <w:shd w:val="clear" w:color="auto" w:fill="FFFF00"/>
        </w:rPr>
      </w:pPr>
      <w:r>
        <w:rPr>
          <w:shd w:val="clear" w:color="auto" w:fill="FFFF00"/>
        </w:rPr>
        <w:t>'http://localhost/SpiraTeam',</w:t>
      </w:r>
    </w:p>
    <w:p w14:paraId="537488EB" w14:textId="77777777" w:rsidR="007F70B6" w:rsidRPr="0060229C" w:rsidRDefault="007F70B6" w:rsidP="007F70B6">
      <w:pPr>
        <w:pStyle w:val="Code"/>
        <w:rPr>
          <w:shd w:val="clear" w:color="auto" w:fill="FFFF00"/>
        </w:rPr>
      </w:pPr>
      <w:r>
        <w:rPr>
          <w:shd w:val="clear" w:color="auto" w:fill="FFFF00"/>
        </w:rPr>
        <w:t xml:space="preserve"> </w:t>
      </w:r>
      <w:r>
        <w:rPr>
          <w:shd w:val="clear" w:color="auto" w:fill="FFFF00"/>
        </w:rPr>
        <w:tab/>
        <w:t>'fredbloggs',</w:t>
      </w:r>
    </w:p>
    <w:p w14:paraId="38B5740A" w14:textId="77777777" w:rsidR="007F70B6" w:rsidRPr="0060229C" w:rsidRDefault="007F70B6" w:rsidP="007F70B6">
      <w:pPr>
        <w:pStyle w:val="Code"/>
        <w:ind w:firstLine="576"/>
        <w:rPr>
          <w:shd w:val="clear" w:color="auto" w:fill="FFFF00"/>
        </w:rPr>
      </w:pPr>
      <w:r w:rsidRPr="0060229C">
        <w:rPr>
          <w:shd w:val="clear" w:color="auto" w:fill="FFFF00"/>
        </w:rPr>
        <w:t xml:space="preserve"> </w:t>
      </w:r>
      <w:r>
        <w:rPr>
          <w:shd w:val="clear" w:color="auto" w:fill="FFFF00"/>
        </w:rPr>
        <w:t>'fredbloggs',</w:t>
      </w:r>
    </w:p>
    <w:p w14:paraId="24318737" w14:textId="77777777" w:rsidR="007F70B6" w:rsidRPr="0060229C" w:rsidRDefault="007F70B6" w:rsidP="007F70B6">
      <w:pPr>
        <w:pStyle w:val="Code"/>
        <w:rPr>
          <w:shd w:val="clear" w:color="auto" w:fill="FFFF00"/>
        </w:rPr>
      </w:pPr>
      <w:r w:rsidRPr="0060229C">
        <w:rPr>
          <w:shd w:val="clear" w:color="auto" w:fill="FFFF00"/>
        </w:rPr>
        <w:lastRenderedPageBreak/>
        <w:t xml:space="preserve"> </w:t>
      </w:r>
      <w:r>
        <w:rPr>
          <w:shd w:val="clear" w:color="auto" w:fill="FFFF00"/>
        </w:rPr>
        <w:tab/>
        <w:t>1,</w:t>
      </w:r>
    </w:p>
    <w:p w14:paraId="1B1D0BD2" w14:textId="77777777" w:rsidR="007F70B6" w:rsidRPr="0060229C" w:rsidRDefault="007F70B6" w:rsidP="007F70B6">
      <w:pPr>
        <w:pStyle w:val="Code"/>
        <w:rPr>
          <w:shd w:val="clear" w:color="auto" w:fill="FFFF00"/>
        </w:rPr>
      </w:pPr>
      <w:r w:rsidRPr="0060229C">
        <w:rPr>
          <w:shd w:val="clear" w:color="auto" w:fill="FFFF00"/>
        </w:rPr>
        <w:t xml:space="preserve"> </w:t>
      </w:r>
      <w:r>
        <w:rPr>
          <w:shd w:val="clear" w:color="auto" w:fill="FFFF00"/>
        </w:rPr>
        <w:tab/>
        <w:t>1,</w:t>
      </w:r>
    </w:p>
    <w:p w14:paraId="445B2BAA" w14:textId="77777777" w:rsidR="007F70B6" w:rsidRPr="007F70B6" w:rsidRDefault="007F70B6" w:rsidP="007F70B6">
      <w:pPr>
        <w:pStyle w:val="Code"/>
        <w:rPr>
          <w:shd w:val="clear" w:color="auto" w:fill="FFFF00"/>
        </w:rPr>
      </w:pPr>
      <w:r w:rsidRPr="0060229C">
        <w:rPr>
          <w:shd w:val="clear" w:color="auto" w:fill="FFFF00"/>
        </w:rPr>
        <w:t xml:space="preserve"> </w:t>
      </w:r>
      <w:r>
        <w:rPr>
          <w:shd w:val="clear" w:color="auto" w:fill="FFFF00"/>
        </w:rPr>
        <w:tab/>
        <w:t>1);</w:t>
      </w:r>
    </w:p>
    <w:p w14:paraId="78A6F152" w14:textId="77777777" w:rsidR="007F70B6" w:rsidRDefault="007F70B6" w:rsidP="000220C4"/>
    <w:p w14:paraId="3784CB74" w14:textId="77777777" w:rsidR="007F70B6" w:rsidRDefault="007F70B6" w:rsidP="000220C4">
      <w:r>
        <w:t xml:space="preserve">You can also attach the listener to the class declaratively by adding it to the </w:t>
      </w:r>
      <w:r w:rsidRPr="007F70B6">
        <w:rPr>
          <w:rFonts w:ascii="Courier New" w:hAnsi="Courier New" w:cs="Courier New"/>
        </w:rPr>
        <w:t xml:space="preserve">phpunit.xml </w:t>
      </w:r>
      <w:r>
        <w:t>configuration file instead of adding through PHP code:</w:t>
      </w:r>
    </w:p>
    <w:p w14:paraId="7C7DF3EF" w14:textId="77777777" w:rsidR="007F70B6" w:rsidRDefault="007F70B6" w:rsidP="007F70B6">
      <w:pPr>
        <w:pStyle w:val="Code"/>
      </w:pPr>
      <w:r>
        <w:t>&lt;phpunit&gt;</w:t>
      </w:r>
    </w:p>
    <w:p w14:paraId="07040D04" w14:textId="77777777" w:rsidR="007F70B6" w:rsidRDefault="007F70B6" w:rsidP="007F70B6">
      <w:pPr>
        <w:pStyle w:val="Code"/>
      </w:pPr>
      <w:r>
        <w:t xml:space="preserve">  &lt;listeners&gt;</w:t>
      </w:r>
    </w:p>
    <w:p w14:paraId="4174093A" w14:textId="77777777" w:rsidR="007F70B6" w:rsidRDefault="007F70B6" w:rsidP="007F70B6">
      <w:pPr>
        <w:pStyle w:val="Code"/>
      </w:pPr>
      <w:r>
        <w:t xml:space="preserve">    &lt;listener class="SpiraListener_Listener" file="../SpiraListener/Listener.php"&gt;</w:t>
      </w:r>
    </w:p>
    <w:p w14:paraId="1B92C772" w14:textId="77777777" w:rsidR="007F70B6" w:rsidRDefault="007F70B6" w:rsidP="007F70B6">
      <w:pPr>
        <w:pStyle w:val="Code"/>
      </w:pPr>
      <w:r>
        <w:t xml:space="preserve">          &lt;arguments&gt;</w:t>
      </w:r>
    </w:p>
    <w:p w14:paraId="68FA1DEE" w14:textId="77777777" w:rsidR="007F70B6" w:rsidRDefault="007F70B6" w:rsidP="007F70B6">
      <w:pPr>
        <w:pStyle w:val="Code"/>
      </w:pPr>
      <w:r>
        <w:t xml:space="preserve">              &lt;!-- URL --&gt;</w:t>
      </w:r>
    </w:p>
    <w:p w14:paraId="5E5B122B" w14:textId="77777777" w:rsidR="007F70B6" w:rsidRDefault="007F70B6" w:rsidP="007F70B6">
      <w:pPr>
        <w:pStyle w:val="Code"/>
      </w:pPr>
      <w:r>
        <w:t xml:space="preserve">              &lt;string&gt;</w:t>
      </w:r>
      <w:r w:rsidRPr="007F70B6">
        <w:rPr>
          <w:shd w:val="clear" w:color="auto" w:fill="FFFF00"/>
        </w:rPr>
        <w:t>http://localhost/SpiraTeam</w:t>
      </w:r>
      <w:r>
        <w:t>&lt;/string&gt;</w:t>
      </w:r>
    </w:p>
    <w:p w14:paraId="66D4EC3C" w14:textId="77777777" w:rsidR="007F70B6" w:rsidRDefault="007F70B6" w:rsidP="007F70B6">
      <w:pPr>
        <w:pStyle w:val="Code"/>
      </w:pPr>
      <w:r>
        <w:t xml:space="preserve">              &lt;!-- User Name --&gt;</w:t>
      </w:r>
    </w:p>
    <w:p w14:paraId="1177BA3A" w14:textId="77777777" w:rsidR="007F70B6" w:rsidRDefault="007F70B6" w:rsidP="007F70B6">
      <w:pPr>
        <w:pStyle w:val="Code"/>
      </w:pPr>
      <w:r>
        <w:t xml:space="preserve">              &lt;string&gt;</w:t>
      </w:r>
      <w:r w:rsidRPr="007F70B6">
        <w:rPr>
          <w:shd w:val="clear" w:color="auto" w:fill="FFFF00"/>
        </w:rPr>
        <w:t>fredbloggs</w:t>
      </w:r>
      <w:r>
        <w:t>&lt;/string&gt;</w:t>
      </w:r>
    </w:p>
    <w:p w14:paraId="39300349" w14:textId="77777777" w:rsidR="007F70B6" w:rsidRDefault="007F70B6" w:rsidP="007F70B6">
      <w:pPr>
        <w:pStyle w:val="Code"/>
      </w:pPr>
      <w:r>
        <w:t xml:space="preserve">              &lt;!-- User Password --&gt;</w:t>
      </w:r>
    </w:p>
    <w:p w14:paraId="01FAD48D" w14:textId="77777777" w:rsidR="007F70B6" w:rsidRDefault="007F70B6" w:rsidP="007F70B6">
      <w:pPr>
        <w:pStyle w:val="Code"/>
      </w:pPr>
      <w:r>
        <w:t xml:space="preserve">              &lt;string&gt;</w:t>
      </w:r>
      <w:r w:rsidRPr="007F70B6">
        <w:rPr>
          <w:shd w:val="clear" w:color="auto" w:fill="FFFF00"/>
        </w:rPr>
        <w:t>fredbloggs</w:t>
      </w:r>
      <w:r>
        <w:t>&lt;/string&gt;</w:t>
      </w:r>
    </w:p>
    <w:p w14:paraId="0EB8CE36" w14:textId="77777777" w:rsidR="007F70B6" w:rsidRDefault="007F70B6" w:rsidP="007F70B6">
      <w:pPr>
        <w:pStyle w:val="Code"/>
      </w:pPr>
      <w:r>
        <w:t xml:space="preserve">              &lt;!-- Project ID --&gt;</w:t>
      </w:r>
    </w:p>
    <w:p w14:paraId="62CBAECE" w14:textId="77777777" w:rsidR="007F70B6" w:rsidRDefault="007F70B6" w:rsidP="007F70B6">
      <w:pPr>
        <w:pStyle w:val="Code"/>
      </w:pPr>
      <w:r>
        <w:t xml:space="preserve">              &lt;integer&gt;</w:t>
      </w:r>
      <w:r w:rsidRPr="007F70B6">
        <w:rPr>
          <w:shd w:val="clear" w:color="auto" w:fill="FFFF00"/>
        </w:rPr>
        <w:t>1</w:t>
      </w:r>
      <w:r>
        <w:t>&lt;/integer&gt;</w:t>
      </w:r>
    </w:p>
    <w:p w14:paraId="3AFE06BA" w14:textId="77777777" w:rsidR="007F70B6" w:rsidRDefault="007F70B6" w:rsidP="007F70B6">
      <w:pPr>
        <w:pStyle w:val="Code"/>
      </w:pPr>
      <w:r>
        <w:t xml:space="preserve">              &lt;!-- Release ID --&gt;</w:t>
      </w:r>
    </w:p>
    <w:p w14:paraId="3E54EB02" w14:textId="77777777" w:rsidR="007F70B6" w:rsidRDefault="007F70B6" w:rsidP="007F70B6">
      <w:pPr>
        <w:pStyle w:val="Code"/>
      </w:pPr>
      <w:r>
        <w:t xml:space="preserve">              &lt;integer&gt;</w:t>
      </w:r>
      <w:r w:rsidRPr="007F70B6">
        <w:rPr>
          <w:shd w:val="clear" w:color="auto" w:fill="FFFF00"/>
        </w:rPr>
        <w:t>1</w:t>
      </w:r>
      <w:r>
        <w:t>&lt;/integer&gt;</w:t>
      </w:r>
    </w:p>
    <w:p w14:paraId="5AC8729B" w14:textId="77777777" w:rsidR="007F70B6" w:rsidRDefault="007F70B6" w:rsidP="007F70B6">
      <w:pPr>
        <w:pStyle w:val="Code"/>
      </w:pPr>
      <w:r>
        <w:t xml:space="preserve">              &lt;!-- Test Set ID --&gt;</w:t>
      </w:r>
    </w:p>
    <w:p w14:paraId="56E19E11" w14:textId="77777777" w:rsidR="007F70B6" w:rsidRDefault="007F70B6" w:rsidP="007F70B6">
      <w:pPr>
        <w:pStyle w:val="Code"/>
      </w:pPr>
      <w:r>
        <w:t xml:space="preserve">              &lt;integer&gt;</w:t>
      </w:r>
      <w:r w:rsidRPr="007F70B6">
        <w:rPr>
          <w:shd w:val="clear" w:color="auto" w:fill="FFFF00"/>
        </w:rPr>
        <w:t>1</w:t>
      </w:r>
      <w:r>
        <w:t>&lt;/integer&gt;</w:t>
      </w:r>
    </w:p>
    <w:p w14:paraId="2879D263" w14:textId="77777777" w:rsidR="007F70B6" w:rsidRDefault="007F70B6" w:rsidP="007F70B6">
      <w:pPr>
        <w:pStyle w:val="Code"/>
      </w:pPr>
      <w:r>
        <w:t xml:space="preserve">            &lt;/arguments&gt;</w:t>
      </w:r>
    </w:p>
    <w:p w14:paraId="6488DC21" w14:textId="77777777" w:rsidR="007F70B6" w:rsidRDefault="007F70B6" w:rsidP="007F70B6">
      <w:pPr>
        <w:pStyle w:val="Code"/>
      </w:pPr>
      <w:r>
        <w:t xml:space="preserve">    &lt;/listener&gt;</w:t>
      </w:r>
    </w:p>
    <w:p w14:paraId="7171D8B8" w14:textId="77777777" w:rsidR="007F70B6" w:rsidRDefault="007F70B6" w:rsidP="007F70B6">
      <w:pPr>
        <w:pStyle w:val="Code"/>
      </w:pPr>
      <w:r>
        <w:t xml:space="preserve">  &lt;/listeners&gt;</w:t>
      </w:r>
    </w:p>
    <w:p w14:paraId="3793F8EA" w14:textId="77777777" w:rsidR="007F70B6" w:rsidRDefault="007F70B6" w:rsidP="007F70B6">
      <w:pPr>
        <w:pStyle w:val="Code"/>
      </w:pPr>
      <w:r>
        <w:t xml:space="preserve">  &lt;testsuites&gt;</w:t>
      </w:r>
    </w:p>
    <w:p w14:paraId="42C0FC67" w14:textId="77777777" w:rsidR="007F70B6" w:rsidRDefault="007F70B6" w:rsidP="007F70B6">
      <w:pPr>
        <w:pStyle w:val="Code"/>
      </w:pPr>
      <w:r>
        <w:t xml:space="preserve">    &lt;testsuite name="Sample Suite"&gt;</w:t>
      </w:r>
    </w:p>
    <w:p w14:paraId="009FDBA1" w14:textId="77777777" w:rsidR="007F70B6" w:rsidRDefault="007F70B6" w:rsidP="007F70B6">
      <w:pPr>
        <w:pStyle w:val="Code"/>
      </w:pPr>
      <w:r>
        <w:t xml:space="preserve">      &lt;directory&gt;.&lt;/directory&gt;</w:t>
      </w:r>
    </w:p>
    <w:p w14:paraId="0FB96BA9" w14:textId="77777777" w:rsidR="007F70B6" w:rsidRDefault="007F70B6" w:rsidP="007F70B6">
      <w:pPr>
        <w:pStyle w:val="Code"/>
      </w:pPr>
      <w:r>
        <w:t xml:space="preserve">      &lt;file&gt;./SampleSuite.php&lt;/file&gt;</w:t>
      </w:r>
    </w:p>
    <w:p w14:paraId="5763E067" w14:textId="77777777" w:rsidR="007F70B6" w:rsidRDefault="007F70B6" w:rsidP="007F70B6">
      <w:pPr>
        <w:pStyle w:val="Code"/>
      </w:pPr>
      <w:r>
        <w:t xml:space="preserve">    &lt;/testsuite&gt;</w:t>
      </w:r>
    </w:p>
    <w:p w14:paraId="2DA4A2A1" w14:textId="77777777" w:rsidR="007F70B6" w:rsidRDefault="007F70B6" w:rsidP="007F70B6">
      <w:pPr>
        <w:pStyle w:val="Code"/>
      </w:pPr>
      <w:r>
        <w:t xml:space="preserve">  &lt;/testsuites&gt;</w:t>
      </w:r>
    </w:p>
    <w:p w14:paraId="1FFFB622" w14:textId="77777777" w:rsidR="007F70B6" w:rsidRDefault="007F70B6" w:rsidP="007F70B6">
      <w:pPr>
        <w:pStyle w:val="Code"/>
      </w:pPr>
      <w:r>
        <w:t>&lt;/phpunit&gt;</w:t>
      </w:r>
    </w:p>
    <w:p w14:paraId="2FFB004F" w14:textId="77777777" w:rsidR="007F70B6" w:rsidRDefault="007F70B6" w:rsidP="000220C4"/>
    <w:p w14:paraId="4B4794E4" w14:textId="77777777" w:rsidR="000220C4" w:rsidRDefault="000220C4" w:rsidP="000220C4">
      <w:r>
        <w:t xml:space="preserve">Now all you need to do is save your code, launch </w:t>
      </w:r>
      <w:proofErr w:type="spellStart"/>
      <w:r w:rsidR="00BE4A01">
        <w:t>PHP</w:t>
      </w:r>
      <w:r>
        <w:t>Unit</w:t>
      </w:r>
      <w:proofErr w:type="spellEnd"/>
      <w:r>
        <w:t xml:space="preserve">, run the test </w:t>
      </w:r>
      <w:r w:rsidR="00BE4A01">
        <w:t>suite</w:t>
      </w:r>
      <w:r>
        <w:t xml:space="preserve"> as you would normally do, and when you view the test cases in SpiraTest, you should see a </w:t>
      </w:r>
      <w:proofErr w:type="spellStart"/>
      <w:r w:rsidR="00BE4A01">
        <w:t>PHP</w:t>
      </w:r>
      <w:r>
        <w:t>Unit</w:t>
      </w:r>
      <w:proofErr w:type="spellEnd"/>
      <w:r>
        <w:t xml:space="preserve"> automated test run displayed in the list of executed test runs:</w:t>
      </w:r>
    </w:p>
    <w:p w14:paraId="1427BF87" w14:textId="77777777" w:rsidR="000220C4" w:rsidRDefault="008652C8" w:rsidP="000220C4">
      <w:r>
        <w:rPr>
          <w:noProof/>
        </w:rPr>
        <w:drawing>
          <wp:inline distT="0" distB="0" distL="0" distR="0" wp14:anchorId="3DFAC338" wp14:editId="58201209">
            <wp:extent cx="5486400" cy="1325880"/>
            <wp:effectExtent l="19050" t="19050" r="3810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132588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3EB6992" w14:textId="77777777" w:rsidR="000220C4" w:rsidRDefault="00BE4A01" w:rsidP="000220C4">
      <w:r>
        <w:t xml:space="preserve">Clicking on one of the </w:t>
      </w:r>
      <w:proofErr w:type="spellStart"/>
      <w:r>
        <w:t>PHP</w:t>
      </w:r>
      <w:r w:rsidR="000220C4">
        <w:t>Unit</w:t>
      </w:r>
      <w:proofErr w:type="spellEnd"/>
      <w:r w:rsidR="000220C4">
        <w:t xml:space="preserve"> test runs will bring up a screen that provides information regarding wha</w:t>
      </w:r>
      <w:r>
        <w:t xml:space="preserve">t </w:t>
      </w:r>
      <w:proofErr w:type="spellStart"/>
      <w:r>
        <w:t>PHP</w:t>
      </w:r>
      <w:r w:rsidR="000220C4">
        <w:t>Unit</w:t>
      </w:r>
      <w:proofErr w:type="spellEnd"/>
      <w:r w:rsidR="000220C4">
        <w:t xml:space="preserve"> test method failed, what the error was, together with the associated code stack-trace:</w:t>
      </w:r>
    </w:p>
    <w:p w14:paraId="093DE37A" w14:textId="77777777" w:rsidR="000220C4" w:rsidRDefault="008652C8" w:rsidP="000220C4">
      <w:r>
        <w:rPr>
          <w:noProof/>
        </w:rPr>
        <w:lastRenderedPageBreak/>
        <w:drawing>
          <wp:inline distT="0" distB="0" distL="0" distR="0" wp14:anchorId="6160C32D" wp14:editId="582C825E">
            <wp:extent cx="5486400" cy="2651760"/>
            <wp:effectExtent l="19050" t="19050" r="38100" b="342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64C8634" w14:textId="77777777" w:rsidR="002041C9" w:rsidRDefault="000220C4" w:rsidP="00E438F0">
      <w:r>
        <w:t>Congratulat</w:t>
      </w:r>
      <w:r w:rsidR="00BE4A01">
        <w:t xml:space="preserve">ions… You are now able to run </w:t>
      </w:r>
      <w:proofErr w:type="spellStart"/>
      <w:r w:rsidR="00BE4A01">
        <w:t>PHP</w:t>
      </w:r>
      <w:r>
        <w:t>Unit</w:t>
      </w:r>
      <w:proofErr w:type="spellEnd"/>
      <w:r>
        <w:t xml:space="preserve"> automated tests and have the results be recorded within SpiraTest. The sample test </w:t>
      </w:r>
      <w:r w:rsidR="00BE4A01">
        <w:t>suite</w:t>
      </w:r>
      <w:r>
        <w:t xml:space="preserve"> </w:t>
      </w:r>
      <w:proofErr w:type="spellStart"/>
      <w:r w:rsidR="00BE4A01">
        <w:rPr>
          <w:u w:val="single"/>
        </w:rPr>
        <w:t>SampleSuite</w:t>
      </w:r>
      <w:r w:rsidRPr="009531AF">
        <w:rPr>
          <w:u w:val="single"/>
        </w:rPr>
        <w:t>.p</w:t>
      </w:r>
      <w:r w:rsidR="00BE4A01">
        <w:rPr>
          <w:u w:val="single"/>
        </w:rPr>
        <w:t>hp</w:t>
      </w:r>
      <w:proofErr w:type="spellEnd"/>
      <w:r>
        <w:t xml:space="preserve"> </w:t>
      </w:r>
      <w:r w:rsidR="00BE4A01">
        <w:t xml:space="preserve">and sample test case </w:t>
      </w:r>
      <w:proofErr w:type="spellStart"/>
      <w:r w:rsidR="00BE4A01">
        <w:t>SampleTest.php</w:t>
      </w:r>
      <w:proofErr w:type="spellEnd"/>
      <w:r w:rsidR="00BE4A01">
        <w:t xml:space="preserve"> are</w:t>
      </w:r>
      <w:r>
        <w:t xml:space="preserve"> provided with the installation</w:t>
      </w:r>
      <w:r w:rsidR="00BE4A01">
        <w:t xml:space="preserve"> in the Samples subfolder</w:t>
      </w:r>
      <w:r>
        <w:t>.</w:t>
      </w:r>
    </w:p>
    <w:p w14:paraId="60C54C49" w14:textId="4A7173EF" w:rsidR="002041C9" w:rsidRDefault="002041C9" w:rsidP="002041C9">
      <w:pPr>
        <w:pStyle w:val="Heading1"/>
      </w:pPr>
      <w:r>
        <w:br w:type="page"/>
      </w:r>
      <w:bookmarkStart w:id="21" w:name="_Toc523137235"/>
      <w:r w:rsidR="006D7101">
        <w:lastRenderedPageBreak/>
        <w:t>1</w:t>
      </w:r>
      <w:r w:rsidR="00980824">
        <w:t>2</w:t>
      </w:r>
      <w:r w:rsidR="009051C5">
        <w:t xml:space="preserve">. Integrating </w:t>
      </w:r>
      <w:proofErr w:type="spellStart"/>
      <w:r>
        <w:t>U</w:t>
      </w:r>
      <w:r w:rsidR="00295F0D">
        <w:t>nitJS</w:t>
      </w:r>
      <w:proofErr w:type="spellEnd"/>
      <w:r w:rsidR="00295F0D">
        <w:t xml:space="preserve"> </w:t>
      </w:r>
      <w:r w:rsidR="009051C5">
        <w:t>&amp;</w:t>
      </w:r>
      <w:r w:rsidR="00295F0D">
        <w:t xml:space="preserve"> NodeJS</w:t>
      </w:r>
      <w:bookmarkEnd w:id="21"/>
    </w:p>
    <w:p w14:paraId="0C0C6CBB" w14:textId="77777777" w:rsidR="004548D7" w:rsidRDefault="00295F0D" w:rsidP="00295F0D">
      <w:proofErr w:type="spellStart"/>
      <w:r>
        <w:t>UnitJS</w:t>
      </w:r>
      <w:proofErr w:type="spellEnd"/>
      <w:r w:rsidRPr="00295F0D">
        <w:t xml:space="preserve"> i</w:t>
      </w:r>
      <w:r>
        <w:t>s an assertion library for JavaS</w:t>
      </w:r>
      <w:r w:rsidRPr="00295F0D">
        <w:t xml:space="preserve">cript, running on Node.js </w:t>
      </w:r>
      <w:r>
        <w:t>or a web</w:t>
      </w:r>
      <w:r w:rsidRPr="00295F0D">
        <w:t xml:space="preserve"> browser. It works with </w:t>
      </w:r>
      <w:r>
        <w:t>various</w:t>
      </w:r>
      <w:r w:rsidRPr="00295F0D">
        <w:t xml:space="preserve"> test runner and unit testing framework</w:t>
      </w:r>
      <w:r w:rsidR="00DA265F">
        <w:t>s, including Mocha, Jasmine, Karma, P</w:t>
      </w:r>
      <w:r w:rsidRPr="00295F0D">
        <w:t>rotractor</w:t>
      </w:r>
      <w:r w:rsidR="00DA265F">
        <w:t xml:space="preserve">, and </w:t>
      </w:r>
      <w:proofErr w:type="spellStart"/>
      <w:r w:rsidR="00DA265F">
        <w:t>QUnit</w:t>
      </w:r>
      <w:proofErr w:type="spellEnd"/>
      <w:r w:rsidR="00DA265F">
        <w:t xml:space="preserve">. </w:t>
      </w:r>
    </w:p>
    <w:p w14:paraId="53B3FE1A" w14:textId="77777777" w:rsidR="00295F0D" w:rsidRDefault="00DA265F" w:rsidP="00295F0D">
      <w:r>
        <w:t xml:space="preserve">SpiraTest currently includes a pre-built </w:t>
      </w:r>
      <w:r w:rsidR="00922A19">
        <w:t>extension</w:t>
      </w:r>
      <w:r>
        <w:t xml:space="preserve"> for the </w:t>
      </w:r>
      <w:proofErr w:type="spellStart"/>
      <w:r>
        <w:t>MochaJS</w:t>
      </w:r>
      <w:proofErr w:type="spellEnd"/>
      <w:r>
        <w:t xml:space="preserve"> test runner and our sample code illustrates it working with </w:t>
      </w:r>
      <w:proofErr w:type="spellStart"/>
      <w:r>
        <w:t>UnitJS</w:t>
      </w:r>
      <w:proofErr w:type="spellEnd"/>
      <w:r>
        <w:t>. However</w:t>
      </w:r>
      <w:r w:rsidR="0082308B">
        <w:t>,</w:t>
      </w:r>
      <w:r>
        <w:t xml:space="preserve"> we supply the source code to the extension</w:t>
      </w:r>
      <w:r w:rsidR="0082308B">
        <w:t>, so you can easily adapt it for other runners such as Jasmine and Protractor.</w:t>
      </w:r>
    </w:p>
    <w:p w14:paraId="3B27FFD1" w14:textId="39D6183A" w:rsidR="002041C9" w:rsidRPr="00F71161" w:rsidRDefault="006D7101" w:rsidP="002041C9">
      <w:pPr>
        <w:pStyle w:val="Heading2"/>
      </w:pPr>
      <w:r>
        <w:t>1</w:t>
      </w:r>
      <w:r w:rsidR="00980824">
        <w:t>2</w:t>
      </w:r>
      <w:r w:rsidR="002041C9">
        <w:t xml:space="preserve">.1. </w:t>
      </w:r>
      <w:r w:rsidR="00551A06">
        <w:t xml:space="preserve">Using the SpiraTest </w:t>
      </w:r>
      <w:proofErr w:type="spellStart"/>
      <w:r w:rsidR="00551A06">
        <w:t>MochaJS</w:t>
      </w:r>
      <w:proofErr w:type="spellEnd"/>
      <w:r w:rsidR="00551A06">
        <w:t xml:space="preserve"> Reporter</w:t>
      </w:r>
    </w:p>
    <w:p w14:paraId="088DBCA3" w14:textId="77777777" w:rsidR="004548D7" w:rsidRDefault="004548D7" w:rsidP="004548D7">
      <w:r w:rsidRPr="001F40E5">
        <w:t>Mocha is a feature-rich JavaScript test framework running on Node.js and in the browser, making asynchronous testing simple and fun. Mocha tests run serially, allowing for flexible and accurate reporting, while mapping uncaught exceptions to the correct test cases.</w:t>
      </w:r>
    </w:p>
    <w:p w14:paraId="408A662C" w14:textId="77777777" w:rsidR="004548D7" w:rsidRDefault="004548D7" w:rsidP="004548D7">
      <w:r>
        <w:t xml:space="preserve">An example </w:t>
      </w:r>
      <w:proofErr w:type="spellStart"/>
      <w:r>
        <w:t>UnitJS</w:t>
      </w:r>
      <w:proofErr w:type="spellEnd"/>
      <w:r>
        <w:t xml:space="preserve"> test running Mocha looks something like:</w:t>
      </w:r>
    </w:p>
    <w:p w14:paraId="187E7F3A"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002B2674">
        <w:rPr>
          <w:rFonts w:ascii="Consolas" w:hAnsi="Consolas"/>
          <w:color w:val="D4D4D4"/>
          <w:sz w:val="21"/>
          <w:szCs w:val="21"/>
        </w:rPr>
        <w:t xml:space="preserve"> </w:t>
      </w:r>
      <w:r w:rsidRPr="004548D7">
        <w:rPr>
          <w:rFonts w:ascii="Consolas" w:hAnsi="Consolas"/>
          <w:color w:val="569CD6"/>
          <w:sz w:val="21"/>
          <w:szCs w:val="21"/>
        </w:rPr>
        <w:t>var</w:t>
      </w:r>
      <w:r w:rsidRPr="004548D7">
        <w:rPr>
          <w:rFonts w:ascii="Consolas" w:hAnsi="Consolas"/>
          <w:color w:val="D4D4D4"/>
          <w:sz w:val="21"/>
          <w:szCs w:val="21"/>
        </w:rPr>
        <w:t xml:space="preserve"> </w:t>
      </w:r>
      <w:r w:rsidRPr="004548D7">
        <w:rPr>
          <w:rFonts w:ascii="Consolas" w:hAnsi="Consolas"/>
          <w:color w:val="9CDCFE"/>
          <w:sz w:val="21"/>
          <w:szCs w:val="21"/>
        </w:rPr>
        <w:t>test</w:t>
      </w:r>
      <w:r w:rsidRPr="004548D7">
        <w:rPr>
          <w:rFonts w:ascii="Consolas" w:hAnsi="Consolas"/>
          <w:color w:val="D4D4D4"/>
          <w:sz w:val="21"/>
          <w:szCs w:val="21"/>
        </w:rPr>
        <w:t xml:space="preserve"> = </w:t>
      </w:r>
      <w:r w:rsidRPr="004548D7">
        <w:rPr>
          <w:rFonts w:ascii="Consolas" w:hAnsi="Consolas"/>
          <w:color w:val="DCDCAA"/>
          <w:sz w:val="21"/>
          <w:szCs w:val="21"/>
        </w:rPr>
        <w:t>require</w:t>
      </w:r>
      <w:r w:rsidRPr="004548D7">
        <w:rPr>
          <w:rFonts w:ascii="Consolas" w:hAnsi="Consolas"/>
          <w:color w:val="D4D4D4"/>
          <w:sz w:val="21"/>
          <w:szCs w:val="21"/>
        </w:rPr>
        <w:t>(</w:t>
      </w:r>
      <w:r w:rsidRPr="004548D7">
        <w:rPr>
          <w:rFonts w:ascii="Consolas" w:hAnsi="Consolas"/>
          <w:color w:val="CE9178"/>
          <w:sz w:val="21"/>
          <w:szCs w:val="21"/>
        </w:rPr>
        <w:t>'unit.js'</w:t>
      </w:r>
      <w:r w:rsidRPr="004548D7">
        <w:rPr>
          <w:rFonts w:ascii="Consolas" w:hAnsi="Consolas"/>
          <w:color w:val="D4D4D4"/>
          <w:sz w:val="21"/>
          <w:szCs w:val="21"/>
        </w:rPr>
        <w:t>);</w:t>
      </w:r>
    </w:p>
    <w:p w14:paraId="47E3945C" w14:textId="77777777" w:rsidR="004548D7" w:rsidRPr="004548D7" w:rsidRDefault="004548D7" w:rsidP="004548D7">
      <w:pPr>
        <w:shd w:val="clear" w:color="auto" w:fill="1E1E1E"/>
        <w:spacing w:after="0" w:line="285" w:lineRule="atLeast"/>
        <w:rPr>
          <w:rFonts w:ascii="Consolas" w:hAnsi="Consolas"/>
          <w:color w:val="D4D4D4"/>
          <w:sz w:val="21"/>
          <w:szCs w:val="21"/>
        </w:rPr>
      </w:pPr>
    </w:p>
    <w:p w14:paraId="00BF616C"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CDCAA"/>
          <w:sz w:val="21"/>
          <w:szCs w:val="21"/>
        </w:rPr>
        <w:t>describe</w:t>
      </w:r>
      <w:r w:rsidRPr="004548D7">
        <w:rPr>
          <w:rFonts w:ascii="Consolas" w:hAnsi="Consolas"/>
          <w:color w:val="D4D4D4"/>
          <w:sz w:val="21"/>
          <w:szCs w:val="21"/>
        </w:rPr>
        <w:t>(</w:t>
      </w:r>
      <w:proofErr w:type="gramEnd"/>
      <w:r w:rsidRPr="004548D7">
        <w:rPr>
          <w:rFonts w:ascii="Consolas" w:hAnsi="Consolas"/>
          <w:color w:val="CE9178"/>
          <w:sz w:val="21"/>
          <w:szCs w:val="21"/>
        </w:rPr>
        <w:t>'Example Test'</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4909111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CDCAA"/>
          <w:sz w:val="21"/>
          <w:szCs w:val="21"/>
        </w:rPr>
        <w:t>it</w:t>
      </w:r>
      <w:r w:rsidRPr="004548D7">
        <w:rPr>
          <w:rFonts w:ascii="Consolas" w:hAnsi="Consolas"/>
          <w:color w:val="D4D4D4"/>
          <w:sz w:val="21"/>
          <w:szCs w:val="21"/>
        </w:rPr>
        <w:t>(</w:t>
      </w:r>
      <w:proofErr w:type="gramEnd"/>
      <w:r w:rsidRPr="004548D7">
        <w:rPr>
          <w:rFonts w:ascii="Consolas" w:hAnsi="Consolas"/>
          <w:color w:val="CE9178"/>
          <w:sz w:val="21"/>
          <w:szCs w:val="21"/>
        </w:rPr>
        <w:t>'sample pass'</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7BE1D401"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608B4E"/>
          <w:sz w:val="21"/>
          <w:szCs w:val="21"/>
        </w:rPr>
        <w:t>// just for example of tested value</w:t>
      </w:r>
    </w:p>
    <w:p w14:paraId="218F338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569CD6"/>
          <w:sz w:val="21"/>
          <w:szCs w:val="21"/>
        </w:rPr>
        <w:t>var</w:t>
      </w:r>
      <w:r w:rsidRPr="004548D7">
        <w:rPr>
          <w:rFonts w:ascii="Consolas" w:hAnsi="Consolas"/>
          <w:color w:val="D4D4D4"/>
          <w:sz w:val="21"/>
          <w:szCs w:val="21"/>
        </w:rPr>
        <w:t xml:space="preserve"> </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'hello world'</w:t>
      </w:r>
      <w:r w:rsidRPr="004548D7">
        <w:rPr>
          <w:rFonts w:ascii="Consolas" w:hAnsi="Consolas"/>
          <w:color w:val="D4D4D4"/>
          <w:sz w:val="21"/>
          <w:szCs w:val="21"/>
        </w:rPr>
        <w:t>;</w:t>
      </w:r>
    </w:p>
    <w:p w14:paraId="0DB9BEE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test</w:t>
      </w:r>
    </w:p>
    <w:p w14:paraId="29DD887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string</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32C95AA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startsWith</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'hello'</w:t>
      </w:r>
      <w:r w:rsidRPr="004548D7">
        <w:rPr>
          <w:rFonts w:ascii="Consolas" w:hAnsi="Consolas"/>
          <w:color w:val="D4D4D4"/>
          <w:sz w:val="21"/>
          <w:szCs w:val="21"/>
        </w:rPr>
        <w:t>)</w:t>
      </w:r>
    </w:p>
    <w:p w14:paraId="71A7AA8E"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match</w:t>
      </w:r>
      <w:proofErr w:type="gramEnd"/>
      <w:r w:rsidRPr="004548D7">
        <w:rPr>
          <w:rFonts w:ascii="Consolas" w:hAnsi="Consolas"/>
          <w:color w:val="D4D4D4"/>
          <w:sz w:val="21"/>
          <w:szCs w:val="21"/>
        </w:rPr>
        <w:t>(</w:t>
      </w:r>
      <w:r w:rsidRPr="004548D7">
        <w:rPr>
          <w:rFonts w:ascii="Consolas" w:hAnsi="Consolas"/>
          <w:color w:val="D16969"/>
          <w:sz w:val="21"/>
          <w:szCs w:val="21"/>
        </w:rPr>
        <w:t>/[a-z]/</w:t>
      </w:r>
      <w:r w:rsidRPr="004548D7">
        <w:rPr>
          <w:rFonts w:ascii="Consolas" w:hAnsi="Consolas"/>
          <w:color w:val="D4D4D4"/>
          <w:sz w:val="21"/>
          <w:szCs w:val="21"/>
        </w:rPr>
        <w:t>)</w:t>
      </w:r>
    </w:p>
    <w:p w14:paraId="48470D62"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given</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'you are welcome'</w:t>
      </w:r>
      <w:r w:rsidRPr="004548D7">
        <w:rPr>
          <w:rFonts w:ascii="Consolas" w:hAnsi="Consolas"/>
          <w:color w:val="D4D4D4"/>
          <w:sz w:val="21"/>
          <w:szCs w:val="21"/>
        </w:rPr>
        <w:t>)</w:t>
      </w:r>
    </w:p>
    <w:p w14:paraId="68D955EB"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string</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74C2191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endsWith</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'welcome'</w:t>
      </w:r>
      <w:r w:rsidRPr="004548D7">
        <w:rPr>
          <w:rFonts w:ascii="Consolas" w:hAnsi="Consolas"/>
          <w:color w:val="D4D4D4"/>
          <w:sz w:val="21"/>
          <w:szCs w:val="21"/>
        </w:rPr>
        <w:t>)</w:t>
      </w:r>
    </w:p>
    <w:p w14:paraId="5549B02B"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contains</w:t>
      </w:r>
      <w:proofErr w:type="gramEnd"/>
      <w:r w:rsidRPr="004548D7">
        <w:rPr>
          <w:rFonts w:ascii="Consolas" w:hAnsi="Consolas"/>
          <w:color w:val="D4D4D4"/>
          <w:sz w:val="21"/>
          <w:szCs w:val="21"/>
        </w:rPr>
        <w:t>(</w:t>
      </w:r>
      <w:r w:rsidRPr="004548D7">
        <w:rPr>
          <w:rFonts w:ascii="Consolas" w:hAnsi="Consolas"/>
          <w:color w:val="CE9178"/>
          <w:sz w:val="21"/>
          <w:szCs w:val="21"/>
        </w:rPr>
        <w:t>'you'</w:t>
      </w:r>
      <w:r w:rsidRPr="004548D7">
        <w:rPr>
          <w:rFonts w:ascii="Consolas" w:hAnsi="Consolas"/>
          <w:color w:val="D4D4D4"/>
          <w:sz w:val="21"/>
          <w:szCs w:val="21"/>
        </w:rPr>
        <w:t>)</w:t>
      </w:r>
    </w:p>
    <w:p w14:paraId="06F8449B"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when</w:t>
      </w:r>
      <w:proofErr w:type="gramEnd"/>
      <w:r w:rsidRPr="004548D7">
        <w:rPr>
          <w:rFonts w:ascii="Consolas" w:hAnsi="Consolas"/>
          <w:color w:val="D4D4D4"/>
          <w:sz w:val="21"/>
          <w:szCs w:val="21"/>
        </w:rPr>
        <w:t>(</w:t>
      </w:r>
      <w:r w:rsidRPr="004548D7">
        <w:rPr>
          <w:rFonts w:ascii="Consolas" w:hAnsi="Consolas"/>
          <w:color w:val="CE9178"/>
          <w:sz w:val="21"/>
          <w:szCs w:val="21"/>
        </w:rPr>
        <w:t>'"example" becomes an object'</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7D6C9FC2"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example</w:t>
      </w:r>
      <w:r w:rsidRPr="004548D7">
        <w:rPr>
          <w:rFonts w:ascii="Consolas" w:hAnsi="Consolas"/>
          <w:color w:val="D4D4D4"/>
          <w:sz w:val="21"/>
          <w:szCs w:val="21"/>
        </w:rPr>
        <w:t xml:space="preserve"> = {</w:t>
      </w:r>
    </w:p>
    <w:p w14:paraId="4B39D12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message:</w:t>
      </w:r>
      <w:r w:rsidRPr="004548D7">
        <w:rPr>
          <w:rFonts w:ascii="Consolas" w:hAnsi="Consolas"/>
          <w:color w:val="D4D4D4"/>
          <w:sz w:val="21"/>
          <w:szCs w:val="21"/>
        </w:rPr>
        <w:t xml:space="preserve"> </w:t>
      </w:r>
      <w:r w:rsidRPr="004548D7">
        <w:rPr>
          <w:rFonts w:ascii="Consolas" w:hAnsi="Consolas"/>
          <w:color w:val="CE9178"/>
          <w:sz w:val="21"/>
          <w:szCs w:val="21"/>
        </w:rPr>
        <w:t>'hello world'</w:t>
      </w:r>
      <w:r w:rsidRPr="004548D7">
        <w:rPr>
          <w:rFonts w:ascii="Consolas" w:hAnsi="Consolas"/>
          <w:color w:val="D4D4D4"/>
          <w:sz w:val="21"/>
          <w:szCs w:val="21"/>
        </w:rPr>
        <w:t>,</w:t>
      </w:r>
    </w:p>
    <w:p w14:paraId="041ACDB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name:</w:t>
      </w:r>
      <w:r w:rsidRPr="004548D7">
        <w:rPr>
          <w:rFonts w:ascii="Consolas" w:hAnsi="Consolas"/>
          <w:color w:val="D4D4D4"/>
          <w:sz w:val="21"/>
          <w:szCs w:val="21"/>
        </w:rPr>
        <w:t xml:space="preserve"> </w:t>
      </w:r>
      <w:r w:rsidRPr="004548D7">
        <w:rPr>
          <w:rFonts w:ascii="Consolas" w:hAnsi="Consolas"/>
          <w:color w:val="CE9178"/>
          <w:sz w:val="21"/>
          <w:szCs w:val="21"/>
        </w:rPr>
        <w:t>'Nico'</w:t>
      </w:r>
      <w:r w:rsidRPr="004548D7">
        <w:rPr>
          <w:rFonts w:ascii="Consolas" w:hAnsi="Consolas"/>
          <w:color w:val="D4D4D4"/>
          <w:sz w:val="21"/>
          <w:szCs w:val="21"/>
        </w:rPr>
        <w:t>,</w:t>
      </w:r>
    </w:p>
    <w:p w14:paraId="1352D6ED"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job:</w:t>
      </w:r>
      <w:r w:rsidRPr="004548D7">
        <w:rPr>
          <w:rFonts w:ascii="Consolas" w:hAnsi="Consolas"/>
          <w:color w:val="D4D4D4"/>
          <w:sz w:val="21"/>
          <w:szCs w:val="21"/>
        </w:rPr>
        <w:t xml:space="preserve"> </w:t>
      </w:r>
      <w:r w:rsidRPr="004548D7">
        <w:rPr>
          <w:rFonts w:ascii="Consolas" w:hAnsi="Consolas"/>
          <w:color w:val="CE9178"/>
          <w:sz w:val="21"/>
          <w:szCs w:val="21"/>
        </w:rPr>
        <w:t>'</w:t>
      </w:r>
      <w:proofErr w:type="spellStart"/>
      <w:r w:rsidRPr="004548D7">
        <w:rPr>
          <w:rFonts w:ascii="Consolas" w:hAnsi="Consolas"/>
          <w:color w:val="CE9178"/>
          <w:sz w:val="21"/>
          <w:szCs w:val="21"/>
        </w:rPr>
        <w:t>developper</w:t>
      </w:r>
      <w:proofErr w:type="spellEnd"/>
      <w:r w:rsidRPr="004548D7">
        <w:rPr>
          <w:rFonts w:ascii="Consolas" w:hAnsi="Consolas"/>
          <w:color w:val="CE9178"/>
          <w:sz w:val="21"/>
          <w:szCs w:val="21"/>
        </w:rPr>
        <w:t>'</w:t>
      </w:r>
      <w:r w:rsidRPr="004548D7">
        <w:rPr>
          <w:rFonts w:ascii="Consolas" w:hAnsi="Consolas"/>
          <w:color w:val="D4D4D4"/>
          <w:sz w:val="21"/>
          <w:szCs w:val="21"/>
        </w:rPr>
        <w:t>,</w:t>
      </w:r>
    </w:p>
    <w:p w14:paraId="6C0BF5B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from:</w:t>
      </w:r>
      <w:r w:rsidRPr="004548D7">
        <w:rPr>
          <w:rFonts w:ascii="Consolas" w:hAnsi="Consolas"/>
          <w:color w:val="D4D4D4"/>
          <w:sz w:val="21"/>
          <w:szCs w:val="21"/>
        </w:rPr>
        <w:t xml:space="preserve"> </w:t>
      </w:r>
      <w:r w:rsidRPr="004548D7">
        <w:rPr>
          <w:rFonts w:ascii="Consolas" w:hAnsi="Consolas"/>
          <w:color w:val="CE9178"/>
          <w:sz w:val="21"/>
          <w:szCs w:val="21"/>
        </w:rPr>
        <w:t>'France'</w:t>
      </w:r>
    </w:p>
    <w:p w14:paraId="21DE99D1"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73BFB812"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1D057FE1"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then</w:t>
      </w:r>
      <w:proofErr w:type="gramEnd"/>
      <w:r w:rsidRPr="004548D7">
        <w:rPr>
          <w:rFonts w:ascii="Consolas" w:hAnsi="Consolas"/>
          <w:color w:val="D4D4D4"/>
          <w:sz w:val="21"/>
          <w:szCs w:val="21"/>
        </w:rPr>
        <w:t>(</w:t>
      </w:r>
      <w:r w:rsidRPr="004548D7">
        <w:rPr>
          <w:rFonts w:ascii="Consolas" w:hAnsi="Consolas"/>
          <w:color w:val="CE9178"/>
          <w:sz w:val="21"/>
          <w:szCs w:val="21"/>
        </w:rPr>
        <w:t>'test the "example" object'</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77079F9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test</w:t>
      </w:r>
    </w:p>
    <w:p w14:paraId="7A8287A5"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object</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7C9AC7D6"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hasValue</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w:t>
      </w:r>
      <w:proofErr w:type="spellStart"/>
      <w:r w:rsidRPr="004548D7">
        <w:rPr>
          <w:rFonts w:ascii="Consolas" w:hAnsi="Consolas"/>
          <w:color w:val="CE9178"/>
          <w:sz w:val="21"/>
          <w:szCs w:val="21"/>
        </w:rPr>
        <w:t>developper</w:t>
      </w:r>
      <w:proofErr w:type="spellEnd"/>
      <w:r w:rsidRPr="004548D7">
        <w:rPr>
          <w:rFonts w:ascii="Consolas" w:hAnsi="Consolas"/>
          <w:color w:val="CE9178"/>
          <w:sz w:val="21"/>
          <w:szCs w:val="21"/>
        </w:rPr>
        <w:t>'</w:t>
      </w:r>
      <w:r w:rsidRPr="004548D7">
        <w:rPr>
          <w:rFonts w:ascii="Consolas" w:hAnsi="Consolas"/>
          <w:color w:val="D4D4D4"/>
          <w:sz w:val="21"/>
          <w:szCs w:val="21"/>
        </w:rPr>
        <w:t>)</w:t>
      </w:r>
    </w:p>
    <w:p w14:paraId="58F1698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hasProperty</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'name'</w:t>
      </w:r>
      <w:r w:rsidRPr="004548D7">
        <w:rPr>
          <w:rFonts w:ascii="Consolas" w:hAnsi="Consolas"/>
          <w:color w:val="D4D4D4"/>
          <w:sz w:val="21"/>
          <w:szCs w:val="21"/>
        </w:rPr>
        <w:t>)</w:t>
      </w:r>
    </w:p>
    <w:p w14:paraId="406A6BE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hasProperty</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'from'</w:t>
      </w:r>
      <w:r w:rsidRPr="004548D7">
        <w:rPr>
          <w:rFonts w:ascii="Consolas" w:hAnsi="Consolas"/>
          <w:color w:val="D4D4D4"/>
          <w:sz w:val="21"/>
          <w:szCs w:val="21"/>
        </w:rPr>
        <w:t xml:space="preserve">, </w:t>
      </w:r>
      <w:r w:rsidRPr="004548D7">
        <w:rPr>
          <w:rFonts w:ascii="Consolas" w:hAnsi="Consolas"/>
          <w:color w:val="CE9178"/>
          <w:sz w:val="21"/>
          <w:szCs w:val="21"/>
        </w:rPr>
        <w:t>'France'</w:t>
      </w:r>
      <w:r w:rsidRPr="004548D7">
        <w:rPr>
          <w:rFonts w:ascii="Consolas" w:hAnsi="Consolas"/>
          <w:color w:val="D4D4D4"/>
          <w:sz w:val="21"/>
          <w:szCs w:val="21"/>
        </w:rPr>
        <w:t>)</w:t>
      </w:r>
    </w:p>
    <w:p w14:paraId="4DBB8E62"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contains</w:t>
      </w:r>
      <w:proofErr w:type="gramEnd"/>
      <w:r w:rsidRPr="004548D7">
        <w:rPr>
          <w:rFonts w:ascii="Consolas" w:hAnsi="Consolas"/>
          <w:color w:val="D4D4D4"/>
          <w:sz w:val="21"/>
          <w:szCs w:val="21"/>
        </w:rPr>
        <w:t>({</w:t>
      </w:r>
      <w:r w:rsidRPr="004548D7">
        <w:rPr>
          <w:rFonts w:ascii="Consolas" w:hAnsi="Consolas"/>
          <w:color w:val="9CDCFE"/>
          <w:sz w:val="21"/>
          <w:szCs w:val="21"/>
        </w:rPr>
        <w:t>message:</w:t>
      </w:r>
      <w:r w:rsidRPr="004548D7">
        <w:rPr>
          <w:rFonts w:ascii="Consolas" w:hAnsi="Consolas"/>
          <w:color w:val="D4D4D4"/>
          <w:sz w:val="21"/>
          <w:szCs w:val="21"/>
        </w:rPr>
        <w:t xml:space="preserve"> </w:t>
      </w:r>
      <w:r w:rsidRPr="004548D7">
        <w:rPr>
          <w:rFonts w:ascii="Consolas" w:hAnsi="Consolas"/>
          <w:color w:val="CE9178"/>
          <w:sz w:val="21"/>
          <w:szCs w:val="21"/>
        </w:rPr>
        <w:t>'hello world'</w:t>
      </w:r>
      <w:r w:rsidRPr="004548D7">
        <w:rPr>
          <w:rFonts w:ascii="Consolas" w:hAnsi="Consolas"/>
          <w:color w:val="D4D4D4"/>
          <w:sz w:val="21"/>
          <w:szCs w:val="21"/>
        </w:rPr>
        <w:t>})</w:t>
      </w:r>
    </w:p>
    <w:p w14:paraId="2F52284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7DE03475"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1D4978B2"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if</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'bad value'</w:t>
      </w:r>
      <w:r w:rsidRPr="004548D7">
        <w:rPr>
          <w:rFonts w:ascii="Consolas" w:hAnsi="Consolas"/>
          <w:color w:val="D4D4D4"/>
          <w:sz w:val="21"/>
          <w:szCs w:val="21"/>
        </w:rPr>
        <w:t>)</w:t>
      </w:r>
    </w:p>
    <w:p w14:paraId="26A818C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error</w:t>
      </w:r>
      <w:proofErr w:type="gramEnd"/>
      <w:r w:rsidRPr="004548D7">
        <w:rPr>
          <w:rFonts w:ascii="Consolas" w:hAnsi="Consolas"/>
          <w:color w:val="D4D4D4"/>
          <w:sz w:val="21"/>
          <w:szCs w:val="21"/>
        </w:rPr>
        <w:t>(</w:t>
      </w:r>
      <w:r w:rsidRPr="004548D7">
        <w:rPr>
          <w:rFonts w:ascii="Consolas" w:hAnsi="Consolas"/>
          <w:color w:val="569CD6"/>
          <w:sz w:val="21"/>
          <w:szCs w:val="21"/>
        </w:rPr>
        <w:t>function</w:t>
      </w:r>
      <w:r w:rsidRPr="004548D7">
        <w:rPr>
          <w:rFonts w:ascii="Consolas" w:hAnsi="Consolas"/>
          <w:color w:val="D4D4D4"/>
          <w:sz w:val="21"/>
          <w:szCs w:val="21"/>
        </w:rPr>
        <w:t>(){</w:t>
      </w:r>
    </w:p>
    <w:p w14:paraId="19CC965E"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lastRenderedPageBreak/>
        <w:t xml:space="preserve">              </w:t>
      </w:r>
      <w:proofErr w:type="spellStart"/>
      <w:proofErr w:type="gramStart"/>
      <w:r w:rsidRPr="004548D7">
        <w:rPr>
          <w:rFonts w:ascii="Consolas" w:hAnsi="Consolas"/>
          <w:color w:val="9CDCFE"/>
          <w:sz w:val="21"/>
          <w:szCs w:val="21"/>
        </w:rPr>
        <w:t>example</w:t>
      </w:r>
      <w:r w:rsidRPr="004548D7">
        <w:rPr>
          <w:rFonts w:ascii="Consolas" w:hAnsi="Consolas"/>
          <w:color w:val="D4D4D4"/>
          <w:sz w:val="21"/>
          <w:szCs w:val="21"/>
        </w:rPr>
        <w:t>.</w:t>
      </w:r>
      <w:r w:rsidRPr="004548D7">
        <w:rPr>
          <w:rFonts w:ascii="Consolas" w:hAnsi="Consolas"/>
          <w:color w:val="DCDCAA"/>
          <w:sz w:val="21"/>
          <w:szCs w:val="21"/>
        </w:rPr>
        <w:t>badMethod</w:t>
      </w:r>
      <w:proofErr w:type="spellEnd"/>
      <w:proofErr w:type="gramEnd"/>
      <w:r w:rsidRPr="004548D7">
        <w:rPr>
          <w:rFonts w:ascii="Consolas" w:hAnsi="Consolas"/>
          <w:color w:val="D4D4D4"/>
          <w:sz w:val="21"/>
          <w:szCs w:val="21"/>
        </w:rPr>
        <w:t>();</w:t>
      </w:r>
    </w:p>
    <w:p w14:paraId="58B14D7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24F5CCB6"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04BB2CF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1BB9118B"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CDCAA"/>
          <w:sz w:val="21"/>
          <w:szCs w:val="21"/>
        </w:rPr>
        <w:t>it</w:t>
      </w:r>
      <w:r w:rsidRPr="004548D7">
        <w:rPr>
          <w:rFonts w:ascii="Consolas" w:hAnsi="Consolas"/>
          <w:color w:val="D4D4D4"/>
          <w:sz w:val="21"/>
          <w:szCs w:val="21"/>
        </w:rPr>
        <w:t>(</w:t>
      </w:r>
      <w:proofErr w:type="gramEnd"/>
      <w:r w:rsidRPr="004548D7">
        <w:rPr>
          <w:rFonts w:ascii="Consolas" w:hAnsi="Consolas"/>
          <w:color w:val="CE9178"/>
          <w:sz w:val="21"/>
          <w:szCs w:val="21"/>
        </w:rPr>
        <w:t>'sample fail'</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25E2C71B"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608B4E"/>
          <w:sz w:val="21"/>
          <w:szCs w:val="21"/>
        </w:rPr>
        <w:t>// just for example of tested value</w:t>
      </w:r>
    </w:p>
    <w:p w14:paraId="07FD26D6"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569CD6"/>
          <w:sz w:val="21"/>
          <w:szCs w:val="21"/>
        </w:rPr>
        <w:t>var</w:t>
      </w:r>
      <w:r w:rsidRPr="004548D7">
        <w:rPr>
          <w:rFonts w:ascii="Consolas" w:hAnsi="Consolas"/>
          <w:color w:val="D4D4D4"/>
          <w:sz w:val="21"/>
          <w:szCs w:val="21"/>
        </w:rPr>
        <w:t xml:space="preserve"> </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'not hello world'</w:t>
      </w:r>
      <w:r w:rsidRPr="004548D7">
        <w:rPr>
          <w:rFonts w:ascii="Consolas" w:hAnsi="Consolas"/>
          <w:color w:val="D4D4D4"/>
          <w:sz w:val="21"/>
          <w:szCs w:val="21"/>
        </w:rPr>
        <w:t>;</w:t>
      </w:r>
    </w:p>
    <w:p w14:paraId="15C792EC"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test</w:t>
      </w:r>
    </w:p>
    <w:p w14:paraId="245C1D8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string</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7CE5D447"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startsWith</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'hello'</w:t>
      </w:r>
      <w:r w:rsidRPr="004548D7">
        <w:rPr>
          <w:rFonts w:ascii="Consolas" w:hAnsi="Consolas"/>
          <w:color w:val="D4D4D4"/>
          <w:sz w:val="21"/>
          <w:szCs w:val="21"/>
        </w:rPr>
        <w:t>)</w:t>
      </w:r>
    </w:p>
    <w:p w14:paraId="180D9AE3"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match</w:t>
      </w:r>
      <w:proofErr w:type="gramEnd"/>
      <w:r w:rsidRPr="004548D7">
        <w:rPr>
          <w:rFonts w:ascii="Consolas" w:hAnsi="Consolas"/>
          <w:color w:val="D4D4D4"/>
          <w:sz w:val="21"/>
          <w:szCs w:val="21"/>
        </w:rPr>
        <w:t>(</w:t>
      </w:r>
      <w:r w:rsidRPr="004548D7">
        <w:rPr>
          <w:rFonts w:ascii="Consolas" w:hAnsi="Consolas"/>
          <w:color w:val="D16969"/>
          <w:sz w:val="21"/>
          <w:szCs w:val="21"/>
        </w:rPr>
        <w:t>/[a-z]/</w:t>
      </w:r>
      <w:r w:rsidRPr="004548D7">
        <w:rPr>
          <w:rFonts w:ascii="Consolas" w:hAnsi="Consolas"/>
          <w:color w:val="D4D4D4"/>
          <w:sz w:val="21"/>
          <w:szCs w:val="21"/>
        </w:rPr>
        <w:t>)</w:t>
      </w:r>
    </w:p>
    <w:p w14:paraId="5CFBA9F0"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given</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'you are welcome'</w:t>
      </w:r>
      <w:r w:rsidRPr="004548D7">
        <w:rPr>
          <w:rFonts w:ascii="Consolas" w:hAnsi="Consolas"/>
          <w:color w:val="D4D4D4"/>
          <w:sz w:val="21"/>
          <w:szCs w:val="21"/>
        </w:rPr>
        <w:t>)</w:t>
      </w:r>
    </w:p>
    <w:p w14:paraId="3DB3543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string</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23B2E81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endsWith</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'welcome'</w:t>
      </w:r>
      <w:r w:rsidRPr="004548D7">
        <w:rPr>
          <w:rFonts w:ascii="Consolas" w:hAnsi="Consolas"/>
          <w:color w:val="D4D4D4"/>
          <w:sz w:val="21"/>
          <w:szCs w:val="21"/>
        </w:rPr>
        <w:t>)</w:t>
      </w:r>
    </w:p>
    <w:p w14:paraId="217ED54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contains</w:t>
      </w:r>
      <w:proofErr w:type="gramEnd"/>
      <w:r w:rsidRPr="004548D7">
        <w:rPr>
          <w:rFonts w:ascii="Consolas" w:hAnsi="Consolas"/>
          <w:color w:val="D4D4D4"/>
          <w:sz w:val="21"/>
          <w:szCs w:val="21"/>
        </w:rPr>
        <w:t>(</w:t>
      </w:r>
      <w:r w:rsidRPr="004548D7">
        <w:rPr>
          <w:rFonts w:ascii="Consolas" w:hAnsi="Consolas"/>
          <w:color w:val="CE9178"/>
          <w:sz w:val="21"/>
          <w:szCs w:val="21"/>
        </w:rPr>
        <w:t>'you'</w:t>
      </w:r>
      <w:r w:rsidRPr="004548D7">
        <w:rPr>
          <w:rFonts w:ascii="Consolas" w:hAnsi="Consolas"/>
          <w:color w:val="D4D4D4"/>
          <w:sz w:val="21"/>
          <w:szCs w:val="21"/>
        </w:rPr>
        <w:t>)</w:t>
      </w:r>
    </w:p>
    <w:p w14:paraId="19CA0374"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when</w:t>
      </w:r>
      <w:proofErr w:type="gramEnd"/>
      <w:r w:rsidRPr="004548D7">
        <w:rPr>
          <w:rFonts w:ascii="Consolas" w:hAnsi="Consolas"/>
          <w:color w:val="D4D4D4"/>
          <w:sz w:val="21"/>
          <w:szCs w:val="21"/>
        </w:rPr>
        <w:t>(</w:t>
      </w:r>
      <w:r w:rsidRPr="004548D7">
        <w:rPr>
          <w:rFonts w:ascii="Consolas" w:hAnsi="Consolas"/>
          <w:color w:val="CE9178"/>
          <w:sz w:val="21"/>
          <w:szCs w:val="21"/>
        </w:rPr>
        <w:t>'"example" becomes an object'</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75F3451D"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example</w:t>
      </w:r>
      <w:r w:rsidRPr="004548D7">
        <w:rPr>
          <w:rFonts w:ascii="Consolas" w:hAnsi="Consolas"/>
          <w:color w:val="D4D4D4"/>
          <w:sz w:val="21"/>
          <w:szCs w:val="21"/>
        </w:rPr>
        <w:t xml:space="preserve"> = {</w:t>
      </w:r>
    </w:p>
    <w:p w14:paraId="10AF70C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message:</w:t>
      </w:r>
      <w:r w:rsidRPr="004548D7">
        <w:rPr>
          <w:rFonts w:ascii="Consolas" w:hAnsi="Consolas"/>
          <w:color w:val="D4D4D4"/>
          <w:sz w:val="21"/>
          <w:szCs w:val="21"/>
        </w:rPr>
        <w:t xml:space="preserve"> </w:t>
      </w:r>
      <w:r w:rsidRPr="004548D7">
        <w:rPr>
          <w:rFonts w:ascii="Consolas" w:hAnsi="Consolas"/>
          <w:color w:val="CE9178"/>
          <w:sz w:val="21"/>
          <w:szCs w:val="21"/>
        </w:rPr>
        <w:t>'hello world'</w:t>
      </w:r>
      <w:r w:rsidRPr="004548D7">
        <w:rPr>
          <w:rFonts w:ascii="Consolas" w:hAnsi="Consolas"/>
          <w:color w:val="D4D4D4"/>
          <w:sz w:val="21"/>
          <w:szCs w:val="21"/>
        </w:rPr>
        <w:t>,</w:t>
      </w:r>
    </w:p>
    <w:p w14:paraId="35867D40"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name:</w:t>
      </w:r>
      <w:r w:rsidRPr="004548D7">
        <w:rPr>
          <w:rFonts w:ascii="Consolas" w:hAnsi="Consolas"/>
          <w:color w:val="D4D4D4"/>
          <w:sz w:val="21"/>
          <w:szCs w:val="21"/>
        </w:rPr>
        <w:t xml:space="preserve"> </w:t>
      </w:r>
      <w:r w:rsidRPr="004548D7">
        <w:rPr>
          <w:rFonts w:ascii="Consolas" w:hAnsi="Consolas"/>
          <w:color w:val="CE9178"/>
          <w:sz w:val="21"/>
          <w:szCs w:val="21"/>
        </w:rPr>
        <w:t>'Nico'</w:t>
      </w:r>
      <w:r w:rsidRPr="004548D7">
        <w:rPr>
          <w:rFonts w:ascii="Consolas" w:hAnsi="Consolas"/>
          <w:color w:val="D4D4D4"/>
          <w:sz w:val="21"/>
          <w:szCs w:val="21"/>
        </w:rPr>
        <w:t>,</w:t>
      </w:r>
    </w:p>
    <w:p w14:paraId="037FDCDE"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job:</w:t>
      </w:r>
      <w:r w:rsidRPr="004548D7">
        <w:rPr>
          <w:rFonts w:ascii="Consolas" w:hAnsi="Consolas"/>
          <w:color w:val="D4D4D4"/>
          <w:sz w:val="21"/>
          <w:szCs w:val="21"/>
        </w:rPr>
        <w:t xml:space="preserve"> </w:t>
      </w:r>
      <w:r w:rsidRPr="004548D7">
        <w:rPr>
          <w:rFonts w:ascii="Consolas" w:hAnsi="Consolas"/>
          <w:color w:val="CE9178"/>
          <w:sz w:val="21"/>
          <w:szCs w:val="21"/>
        </w:rPr>
        <w:t>'</w:t>
      </w:r>
      <w:proofErr w:type="spellStart"/>
      <w:r w:rsidRPr="004548D7">
        <w:rPr>
          <w:rFonts w:ascii="Consolas" w:hAnsi="Consolas"/>
          <w:color w:val="CE9178"/>
          <w:sz w:val="21"/>
          <w:szCs w:val="21"/>
        </w:rPr>
        <w:t>developper</w:t>
      </w:r>
      <w:proofErr w:type="spellEnd"/>
      <w:r w:rsidRPr="004548D7">
        <w:rPr>
          <w:rFonts w:ascii="Consolas" w:hAnsi="Consolas"/>
          <w:color w:val="CE9178"/>
          <w:sz w:val="21"/>
          <w:szCs w:val="21"/>
        </w:rPr>
        <w:t>'</w:t>
      </w:r>
      <w:r w:rsidRPr="004548D7">
        <w:rPr>
          <w:rFonts w:ascii="Consolas" w:hAnsi="Consolas"/>
          <w:color w:val="D4D4D4"/>
          <w:sz w:val="21"/>
          <w:szCs w:val="21"/>
        </w:rPr>
        <w:t>,</w:t>
      </w:r>
    </w:p>
    <w:p w14:paraId="5B48D13E"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from:</w:t>
      </w:r>
      <w:r w:rsidRPr="004548D7">
        <w:rPr>
          <w:rFonts w:ascii="Consolas" w:hAnsi="Consolas"/>
          <w:color w:val="D4D4D4"/>
          <w:sz w:val="21"/>
          <w:szCs w:val="21"/>
        </w:rPr>
        <w:t xml:space="preserve"> </w:t>
      </w:r>
      <w:r w:rsidRPr="004548D7">
        <w:rPr>
          <w:rFonts w:ascii="Consolas" w:hAnsi="Consolas"/>
          <w:color w:val="CE9178"/>
          <w:sz w:val="21"/>
          <w:szCs w:val="21"/>
        </w:rPr>
        <w:t>'France'</w:t>
      </w:r>
    </w:p>
    <w:p w14:paraId="139011E4"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190B0D8E"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5813BD20"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then</w:t>
      </w:r>
      <w:proofErr w:type="gramEnd"/>
      <w:r w:rsidRPr="004548D7">
        <w:rPr>
          <w:rFonts w:ascii="Consolas" w:hAnsi="Consolas"/>
          <w:color w:val="D4D4D4"/>
          <w:sz w:val="21"/>
          <w:szCs w:val="21"/>
        </w:rPr>
        <w:t>(</w:t>
      </w:r>
      <w:r w:rsidRPr="004548D7">
        <w:rPr>
          <w:rFonts w:ascii="Consolas" w:hAnsi="Consolas"/>
          <w:color w:val="CE9178"/>
          <w:sz w:val="21"/>
          <w:szCs w:val="21"/>
        </w:rPr>
        <w:t>'test the "example" object'</w:t>
      </w:r>
      <w:r w:rsidRPr="004548D7">
        <w:rPr>
          <w:rFonts w:ascii="Consolas" w:hAnsi="Consolas"/>
          <w:color w:val="D4D4D4"/>
          <w:sz w:val="21"/>
          <w:szCs w:val="21"/>
        </w:rPr>
        <w:t xml:space="preserve">, </w:t>
      </w:r>
      <w:r w:rsidRPr="004548D7">
        <w:rPr>
          <w:rFonts w:ascii="Consolas" w:hAnsi="Consolas"/>
          <w:color w:val="569CD6"/>
          <w:sz w:val="21"/>
          <w:szCs w:val="21"/>
        </w:rPr>
        <w:t>function</w:t>
      </w:r>
      <w:r w:rsidRPr="004548D7">
        <w:rPr>
          <w:rFonts w:ascii="Consolas" w:hAnsi="Consolas"/>
          <w:color w:val="D4D4D4"/>
          <w:sz w:val="21"/>
          <w:szCs w:val="21"/>
        </w:rPr>
        <w:t>(){</w:t>
      </w:r>
    </w:p>
    <w:p w14:paraId="084B6BD7"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r w:rsidRPr="004548D7">
        <w:rPr>
          <w:rFonts w:ascii="Consolas" w:hAnsi="Consolas"/>
          <w:color w:val="9CDCFE"/>
          <w:sz w:val="21"/>
          <w:szCs w:val="21"/>
        </w:rPr>
        <w:t>test</w:t>
      </w:r>
    </w:p>
    <w:p w14:paraId="5074CA35"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object</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w:t>
      </w:r>
    </w:p>
    <w:p w14:paraId="2B7E2873"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hasValue</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w:t>
      </w:r>
      <w:proofErr w:type="spellStart"/>
      <w:r w:rsidRPr="004548D7">
        <w:rPr>
          <w:rFonts w:ascii="Consolas" w:hAnsi="Consolas"/>
          <w:color w:val="CE9178"/>
          <w:sz w:val="21"/>
          <w:szCs w:val="21"/>
        </w:rPr>
        <w:t>developper</w:t>
      </w:r>
      <w:proofErr w:type="spellEnd"/>
      <w:r w:rsidRPr="004548D7">
        <w:rPr>
          <w:rFonts w:ascii="Consolas" w:hAnsi="Consolas"/>
          <w:color w:val="CE9178"/>
          <w:sz w:val="21"/>
          <w:szCs w:val="21"/>
        </w:rPr>
        <w:t>'</w:t>
      </w:r>
      <w:r w:rsidRPr="004548D7">
        <w:rPr>
          <w:rFonts w:ascii="Consolas" w:hAnsi="Consolas"/>
          <w:color w:val="D4D4D4"/>
          <w:sz w:val="21"/>
          <w:szCs w:val="21"/>
        </w:rPr>
        <w:t>)</w:t>
      </w:r>
    </w:p>
    <w:p w14:paraId="21E28B69"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hasProperty</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'name'</w:t>
      </w:r>
      <w:r w:rsidRPr="004548D7">
        <w:rPr>
          <w:rFonts w:ascii="Consolas" w:hAnsi="Consolas"/>
          <w:color w:val="D4D4D4"/>
          <w:sz w:val="21"/>
          <w:szCs w:val="21"/>
        </w:rPr>
        <w:t>)</w:t>
      </w:r>
    </w:p>
    <w:p w14:paraId="0B0B0780"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proofErr w:type="spellStart"/>
      <w:r w:rsidRPr="004548D7">
        <w:rPr>
          <w:rFonts w:ascii="Consolas" w:hAnsi="Consolas"/>
          <w:color w:val="DCDCAA"/>
          <w:sz w:val="21"/>
          <w:szCs w:val="21"/>
        </w:rPr>
        <w:t>hasProperty</w:t>
      </w:r>
      <w:proofErr w:type="spellEnd"/>
      <w:proofErr w:type="gramEnd"/>
      <w:r w:rsidRPr="004548D7">
        <w:rPr>
          <w:rFonts w:ascii="Consolas" w:hAnsi="Consolas"/>
          <w:color w:val="D4D4D4"/>
          <w:sz w:val="21"/>
          <w:szCs w:val="21"/>
        </w:rPr>
        <w:t>(</w:t>
      </w:r>
      <w:r w:rsidRPr="004548D7">
        <w:rPr>
          <w:rFonts w:ascii="Consolas" w:hAnsi="Consolas"/>
          <w:color w:val="CE9178"/>
          <w:sz w:val="21"/>
          <w:szCs w:val="21"/>
        </w:rPr>
        <w:t>'from'</w:t>
      </w:r>
      <w:r w:rsidRPr="004548D7">
        <w:rPr>
          <w:rFonts w:ascii="Consolas" w:hAnsi="Consolas"/>
          <w:color w:val="D4D4D4"/>
          <w:sz w:val="21"/>
          <w:szCs w:val="21"/>
        </w:rPr>
        <w:t xml:space="preserve">, </w:t>
      </w:r>
      <w:r w:rsidRPr="004548D7">
        <w:rPr>
          <w:rFonts w:ascii="Consolas" w:hAnsi="Consolas"/>
          <w:color w:val="CE9178"/>
          <w:sz w:val="21"/>
          <w:szCs w:val="21"/>
        </w:rPr>
        <w:t>'France'</w:t>
      </w:r>
      <w:r w:rsidRPr="004548D7">
        <w:rPr>
          <w:rFonts w:ascii="Consolas" w:hAnsi="Consolas"/>
          <w:color w:val="D4D4D4"/>
          <w:sz w:val="21"/>
          <w:szCs w:val="21"/>
        </w:rPr>
        <w:t>)</w:t>
      </w:r>
    </w:p>
    <w:p w14:paraId="412B707F"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contains</w:t>
      </w:r>
      <w:proofErr w:type="gramEnd"/>
      <w:r w:rsidRPr="004548D7">
        <w:rPr>
          <w:rFonts w:ascii="Consolas" w:hAnsi="Consolas"/>
          <w:color w:val="D4D4D4"/>
          <w:sz w:val="21"/>
          <w:szCs w:val="21"/>
        </w:rPr>
        <w:t>({</w:t>
      </w:r>
      <w:r w:rsidRPr="004548D7">
        <w:rPr>
          <w:rFonts w:ascii="Consolas" w:hAnsi="Consolas"/>
          <w:color w:val="9CDCFE"/>
          <w:sz w:val="21"/>
          <w:szCs w:val="21"/>
        </w:rPr>
        <w:t>message:</w:t>
      </w:r>
      <w:r w:rsidRPr="004548D7">
        <w:rPr>
          <w:rFonts w:ascii="Consolas" w:hAnsi="Consolas"/>
          <w:color w:val="D4D4D4"/>
          <w:sz w:val="21"/>
          <w:szCs w:val="21"/>
        </w:rPr>
        <w:t xml:space="preserve"> </w:t>
      </w:r>
      <w:r w:rsidRPr="004548D7">
        <w:rPr>
          <w:rFonts w:ascii="Consolas" w:hAnsi="Consolas"/>
          <w:color w:val="CE9178"/>
          <w:sz w:val="21"/>
          <w:szCs w:val="21"/>
        </w:rPr>
        <w:t>'hello world'</w:t>
      </w:r>
      <w:r w:rsidRPr="004548D7">
        <w:rPr>
          <w:rFonts w:ascii="Consolas" w:hAnsi="Consolas"/>
          <w:color w:val="D4D4D4"/>
          <w:sz w:val="21"/>
          <w:szCs w:val="21"/>
        </w:rPr>
        <w:t>})</w:t>
      </w:r>
    </w:p>
    <w:p w14:paraId="3A879E6A"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7FD52005"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2E3A6604"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if</w:t>
      </w:r>
      <w:proofErr w:type="gramEnd"/>
      <w:r w:rsidRPr="004548D7">
        <w:rPr>
          <w:rFonts w:ascii="Consolas" w:hAnsi="Consolas"/>
          <w:color w:val="D4D4D4"/>
          <w:sz w:val="21"/>
          <w:szCs w:val="21"/>
        </w:rPr>
        <w:t>(</w:t>
      </w:r>
      <w:r w:rsidRPr="004548D7">
        <w:rPr>
          <w:rFonts w:ascii="Consolas" w:hAnsi="Consolas"/>
          <w:color w:val="9CDCFE"/>
          <w:sz w:val="21"/>
          <w:szCs w:val="21"/>
        </w:rPr>
        <w:t>example</w:t>
      </w:r>
      <w:r w:rsidRPr="004548D7">
        <w:rPr>
          <w:rFonts w:ascii="Consolas" w:hAnsi="Consolas"/>
          <w:color w:val="D4D4D4"/>
          <w:sz w:val="21"/>
          <w:szCs w:val="21"/>
        </w:rPr>
        <w:t xml:space="preserve"> = </w:t>
      </w:r>
      <w:r w:rsidRPr="004548D7">
        <w:rPr>
          <w:rFonts w:ascii="Consolas" w:hAnsi="Consolas"/>
          <w:color w:val="CE9178"/>
          <w:sz w:val="21"/>
          <w:szCs w:val="21"/>
        </w:rPr>
        <w:t>'bad value'</w:t>
      </w:r>
      <w:r w:rsidRPr="004548D7">
        <w:rPr>
          <w:rFonts w:ascii="Consolas" w:hAnsi="Consolas"/>
          <w:color w:val="D4D4D4"/>
          <w:sz w:val="21"/>
          <w:szCs w:val="21"/>
        </w:rPr>
        <w:t>)</w:t>
      </w:r>
    </w:p>
    <w:p w14:paraId="11686738"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gramStart"/>
      <w:r w:rsidRPr="004548D7">
        <w:rPr>
          <w:rFonts w:ascii="Consolas" w:hAnsi="Consolas"/>
          <w:color w:val="D4D4D4"/>
          <w:sz w:val="21"/>
          <w:szCs w:val="21"/>
        </w:rPr>
        <w:t>.</w:t>
      </w:r>
      <w:r w:rsidRPr="004548D7">
        <w:rPr>
          <w:rFonts w:ascii="Consolas" w:hAnsi="Consolas"/>
          <w:color w:val="DCDCAA"/>
          <w:sz w:val="21"/>
          <w:szCs w:val="21"/>
        </w:rPr>
        <w:t>error</w:t>
      </w:r>
      <w:proofErr w:type="gramEnd"/>
      <w:r w:rsidRPr="004548D7">
        <w:rPr>
          <w:rFonts w:ascii="Consolas" w:hAnsi="Consolas"/>
          <w:color w:val="D4D4D4"/>
          <w:sz w:val="21"/>
          <w:szCs w:val="21"/>
        </w:rPr>
        <w:t>(</w:t>
      </w:r>
      <w:r w:rsidRPr="004548D7">
        <w:rPr>
          <w:rFonts w:ascii="Consolas" w:hAnsi="Consolas"/>
          <w:color w:val="569CD6"/>
          <w:sz w:val="21"/>
          <w:szCs w:val="21"/>
        </w:rPr>
        <w:t>function</w:t>
      </w:r>
      <w:r w:rsidRPr="004548D7">
        <w:rPr>
          <w:rFonts w:ascii="Consolas" w:hAnsi="Consolas"/>
          <w:color w:val="D4D4D4"/>
          <w:sz w:val="21"/>
          <w:szCs w:val="21"/>
        </w:rPr>
        <w:t>(){</w:t>
      </w:r>
    </w:p>
    <w:p w14:paraId="6D4C98EC"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roofErr w:type="spellStart"/>
      <w:proofErr w:type="gramStart"/>
      <w:r w:rsidRPr="004548D7">
        <w:rPr>
          <w:rFonts w:ascii="Consolas" w:hAnsi="Consolas"/>
          <w:color w:val="9CDCFE"/>
          <w:sz w:val="21"/>
          <w:szCs w:val="21"/>
        </w:rPr>
        <w:t>example</w:t>
      </w:r>
      <w:r w:rsidRPr="004548D7">
        <w:rPr>
          <w:rFonts w:ascii="Consolas" w:hAnsi="Consolas"/>
          <w:color w:val="D4D4D4"/>
          <w:sz w:val="21"/>
          <w:szCs w:val="21"/>
        </w:rPr>
        <w:t>.</w:t>
      </w:r>
      <w:r w:rsidRPr="004548D7">
        <w:rPr>
          <w:rFonts w:ascii="Consolas" w:hAnsi="Consolas"/>
          <w:color w:val="DCDCAA"/>
          <w:sz w:val="21"/>
          <w:szCs w:val="21"/>
        </w:rPr>
        <w:t>badMethod</w:t>
      </w:r>
      <w:proofErr w:type="spellEnd"/>
      <w:proofErr w:type="gramEnd"/>
      <w:r w:rsidRPr="004548D7">
        <w:rPr>
          <w:rFonts w:ascii="Consolas" w:hAnsi="Consolas"/>
          <w:color w:val="D4D4D4"/>
          <w:sz w:val="21"/>
          <w:szCs w:val="21"/>
        </w:rPr>
        <w:t>();</w:t>
      </w:r>
    </w:p>
    <w:p w14:paraId="2E937DD0"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6B4E5393"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36E92564"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294C31E4" w14:textId="77777777" w:rsidR="004548D7" w:rsidRPr="004548D7" w:rsidRDefault="004548D7" w:rsidP="004548D7">
      <w:pPr>
        <w:shd w:val="clear" w:color="auto" w:fill="1E1E1E"/>
        <w:spacing w:after="0" w:line="285" w:lineRule="atLeast"/>
        <w:rPr>
          <w:rFonts w:ascii="Consolas" w:hAnsi="Consolas"/>
          <w:color w:val="D4D4D4"/>
          <w:sz w:val="21"/>
          <w:szCs w:val="21"/>
        </w:rPr>
      </w:pPr>
      <w:r w:rsidRPr="004548D7">
        <w:rPr>
          <w:rFonts w:ascii="Consolas" w:hAnsi="Consolas"/>
          <w:color w:val="D4D4D4"/>
          <w:sz w:val="21"/>
          <w:szCs w:val="21"/>
        </w:rPr>
        <w:t xml:space="preserve">    });</w:t>
      </w:r>
    </w:p>
    <w:p w14:paraId="6B22B305" w14:textId="77777777" w:rsidR="004548D7" w:rsidRDefault="004548D7" w:rsidP="004548D7"/>
    <w:p w14:paraId="2D3AB3B0" w14:textId="77777777" w:rsidR="004548D7" w:rsidRDefault="002B2674" w:rsidP="004548D7">
      <w:r>
        <w:t>In this sample, we have one test suite “Example Test” that has two tests – “sample pass” and “sample fail” inside it. When you run this test using Mocha using the command line:</w:t>
      </w:r>
    </w:p>
    <w:p w14:paraId="400C3DEE" w14:textId="77777777" w:rsidR="002B2674" w:rsidRPr="00295F0D" w:rsidRDefault="002B2674" w:rsidP="002B2674">
      <w:pPr>
        <w:pStyle w:val="Code"/>
      </w:pPr>
      <w:r w:rsidRPr="002B2674">
        <w:t>node ./node_modules/mocha/bin/mocha .\test\example2.js</w:t>
      </w:r>
    </w:p>
    <w:p w14:paraId="30B0A8E1" w14:textId="77777777" w:rsidR="002B2674" w:rsidRDefault="002B2674" w:rsidP="002041C9"/>
    <w:p w14:paraId="044B9C47" w14:textId="77777777" w:rsidR="002B2674" w:rsidRDefault="002B2674" w:rsidP="002041C9">
      <w:r>
        <w:t>You get the following:</w:t>
      </w:r>
    </w:p>
    <w:p w14:paraId="63B70FC8" w14:textId="77777777" w:rsidR="002B2674" w:rsidRDefault="008652C8" w:rsidP="002041C9">
      <w:r>
        <w:rPr>
          <w:noProof/>
        </w:rPr>
        <w:lastRenderedPageBreak/>
        <w:drawing>
          <wp:inline distT="0" distB="0" distL="0" distR="0" wp14:anchorId="4E7C5BC9" wp14:editId="13D9FB93">
            <wp:extent cx="5486400" cy="152400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14:paraId="00E54A25" w14:textId="77777777" w:rsidR="002B2674" w:rsidRDefault="002B2674" w:rsidP="002041C9">
      <w:r>
        <w:t>What we want is to have this test suite report back against a matching test case in SpiraTest.</w:t>
      </w:r>
    </w:p>
    <w:p w14:paraId="775A22CA" w14:textId="77777777" w:rsidR="002B2674" w:rsidRDefault="002B2674" w:rsidP="002041C9">
      <w:r>
        <w:t xml:space="preserve">To do that we need to download and unzip the </w:t>
      </w:r>
      <w:r w:rsidRPr="002B2674">
        <w:rPr>
          <w:b/>
        </w:rPr>
        <w:t>UnitJS-MochaJS-Reporter.zip</w:t>
      </w:r>
      <w:r>
        <w:t xml:space="preserve"> file from the Inflectra website and extract the contents to the same location as your test framework. The </w:t>
      </w:r>
      <w:r>
        <w:rPr>
          <w:b/>
        </w:rPr>
        <w:t>reporter</w:t>
      </w:r>
      <w:r>
        <w:t xml:space="preserve"> subfolder contains two NodeJS modules:</w:t>
      </w:r>
    </w:p>
    <w:p w14:paraId="57F585CF" w14:textId="77777777" w:rsidR="002B2674" w:rsidRDefault="002B2674" w:rsidP="002B2674">
      <w:pPr>
        <w:numPr>
          <w:ilvl w:val="0"/>
          <w:numId w:val="34"/>
        </w:numPr>
      </w:pPr>
      <w:r>
        <w:t>SpiraReporter.js – this contains the Mocha custom reporter used for sending the results to SpiraTest</w:t>
      </w:r>
    </w:p>
    <w:p w14:paraId="011B4745" w14:textId="77777777" w:rsidR="002B2674" w:rsidRDefault="002B2674" w:rsidP="002B2674">
      <w:pPr>
        <w:numPr>
          <w:ilvl w:val="0"/>
          <w:numId w:val="34"/>
        </w:numPr>
      </w:pPr>
      <w:r>
        <w:t>SpiraClient.js – this contains the JavaScript module that sends a test result back to SpiraTest. It is used by SpiraReporter.js but can also be used directly in your code if you want to report back results without using Mocha.</w:t>
      </w:r>
    </w:p>
    <w:p w14:paraId="0E89D938" w14:textId="77777777" w:rsidR="002B2674" w:rsidRDefault="002B2674" w:rsidP="002B2674">
      <w:r>
        <w:t>To use this custom reporter with your Mocha test framework, you simply need to do these two things:</w:t>
      </w:r>
    </w:p>
    <w:p w14:paraId="595EE0D5" w14:textId="77777777" w:rsidR="002B2674" w:rsidRDefault="00E85B94" w:rsidP="002B2674">
      <w:pPr>
        <w:numPr>
          <w:ilvl w:val="0"/>
          <w:numId w:val="35"/>
        </w:numPr>
      </w:pPr>
      <w:r>
        <w:t>Add the reporter name to the command line used to invoke Mocha</w:t>
      </w:r>
    </w:p>
    <w:p w14:paraId="27E42628" w14:textId="77777777" w:rsidR="00E85B94" w:rsidRDefault="00E85B94" w:rsidP="002B2674">
      <w:pPr>
        <w:numPr>
          <w:ilvl w:val="0"/>
          <w:numId w:val="35"/>
        </w:numPr>
      </w:pPr>
      <w:r>
        <w:t xml:space="preserve">Add some configuration code to your </w:t>
      </w:r>
      <w:proofErr w:type="spellStart"/>
      <w:r>
        <w:t>UnitJS</w:t>
      </w:r>
      <w:proofErr w:type="spellEnd"/>
      <w:r>
        <w:t xml:space="preserve"> test suite to tell Mocha how to connect to your instance of SpiraTest.</w:t>
      </w:r>
    </w:p>
    <w:p w14:paraId="7698955C" w14:textId="77777777" w:rsidR="00E85B94" w:rsidRDefault="00E85B94" w:rsidP="00E85B94">
      <w:r>
        <w:t>The first part is very straightforward, just add the Reporter to your Mocha command line:</w:t>
      </w:r>
    </w:p>
    <w:p w14:paraId="56A6D98A" w14:textId="77777777" w:rsidR="00E85B94" w:rsidRPr="002B2674" w:rsidRDefault="00E85B94" w:rsidP="00E85B94">
      <w:pPr>
        <w:pStyle w:val="Code"/>
      </w:pPr>
      <w:r w:rsidRPr="00E85B94">
        <w:t>node ./node_modules/mocha/bin/mocha .\test\example2.js  --reporter .\reporter\SpiraReporter</w:t>
      </w:r>
    </w:p>
    <w:p w14:paraId="59F46B5B" w14:textId="77777777" w:rsidR="00E85B94" w:rsidRDefault="00E85B94" w:rsidP="002041C9"/>
    <w:p w14:paraId="10C7754D" w14:textId="77777777" w:rsidR="00E85B94" w:rsidRDefault="00E85B94" w:rsidP="002041C9">
      <w:r>
        <w:t>For the second part, you need to add the following code to your test suite at the top:</w:t>
      </w:r>
    </w:p>
    <w:p w14:paraId="4EEBCC62"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r w:rsidRPr="00E85B94">
        <w:rPr>
          <w:rFonts w:ascii="Consolas" w:hAnsi="Consolas"/>
          <w:color w:val="569CD6"/>
          <w:sz w:val="21"/>
          <w:szCs w:val="21"/>
        </w:rPr>
        <w:t>var</w:t>
      </w:r>
      <w:r w:rsidRPr="00E85B94">
        <w:rPr>
          <w:rFonts w:ascii="Consolas" w:hAnsi="Consolas"/>
          <w:color w:val="D4D4D4"/>
          <w:sz w:val="21"/>
          <w:szCs w:val="21"/>
        </w:rPr>
        <w:t xml:space="preserve"> </w:t>
      </w:r>
      <w:proofErr w:type="spellStart"/>
      <w:r w:rsidRPr="00E85B94">
        <w:rPr>
          <w:rFonts w:ascii="Consolas" w:hAnsi="Consolas"/>
          <w:color w:val="9CDCFE"/>
          <w:sz w:val="21"/>
          <w:szCs w:val="21"/>
        </w:rPr>
        <w:t>SpiraReporter</w:t>
      </w:r>
      <w:proofErr w:type="spellEnd"/>
      <w:r w:rsidRPr="00E85B94">
        <w:rPr>
          <w:rFonts w:ascii="Consolas" w:hAnsi="Consolas"/>
          <w:color w:val="D4D4D4"/>
          <w:sz w:val="21"/>
          <w:szCs w:val="21"/>
        </w:rPr>
        <w:t xml:space="preserve"> = </w:t>
      </w:r>
      <w:r w:rsidRPr="00E85B94">
        <w:rPr>
          <w:rFonts w:ascii="Consolas" w:hAnsi="Consolas"/>
          <w:color w:val="DCDCAA"/>
          <w:sz w:val="21"/>
          <w:szCs w:val="21"/>
        </w:rPr>
        <w:t>require</w:t>
      </w:r>
      <w:r w:rsidRPr="00E85B94">
        <w:rPr>
          <w:rFonts w:ascii="Consolas" w:hAnsi="Consolas"/>
          <w:color w:val="D4D4D4"/>
          <w:sz w:val="21"/>
          <w:szCs w:val="21"/>
        </w:rPr>
        <w:t>(</w:t>
      </w:r>
      <w:r w:rsidRPr="00E85B94">
        <w:rPr>
          <w:rFonts w:ascii="Consolas" w:hAnsi="Consolas"/>
          <w:color w:val="CE9178"/>
          <w:sz w:val="21"/>
          <w:szCs w:val="21"/>
        </w:rPr>
        <w:t>'../reporter/SpiraReporter.js'</w:t>
      </w:r>
      <w:r w:rsidRPr="00E85B94">
        <w:rPr>
          <w:rFonts w:ascii="Consolas" w:hAnsi="Consolas"/>
          <w:color w:val="D4D4D4"/>
          <w:sz w:val="21"/>
          <w:szCs w:val="21"/>
        </w:rPr>
        <w:t>);</w:t>
      </w:r>
    </w:p>
    <w:p w14:paraId="470CBB65" w14:textId="77777777" w:rsidR="00E85B94" w:rsidRPr="00E85B94" w:rsidRDefault="00E85B94" w:rsidP="00E85B94">
      <w:pPr>
        <w:shd w:val="clear" w:color="auto" w:fill="1E1E1E"/>
        <w:spacing w:after="0" w:line="285" w:lineRule="atLeast"/>
        <w:rPr>
          <w:rFonts w:ascii="Consolas" w:hAnsi="Consolas"/>
          <w:color w:val="D4D4D4"/>
          <w:sz w:val="21"/>
          <w:szCs w:val="21"/>
        </w:rPr>
      </w:pPr>
    </w:p>
    <w:p w14:paraId="4E7DEBD4"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r w:rsidRPr="00E85B94">
        <w:rPr>
          <w:rFonts w:ascii="Consolas" w:hAnsi="Consolas"/>
          <w:color w:val="608B4E"/>
          <w:sz w:val="21"/>
          <w:szCs w:val="21"/>
        </w:rPr>
        <w:t>//set the SpiraTest options</w:t>
      </w:r>
    </w:p>
    <w:p w14:paraId="4FCD118F"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proofErr w:type="gramStart"/>
      <w:r w:rsidRPr="00E85B94">
        <w:rPr>
          <w:rFonts w:ascii="Consolas" w:hAnsi="Consolas"/>
          <w:color w:val="9CDCFE"/>
          <w:sz w:val="21"/>
          <w:szCs w:val="21"/>
        </w:rPr>
        <w:t>global</w:t>
      </w:r>
      <w:r w:rsidRPr="00E85B94">
        <w:rPr>
          <w:rFonts w:ascii="Consolas" w:hAnsi="Consolas"/>
          <w:color w:val="D4D4D4"/>
          <w:sz w:val="21"/>
          <w:szCs w:val="21"/>
        </w:rPr>
        <w:t>.</w:t>
      </w:r>
      <w:r w:rsidRPr="00E85B94">
        <w:rPr>
          <w:rFonts w:ascii="Consolas" w:hAnsi="Consolas"/>
          <w:color w:val="9CDCFE"/>
          <w:sz w:val="21"/>
          <w:szCs w:val="21"/>
        </w:rPr>
        <w:t>spiraOptions</w:t>
      </w:r>
      <w:proofErr w:type="spellEnd"/>
      <w:proofErr w:type="gramEnd"/>
      <w:r w:rsidRPr="00E85B94">
        <w:rPr>
          <w:rFonts w:ascii="Consolas" w:hAnsi="Consolas"/>
          <w:color w:val="D4D4D4"/>
          <w:sz w:val="21"/>
          <w:szCs w:val="21"/>
        </w:rPr>
        <w:t xml:space="preserve"> = {</w:t>
      </w:r>
    </w:p>
    <w:p w14:paraId="09278A39"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projectId</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B5CEA8"/>
          <w:sz w:val="21"/>
          <w:szCs w:val="21"/>
        </w:rPr>
        <w:t>1</w:t>
      </w:r>
      <w:r w:rsidRPr="00E85B94">
        <w:rPr>
          <w:rFonts w:ascii="Consolas" w:hAnsi="Consolas"/>
          <w:color w:val="D4D4D4"/>
          <w:sz w:val="21"/>
          <w:szCs w:val="21"/>
        </w:rPr>
        <w:t>,</w:t>
      </w:r>
    </w:p>
    <w:p w14:paraId="4CEE5611"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testCaseId</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B5CEA8"/>
          <w:sz w:val="21"/>
          <w:szCs w:val="21"/>
        </w:rPr>
        <w:t>4</w:t>
      </w:r>
      <w:r w:rsidRPr="00E85B94">
        <w:rPr>
          <w:rFonts w:ascii="Consolas" w:hAnsi="Consolas"/>
          <w:color w:val="D4D4D4"/>
          <w:sz w:val="21"/>
          <w:szCs w:val="21"/>
        </w:rPr>
        <w:t>,</w:t>
      </w:r>
    </w:p>
    <w:p w14:paraId="6E68AE34"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releaseId</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B5CEA8"/>
          <w:sz w:val="21"/>
          <w:szCs w:val="21"/>
        </w:rPr>
        <w:t>1</w:t>
      </w:r>
      <w:r w:rsidRPr="00E85B94">
        <w:rPr>
          <w:rFonts w:ascii="Consolas" w:hAnsi="Consolas"/>
          <w:color w:val="D4D4D4"/>
          <w:sz w:val="21"/>
          <w:szCs w:val="21"/>
        </w:rPr>
        <w:t>,</w:t>
      </w:r>
    </w:p>
    <w:p w14:paraId="40EFED89"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testSetId</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569CD6"/>
          <w:sz w:val="21"/>
          <w:szCs w:val="21"/>
        </w:rPr>
        <w:t>null</w:t>
      </w:r>
      <w:r w:rsidRPr="00E85B94">
        <w:rPr>
          <w:rFonts w:ascii="Consolas" w:hAnsi="Consolas"/>
          <w:color w:val="D4D4D4"/>
          <w:sz w:val="21"/>
          <w:szCs w:val="21"/>
        </w:rPr>
        <w:t xml:space="preserve">,      </w:t>
      </w:r>
    </w:p>
    <w:p w14:paraId="4F78894B"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r w:rsidRPr="00E85B94">
        <w:rPr>
          <w:rFonts w:ascii="Consolas" w:hAnsi="Consolas"/>
          <w:color w:val="9CDCFE"/>
          <w:sz w:val="21"/>
          <w:szCs w:val="21"/>
        </w:rPr>
        <w:t>login:</w:t>
      </w:r>
      <w:r w:rsidRPr="00E85B94">
        <w:rPr>
          <w:rFonts w:ascii="Consolas" w:hAnsi="Consolas"/>
          <w:color w:val="D4D4D4"/>
          <w:sz w:val="21"/>
          <w:szCs w:val="21"/>
        </w:rPr>
        <w:t xml:space="preserve"> </w:t>
      </w:r>
      <w:r w:rsidRPr="00E85B94">
        <w:rPr>
          <w:rFonts w:ascii="Consolas" w:hAnsi="Consolas"/>
          <w:color w:val="CE9178"/>
          <w:sz w:val="21"/>
          <w:szCs w:val="21"/>
        </w:rPr>
        <w:t>'fredbloggs'</w:t>
      </w:r>
      <w:r w:rsidRPr="00E85B94">
        <w:rPr>
          <w:rFonts w:ascii="Consolas" w:hAnsi="Consolas"/>
          <w:color w:val="D4D4D4"/>
          <w:sz w:val="21"/>
          <w:szCs w:val="21"/>
        </w:rPr>
        <w:t>,</w:t>
      </w:r>
    </w:p>
    <w:p w14:paraId="5E37EAFF"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apiKey</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CE9178"/>
          <w:sz w:val="21"/>
          <w:szCs w:val="21"/>
        </w:rPr>
        <w:t>'{7A05FD06-83C3-4436-B37F-51BCF0060483}'</w:t>
      </w:r>
      <w:r w:rsidRPr="00E85B94">
        <w:rPr>
          <w:rFonts w:ascii="Consolas" w:hAnsi="Consolas"/>
          <w:color w:val="D4D4D4"/>
          <w:sz w:val="21"/>
          <w:szCs w:val="21"/>
        </w:rPr>
        <w:t>,</w:t>
      </w:r>
    </w:p>
    <w:p w14:paraId="223F0FEE"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r w:rsidRPr="00E85B94">
        <w:rPr>
          <w:rFonts w:ascii="Consolas" w:hAnsi="Consolas"/>
          <w:color w:val="9CDCFE"/>
          <w:sz w:val="21"/>
          <w:szCs w:val="21"/>
        </w:rPr>
        <w:t>protocol:</w:t>
      </w:r>
      <w:r w:rsidRPr="00E85B94">
        <w:rPr>
          <w:rFonts w:ascii="Consolas" w:hAnsi="Consolas"/>
          <w:color w:val="D4D4D4"/>
          <w:sz w:val="21"/>
          <w:szCs w:val="21"/>
        </w:rPr>
        <w:t xml:space="preserve"> </w:t>
      </w:r>
      <w:r w:rsidRPr="00E85B94">
        <w:rPr>
          <w:rFonts w:ascii="Consolas" w:hAnsi="Consolas"/>
          <w:color w:val="CE9178"/>
          <w:sz w:val="21"/>
          <w:szCs w:val="21"/>
        </w:rPr>
        <w:t>'http'</w:t>
      </w:r>
      <w:r w:rsidRPr="00E85B94">
        <w:rPr>
          <w:rFonts w:ascii="Consolas" w:hAnsi="Consolas"/>
          <w:color w:val="D4D4D4"/>
          <w:sz w:val="21"/>
          <w:szCs w:val="21"/>
        </w:rPr>
        <w:t>,</w:t>
      </w:r>
    </w:p>
    <w:p w14:paraId="6852E863"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r w:rsidRPr="00E85B94">
        <w:rPr>
          <w:rFonts w:ascii="Consolas" w:hAnsi="Consolas"/>
          <w:color w:val="9CDCFE"/>
          <w:sz w:val="21"/>
          <w:szCs w:val="21"/>
        </w:rPr>
        <w:t>host:</w:t>
      </w:r>
      <w:r w:rsidRPr="00E85B94">
        <w:rPr>
          <w:rFonts w:ascii="Consolas" w:hAnsi="Consolas"/>
          <w:color w:val="D4D4D4"/>
          <w:sz w:val="21"/>
          <w:szCs w:val="21"/>
        </w:rPr>
        <w:t xml:space="preserve"> </w:t>
      </w:r>
      <w:r w:rsidRPr="00E85B94">
        <w:rPr>
          <w:rFonts w:ascii="Consolas" w:hAnsi="Consolas"/>
          <w:color w:val="CE9178"/>
          <w:sz w:val="21"/>
          <w:szCs w:val="21"/>
        </w:rPr>
        <w:t>'127.0.0.1'</w:t>
      </w:r>
      <w:r w:rsidRPr="00E85B94">
        <w:rPr>
          <w:rFonts w:ascii="Consolas" w:hAnsi="Consolas"/>
          <w:color w:val="D4D4D4"/>
          <w:sz w:val="21"/>
          <w:szCs w:val="21"/>
        </w:rPr>
        <w:t>,</w:t>
      </w:r>
    </w:p>
    <w:p w14:paraId="4FAA1061"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w:t>
      </w:r>
      <w:proofErr w:type="spellStart"/>
      <w:r w:rsidRPr="00E85B94">
        <w:rPr>
          <w:rFonts w:ascii="Consolas" w:hAnsi="Consolas"/>
          <w:color w:val="9CDCFE"/>
          <w:sz w:val="21"/>
          <w:szCs w:val="21"/>
        </w:rPr>
        <w:t>vdir</w:t>
      </w:r>
      <w:proofErr w:type="spellEnd"/>
      <w:r w:rsidRPr="00E85B94">
        <w:rPr>
          <w:rFonts w:ascii="Consolas" w:hAnsi="Consolas"/>
          <w:color w:val="9CDCFE"/>
          <w:sz w:val="21"/>
          <w:szCs w:val="21"/>
        </w:rPr>
        <w:t>:</w:t>
      </w:r>
      <w:r w:rsidRPr="00E85B94">
        <w:rPr>
          <w:rFonts w:ascii="Consolas" w:hAnsi="Consolas"/>
          <w:color w:val="D4D4D4"/>
          <w:sz w:val="21"/>
          <w:szCs w:val="21"/>
        </w:rPr>
        <w:t xml:space="preserve"> </w:t>
      </w:r>
      <w:r w:rsidRPr="00E85B94">
        <w:rPr>
          <w:rFonts w:ascii="Consolas" w:hAnsi="Consolas"/>
          <w:color w:val="CE9178"/>
          <w:sz w:val="21"/>
          <w:szCs w:val="21"/>
        </w:rPr>
        <w:t>'</w:t>
      </w:r>
      <w:proofErr w:type="spellStart"/>
      <w:r w:rsidRPr="00E85B94">
        <w:rPr>
          <w:rFonts w:ascii="Consolas" w:hAnsi="Consolas"/>
          <w:color w:val="CE9178"/>
          <w:sz w:val="21"/>
          <w:szCs w:val="21"/>
        </w:rPr>
        <w:t>spira</w:t>
      </w:r>
      <w:proofErr w:type="spellEnd"/>
      <w:r w:rsidRPr="00E85B94">
        <w:rPr>
          <w:rFonts w:ascii="Consolas" w:hAnsi="Consolas"/>
          <w:color w:val="CE9178"/>
          <w:sz w:val="21"/>
          <w:szCs w:val="21"/>
        </w:rPr>
        <w:t>'</w:t>
      </w:r>
    </w:p>
    <w:p w14:paraId="4A434117" w14:textId="77777777" w:rsidR="00E85B94" w:rsidRPr="00E85B94" w:rsidRDefault="00E85B94" w:rsidP="00E85B94">
      <w:pPr>
        <w:shd w:val="clear" w:color="auto" w:fill="1E1E1E"/>
        <w:spacing w:after="0" w:line="285" w:lineRule="atLeast"/>
        <w:rPr>
          <w:rFonts w:ascii="Consolas" w:hAnsi="Consolas"/>
          <w:color w:val="D4D4D4"/>
          <w:sz w:val="21"/>
          <w:szCs w:val="21"/>
        </w:rPr>
      </w:pPr>
      <w:r w:rsidRPr="00E85B94">
        <w:rPr>
          <w:rFonts w:ascii="Consolas" w:hAnsi="Consolas"/>
          <w:color w:val="D4D4D4"/>
          <w:sz w:val="21"/>
          <w:szCs w:val="21"/>
        </w:rPr>
        <w:t xml:space="preserve">    };   </w:t>
      </w:r>
    </w:p>
    <w:p w14:paraId="1124DFC2" w14:textId="77777777" w:rsidR="00E85B94" w:rsidRPr="00E85B94" w:rsidRDefault="00E85B94" w:rsidP="00E85B94">
      <w:pPr>
        <w:shd w:val="clear" w:color="auto" w:fill="1E1E1E"/>
        <w:spacing w:after="0" w:line="285" w:lineRule="atLeast"/>
        <w:rPr>
          <w:rFonts w:ascii="Consolas" w:hAnsi="Consolas"/>
          <w:color w:val="D4D4D4"/>
          <w:sz w:val="21"/>
          <w:szCs w:val="21"/>
        </w:rPr>
      </w:pPr>
    </w:p>
    <w:p w14:paraId="4EA8C521" w14:textId="77777777" w:rsidR="00E85B94" w:rsidRDefault="00E85B94" w:rsidP="002041C9"/>
    <w:p w14:paraId="3B9F70E9" w14:textId="77777777" w:rsidR="00E85B94" w:rsidRDefault="00E85B94" w:rsidP="002041C9">
      <w:r>
        <w:t>The first line simply adds a reference to the SpiraTest Mocha reporter module.</w:t>
      </w:r>
    </w:p>
    <w:p w14:paraId="6EBB6007" w14:textId="77777777" w:rsidR="00E85B94" w:rsidRDefault="00E85B94" w:rsidP="002041C9">
      <w:r>
        <w:lastRenderedPageBreak/>
        <w:t>The second line defines the connection and test case information used for reporting back to SpiraTest. Here’s what you need to put in each of the required configuration options:</w:t>
      </w:r>
    </w:p>
    <w:p w14:paraId="255FCE07" w14:textId="77777777" w:rsidR="00E85B94" w:rsidRDefault="00E85B94" w:rsidP="00E85B94">
      <w:pPr>
        <w:numPr>
          <w:ilvl w:val="0"/>
          <w:numId w:val="36"/>
        </w:numPr>
        <w:spacing w:after="0"/>
      </w:pPr>
      <w:r w:rsidRPr="00E85B94">
        <w:rPr>
          <w:b/>
        </w:rPr>
        <w:t>protocol</w:t>
      </w:r>
      <w:r>
        <w:t xml:space="preserve"> – this needs to be set to either “http” or “https” depending on how you connect to SpiraTest</w:t>
      </w:r>
    </w:p>
    <w:p w14:paraId="676FA228" w14:textId="77777777" w:rsidR="00E85B94" w:rsidRDefault="00E85B94" w:rsidP="00E85B94">
      <w:pPr>
        <w:numPr>
          <w:ilvl w:val="0"/>
          <w:numId w:val="36"/>
        </w:numPr>
        <w:spacing w:after="0"/>
      </w:pPr>
      <w:r w:rsidRPr="00E85B94">
        <w:rPr>
          <w:b/>
        </w:rPr>
        <w:t>host</w:t>
      </w:r>
      <w:r>
        <w:t xml:space="preserve"> – this needs to be the name or IP address of the host running SpiraTest. For cloud customers</w:t>
      </w:r>
      <w:r w:rsidR="00F56C42">
        <w:t>,</w:t>
      </w:r>
      <w:r>
        <w:t xml:space="preserve"> it will be something like </w:t>
      </w:r>
      <w:r>
        <w:rPr>
          <w:b/>
        </w:rPr>
        <w:t>mycompany.spiraservice.net</w:t>
      </w:r>
    </w:p>
    <w:p w14:paraId="40ACBA8A" w14:textId="77777777" w:rsidR="00316F88" w:rsidRPr="00316F88" w:rsidRDefault="00316F88" w:rsidP="00E85B94">
      <w:pPr>
        <w:numPr>
          <w:ilvl w:val="0"/>
          <w:numId w:val="36"/>
        </w:numPr>
        <w:spacing w:after="0"/>
      </w:pPr>
      <w:r w:rsidRPr="00316F88">
        <w:rPr>
          <w:b/>
        </w:rPr>
        <w:t>port</w:t>
      </w:r>
      <w:r>
        <w:t xml:space="preserve"> – this is usually 80 for http and 443 for https unless you are running SpiraTest on a custom port</w:t>
      </w:r>
    </w:p>
    <w:p w14:paraId="3D7D0A16" w14:textId="77777777" w:rsidR="00E85B94" w:rsidRDefault="00E85B94" w:rsidP="00E85B94">
      <w:pPr>
        <w:numPr>
          <w:ilvl w:val="0"/>
          <w:numId w:val="36"/>
        </w:numPr>
        <w:spacing w:after="0"/>
      </w:pPr>
      <w:proofErr w:type="spellStart"/>
      <w:r w:rsidRPr="00E85B94">
        <w:rPr>
          <w:b/>
        </w:rPr>
        <w:t>vdir</w:t>
      </w:r>
      <w:proofErr w:type="spellEnd"/>
      <w:r>
        <w:t xml:space="preserve"> </w:t>
      </w:r>
      <w:r w:rsidR="00F56C42">
        <w:t>–</w:t>
      </w:r>
      <w:r>
        <w:t xml:space="preserve"> </w:t>
      </w:r>
      <w:r w:rsidR="00F56C42">
        <w:t>this is the name of any path</w:t>
      </w:r>
      <w:r w:rsidR="008A0307">
        <w:t xml:space="preserve"> used after the hostname. For example, if your URL is </w:t>
      </w:r>
      <w:hyperlink r:id="rId58" w:history="1">
        <w:r w:rsidR="008A0307" w:rsidRPr="00A377D7">
          <w:rPr>
            <w:rStyle w:val="Hyperlink"/>
          </w:rPr>
          <w:t>https://demo.spiraservice.net/mysite</w:t>
        </w:r>
      </w:hyperlink>
      <w:r w:rsidR="008A0307">
        <w:t xml:space="preserve"> then the </w:t>
      </w:r>
      <w:proofErr w:type="spellStart"/>
      <w:r w:rsidR="008A0307">
        <w:t>vdir</w:t>
      </w:r>
      <w:proofErr w:type="spellEnd"/>
      <w:r w:rsidR="008A0307">
        <w:t xml:space="preserve"> would be “</w:t>
      </w:r>
      <w:proofErr w:type="spellStart"/>
      <w:r w:rsidR="008A0307">
        <w:t>mysite</w:t>
      </w:r>
      <w:proofErr w:type="spellEnd"/>
      <w:r w:rsidR="008A0307">
        <w:t xml:space="preserve">”. If your URL is just </w:t>
      </w:r>
      <w:hyperlink r:id="rId59" w:history="1">
        <w:r w:rsidR="008A0307" w:rsidRPr="00A377D7">
          <w:rPr>
            <w:rStyle w:val="Hyperlink"/>
          </w:rPr>
          <w:t>https://mycompany.spiraservice.net</w:t>
        </w:r>
      </w:hyperlink>
      <w:r w:rsidR="008A0307">
        <w:t xml:space="preserve"> then you can leave the </w:t>
      </w:r>
      <w:proofErr w:type="spellStart"/>
      <w:r w:rsidR="008A0307">
        <w:t>vdir</w:t>
      </w:r>
      <w:proofErr w:type="spellEnd"/>
      <w:r w:rsidR="008A0307">
        <w:t xml:space="preserve"> blank or just not set a value for it.</w:t>
      </w:r>
    </w:p>
    <w:p w14:paraId="00F8D28D" w14:textId="77777777" w:rsidR="00E85B94" w:rsidRDefault="00E85B94" w:rsidP="00E85B94">
      <w:pPr>
        <w:numPr>
          <w:ilvl w:val="0"/>
          <w:numId w:val="36"/>
        </w:numPr>
        <w:spacing w:after="0"/>
      </w:pPr>
      <w:r w:rsidRPr="00E85B94">
        <w:rPr>
          <w:b/>
        </w:rPr>
        <w:t>login</w:t>
      </w:r>
      <w:r>
        <w:t xml:space="preserve"> </w:t>
      </w:r>
      <w:r w:rsidR="00316F88">
        <w:t xml:space="preserve">– this should be a login that has access to the project in SpiraTest with </w:t>
      </w:r>
      <w:r w:rsidR="008A0307">
        <w:t>permissions to create test runs.</w:t>
      </w:r>
    </w:p>
    <w:p w14:paraId="64B2158E" w14:textId="77777777" w:rsidR="00E85B94" w:rsidRDefault="00E85B94" w:rsidP="00E85B94">
      <w:pPr>
        <w:numPr>
          <w:ilvl w:val="0"/>
          <w:numId w:val="36"/>
        </w:numPr>
        <w:spacing w:after="0"/>
      </w:pPr>
      <w:proofErr w:type="spellStart"/>
      <w:r w:rsidRPr="00E85B94">
        <w:rPr>
          <w:b/>
        </w:rPr>
        <w:t>apiKey</w:t>
      </w:r>
      <w:proofErr w:type="spellEnd"/>
      <w:r>
        <w:t xml:space="preserve"> </w:t>
      </w:r>
      <w:r w:rsidR="008A0307">
        <w:t>– this should be the API Key (also known as the RSS Token) for the login specified</w:t>
      </w:r>
    </w:p>
    <w:p w14:paraId="1EF1DA7B" w14:textId="77777777" w:rsidR="00E85B94" w:rsidRDefault="00E85B94" w:rsidP="00E85B94">
      <w:pPr>
        <w:numPr>
          <w:ilvl w:val="0"/>
          <w:numId w:val="36"/>
        </w:numPr>
        <w:spacing w:after="0"/>
      </w:pPr>
      <w:proofErr w:type="spellStart"/>
      <w:r w:rsidRPr="00E85B94">
        <w:rPr>
          <w:b/>
        </w:rPr>
        <w:t>projectId</w:t>
      </w:r>
      <w:proofErr w:type="spellEnd"/>
      <w:r>
        <w:t xml:space="preserve"> </w:t>
      </w:r>
      <w:r w:rsidR="008A0307">
        <w:t>– this should be the numeric ID of the project that the test case belongs to (e.g. if the project is PR56 just use 56)</w:t>
      </w:r>
    </w:p>
    <w:p w14:paraId="3F576338" w14:textId="77777777" w:rsidR="00E85B94" w:rsidRDefault="00E85B94" w:rsidP="00E85B94">
      <w:pPr>
        <w:numPr>
          <w:ilvl w:val="0"/>
          <w:numId w:val="36"/>
        </w:numPr>
        <w:spacing w:after="0"/>
      </w:pPr>
      <w:proofErr w:type="spellStart"/>
      <w:r w:rsidRPr="00E85B94">
        <w:rPr>
          <w:b/>
        </w:rPr>
        <w:t>testCaseId</w:t>
      </w:r>
      <w:proofErr w:type="spellEnd"/>
      <w:r>
        <w:t xml:space="preserve"> </w:t>
      </w:r>
      <w:r w:rsidR="00D61346">
        <w:t>– this should be the numeric ID of the test case that you want this Mocha test suite to report against (e.g. if the test case in question is TC23 just use 23)</w:t>
      </w:r>
    </w:p>
    <w:p w14:paraId="16864093" w14:textId="77777777" w:rsidR="00E85B94" w:rsidRDefault="00E85B94" w:rsidP="00E85B94"/>
    <w:p w14:paraId="37680A17" w14:textId="77777777" w:rsidR="00E85B94" w:rsidRDefault="00E85B94" w:rsidP="00E85B94">
      <w:r>
        <w:t>In addition, there are two optional configuration parameters you can use:</w:t>
      </w:r>
    </w:p>
    <w:p w14:paraId="2D57E129" w14:textId="77777777" w:rsidR="00E85B94" w:rsidRDefault="00E85B94" w:rsidP="00E85B94">
      <w:pPr>
        <w:numPr>
          <w:ilvl w:val="0"/>
          <w:numId w:val="37"/>
        </w:numPr>
        <w:spacing w:after="0"/>
      </w:pPr>
      <w:proofErr w:type="spellStart"/>
      <w:r w:rsidRPr="00E85B94">
        <w:rPr>
          <w:b/>
        </w:rPr>
        <w:t>releaseId</w:t>
      </w:r>
      <w:proofErr w:type="spellEnd"/>
      <w:r>
        <w:t xml:space="preserve"> </w:t>
      </w:r>
      <w:r w:rsidR="00D61346">
        <w:t>– If you would like the recorded test run to be reported against a specific release, iteration or phase in SpiraTest, you need to specify the ID of the release in question (e.g. for release RL18 just use 18)</w:t>
      </w:r>
    </w:p>
    <w:p w14:paraId="1F659C57" w14:textId="77777777" w:rsidR="00E85B94" w:rsidRDefault="00E85B94" w:rsidP="00E85B94">
      <w:pPr>
        <w:numPr>
          <w:ilvl w:val="0"/>
          <w:numId w:val="37"/>
        </w:numPr>
        <w:spacing w:after="0"/>
      </w:pPr>
      <w:proofErr w:type="spellStart"/>
      <w:r w:rsidRPr="00E85B94">
        <w:rPr>
          <w:b/>
        </w:rPr>
        <w:t>testSetId</w:t>
      </w:r>
      <w:proofErr w:type="spellEnd"/>
      <w:r>
        <w:t xml:space="preserve"> -</w:t>
      </w:r>
      <w:r w:rsidR="00D61346">
        <w:t xml:space="preserve"> If you would like the recorded test run to be reported against a specific test set in SpiraTest, you need to specify the ID of the test set in question (e.g. for test set TX35 just use 35)</w:t>
      </w:r>
    </w:p>
    <w:p w14:paraId="182B8329" w14:textId="77777777" w:rsidR="00E85B94" w:rsidRDefault="00E85B94" w:rsidP="002041C9"/>
    <w:p w14:paraId="58536F4B" w14:textId="77777777" w:rsidR="00D61346" w:rsidRDefault="00D61346" w:rsidP="002041C9">
      <w:r>
        <w:t>With those values set, when you run the test suite using the command line:</w:t>
      </w:r>
    </w:p>
    <w:p w14:paraId="13E18151" w14:textId="77777777" w:rsidR="00D61346" w:rsidRPr="002B2674" w:rsidRDefault="00D61346" w:rsidP="00D61346">
      <w:pPr>
        <w:pStyle w:val="Code"/>
      </w:pPr>
      <w:r w:rsidRPr="00E85B94">
        <w:t>node ./node_modules/mocha/bin/mocha .\test\example2.js  --reporter .\reporter\SpiraReporter</w:t>
      </w:r>
    </w:p>
    <w:p w14:paraId="4D2AB793" w14:textId="77777777" w:rsidR="00D61346" w:rsidRDefault="00D61346" w:rsidP="002041C9"/>
    <w:p w14:paraId="7AD15040" w14:textId="77777777" w:rsidR="00D61346" w:rsidRDefault="00D61346" w:rsidP="002041C9">
      <w:r>
        <w:t>The results of the test suite will be displayed inside the Mocha console:</w:t>
      </w:r>
    </w:p>
    <w:p w14:paraId="4B009CE3" w14:textId="77777777" w:rsidR="00D61346" w:rsidRDefault="008652C8" w:rsidP="002041C9">
      <w:r>
        <w:rPr>
          <w:noProof/>
        </w:rPr>
        <w:drawing>
          <wp:inline distT="0" distB="0" distL="0" distR="0" wp14:anchorId="2C94E9CE" wp14:editId="67DA4E8A">
            <wp:extent cx="5478780" cy="54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78780" cy="541020"/>
                    </a:xfrm>
                    <a:prstGeom prst="rect">
                      <a:avLst/>
                    </a:prstGeom>
                    <a:noFill/>
                    <a:ln>
                      <a:noFill/>
                    </a:ln>
                  </pic:spPr>
                </pic:pic>
              </a:graphicData>
            </a:graphic>
          </wp:inline>
        </w:drawing>
      </w:r>
    </w:p>
    <w:p w14:paraId="718F9132" w14:textId="77777777" w:rsidR="002041C9" w:rsidRDefault="00D61346" w:rsidP="002041C9">
      <w:r>
        <w:t xml:space="preserve">When </w:t>
      </w:r>
      <w:proofErr w:type="gramStart"/>
      <w:r>
        <w:t>you</w:t>
      </w:r>
      <w:proofErr w:type="gramEnd"/>
      <w:r>
        <w:t xml:space="preserve"> login to SpiraTest and view the test case being executed, you will now see the automated test runs reported back from Mocha:</w:t>
      </w:r>
    </w:p>
    <w:p w14:paraId="2BC2181D" w14:textId="77777777" w:rsidR="002041C9" w:rsidRDefault="008652C8" w:rsidP="002041C9">
      <w:r>
        <w:rPr>
          <w:noProof/>
          <w:bdr w:val="single" w:sz="4" w:space="0" w:color="808080"/>
        </w:rPr>
        <w:lastRenderedPageBreak/>
        <w:drawing>
          <wp:inline distT="0" distB="0" distL="0" distR="0" wp14:anchorId="3D03E1A5" wp14:editId="58F444CA">
            <wp:extent cx="5478780" cy="2461260"/>
            <wp:effectExtent l="19050" t="1905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78780" cy="2461260"/>
                    </a:xfrm>
                    <a:prstGeom prst="rect">
                      <a:avLst/>
                    </a:prstGeom>
                    <a:noFill/>
                    <a:ln w="6350" cmpd="sng">
                      <a:solidFill>
                        <a:srgbClr val="000000"/>
                      </a:solidFill>
                      <a:miter lim="800000"/>
                      <a:headEnd/>
                      <a:tailEnd/>
                    </a:ln>
                    <a:effectLst/>
                  </pic:spPr>
                </pic:pic>
              </a:graphicData>
            </a:graphic>
          </wp:inline>
        </w:drawing>
      </w:r>
    </w:p>
    <w:p w14:paraId="5023C835" w14:textId="77777777" w:rsidR="002041C9" w:rsidRDefault="002041C9" w:rsidP="002041C9">
      <w:r>
        <w:t xml:space="preserve">Clicking on one of the </w:t>
      </w:r>
      <w:proofErr w:type="spellStart"/>
      <w:r w:rsidR="00541AF4">
        <w:t>MochaJS</w:t>
      </w:r>
      <w:proofErr w:type="spellEnd"/>
      <w:r w:rsidR="00541AF4">
        <w:t xml:space="preserve"> Reporter</w:t>
      </w:r>
      <w:r>
        <w:t xml:space="preserve"> test runs will bring up a screen that provides </w:t>
      </w:r>
      <w:r w:rsidR="00541AF4">
        <w:t>the detailed test run report from Mocha:</w:t>
      </w:r>
    </w:p>
    <w:p w14:paraId="07C47186" w14:textId="77777777" w:rsidR="002041C9" w:rsidRDefault="008652C8" w:rsidP="002041C9">
      <w:r>
        <w:rPr>
          <w:noProof/>
          <w:bdr w:val="single" w:sz="4" w:space="0" w:color="808080"/>
        </w:rPr>
        <w:drawing>
          <wp:inline distT="0" distB="0" distL="0" distR="0" wp14:anchorId="2DFFEF06" wp14:editId="4E817366">
            <wp:extent cx="5494020" cy="260604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94020" cy="2606040"/>
                    </a:xfrm>
                    <a:prstGeom prst="rect">
                      <a:avLst/>
                    </a:prstGeom>
                    <a:noFill/>
                    <a:ln w="6350" cmpd="sng">
                      <a:solidFill>
                        <a:srgbClr val="000000"/>
                      </a:solidFill>
                      <a:miter lim="800000"/>
                      <a:headEnd/>
                      <a:tailEnd/>
                    </a:ln>
                    <a:effectLst/>
                  </pic:spPr>
                </pic:pic>
              </a:graphicData>
            </a:graphic>
          </wp:inline>
        </w:drawing>
      </w:r>
    </w:p>
    <w:p w14:paraId="1643D41C" w14:textId="77777777" w:rsidR="00D1748C" w:rsidRDefault="00D1748C" w:rsidP="002041C9">
      <w:r>
        <w:t>The Console Output section gives more detailed information:</w:t>
      </w:r>
    </w:p>
    <w:p w14:paraId="432CF304" w14:textId="77777777" w:rsidR="00D1748C" w:rsidRDefault="008652C8" w:rsidP="002041C9">
      <w:r>
        <w:rPr>
          <w:noProof/>
          <w:bdr w:val="single" w:sz="4" w:space="0" w:color="808080"/>
        </w:rPr>
        <w:drawing>
          <wp:inline distT="0" distB="0" distL="0" distR="0" wp14:anchorId="5734EF10" wp14:editId="24C41EF1">
            <wp:extent cx="5478780" cy="1691640"/>
            <wp:effectExtent l="19050" t="1905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78780" cy="1691640"/>
                    </a:xfrm>
                    <a:prstGeom prst="rect">
                      <a:avLst/>
                    </a:prstGeom>
                    <a:noFill/>
                    <a:ln w="6350" cmpd="sng">
                      <a:solidFill>
                        <a:srgbClr val="000000"/>
                      </a:solidFill>
                      <a:miter lim="800000"/>
                      <a:headEnd/>
                      <a:tailEnd/>
                    </a:ln>
                    <a:effectLst/>
                  </pic:spPr>
                </pic:pic>
              </a:graphicData>
            </a:graphic>
          </wp:inline>
        </w:drawing>
      </w:r>
    </w:p>
    <w:p w14:paraId="2E73A6D0" w14:textId="77777777" w:rsidR="002041C9" w:rsidRDefault="002041C9" w:rsidP="000220C4">
      <w:r>
        <w:t xml:space="preserve">Congratulations… You are now able to run </w:t>
      </w:r>
      <w:proofErr w:type="spellStart"/>
      <w:r w:rsidR="001A7427">
        <w:t>UnitJS</w:t>
      </w:r>
      <w:proofErr w:type="spellEnd"/>
      <w:r>
        <w:t xml:space="preserve"> automated tests </w:t>
      </w:r>
      <w:r w:rsidR="001A7427">
        <w:t xml:space="preserve">using Mocha and the SpiraTest custom reporter </w:t>
      </w:r>
      <w:r>
        <w:t xml:space="preserve">and have the results be recorded within SpiraTest. The sample test </w:t>
      </w:r>
      <w:r w:rsidR="001A7427">
        <w:t xml:space="preserve">suites </w:t>
      </w:r>
      <w:r w:rsidR="001A7427" w:rsidRPr="001A7427">
        <w:rPr>
          <w:b/>
        </w:rPr>
        <w:t xml:space="preserve">example.js </w:t>
      </w:r>
      <w:r w:rsidR="001A7427">
        <w:t xml:space="preserve">and </w:t>
      </w:r>
      <w:r w:rsidR="001A7427" w:rsidRPr="001A7427">
        <w:rPr>
          <w:b/>
        </w:rPr>
        <w:t>example2.js</w:t>
      </w:r>
      <w:r w:rsidR="001A7427">
        <w:t xml:space="preserve"> are</w:t>
      </w:r>
      <w:r>
        <w:t xml:space="preserve"> provided with the installation.</w:t>
      </w:r>
    </w:p>
    <w:p w14:paraId="25D3428B" w14:textId="77777777" w:rsidR="00DC0EBA" w:rsidRDefault="006E22F2">
      <w:pPr>
        <w:pStyle w:val="Heading4"/>
      </w:pPr>
      <w:r>
        <w:br w:type="page"/>
      </w:r>
      <w:r w:rsidR="001E38C2">
        <w:lastRenderedPageBreak/>
        <w:t>Legal Notices</w:t>
      </w:r>
    </w:p>
    <w:p w14:paraId="34ACA530" w14:textId="77777777" w:rsidR="00DC0EBA" w:rsidRDefault="001E38C2">
      <w:r>
        <w:t>This publication is provided as is without warranty of any kind, either express or implied, including, but not limited to, the implied warranties of merchantability, fitness for a particular purpose, or non-infringement.</w:t>
      </w:r>
    </w:p>
    <w:p w14:paraId="5E4A0258" w14:textId="77777777" w:rsidR="00DC0EBA" w:rsidRDefault="001E38C2">
      <w:r>
        <w:t>This publication could include technical inaccuracies or typographical errors. Changes are periodically added to the information contained herein; these changes will be incorporated in new editions of the publication. Inflectra Corporation may make improvements and/or changes in the product(s) and/or program(s) and/or service(s) described in this publication at any time.</w:t>
      </w:r>
    </w:p>
    <w:p w14:paraId="5848D6FD" w14:textId="77777777" w:rsidR="00DC0EBA" w:rsidRDefault="001E38C2">
      <w:r>
        <w:t>The sections in this guide that discuss internet web security are provided as suggestions and guidelines. Internet security is constantly evolving field, and our suggestions are no substitute for an up-to-date understanding of the vulnerabilities inherent in deploying internet or web applications, and Inflectra cannot be held liable for any losses due to breaches of security, compromise of data or other cyber-attacks that may result from following our recommendations.</w:t>
      </w:r>
    </w:p>
    <w:p w14:paraId="7D6C8CC3" w14:textId="77777777" w:rsidR="00DC0EBA" w:rsidRDefault="001E38C2">
      <w:r>
        <w:t>SpiraTest</w:t>
      </w:r>
      <w:r w:rsidR="00635B2B">
        <w:rPr>
          <w:vertAlign w:val="superscript"/>
        </w:rPr>
        <w:t>®</w:t>
      </w:r>
      <w:r w:rsidR="0086406F">
        <w:t>, SpiraPlan</w:t>
      </w:r>
      <w:r w:rsidR="0086406F">
        <w:rPr>
          <w:vertAlign w:val="superscript"/>
        </w:rPr>
        <w:t>®</w:t>
      </w:r>
      <w:r w:rsidR="0086406F">
        <w:t>, SpiraTeam</w:t>
      </w:r>
      <w:r w:rsidR="0086406F">
        <w:rPr>
          <w:vertAlign w:val="superscript"/>
        </w:rPr>
        <w:t>®</w:t>
      </w:r>
      <w:r w:rsidR="005E7427">
        <w:t xml:space="preserve"> </w:t>
      </w:r>
      <w:r>
        <w:t>and Inflectra</w:t>
      </w:r>
      <w:r w:rsidR="00635B2B">
        <w:rPr>
          <w:vertAlign w:val="superscript"/>
        </w:rPr>
        <w:t>®</w:t>
      </w:r>
      <w:r>
        <w:t xml:space="preserve"> are </w:t>
      </w:r>
      <w:r w:rsidR="00635B2B">
        <w:t xml:space="preserve">registered </w:t>
      </w:r>
      <w:r>
        <w:t xml:space="preserve">trademarks of Inflectra Corporation in the </w:t>
      </w:r>
      <w:smartTag w:uri="urn:schemas-microsoft-com:office:smarttags" w:element="country-region">
        <w:smartTag w:uri="urn:schemas-microsoft-com:office:smarttags" w:element="place">
          <w:r>
            <w:t>United States of America</w:t>
          </w:r>
        </w:smartTag>
      </w:smartTag>
      <w:r w:rsidR="0086406F">
        <w:t xml:space="preserve"> and other countries. Microsoft</w:t>
      </w:r>
      <w:r w:rsidR="0086406F">
        <w:rPr>
          <w:vertAlign w:val="superscript"/>
        </w:rPr>
        <w:t>®</w:t>
      </w:r>
      <w:r w:rsidR="0086406F">
        <w:t>, Windows</w:t>
      </w:r>
      <w:r w:rsidR="0086406F">
        <w:rPr>
          <w:vertAlign w:val="superscript"/>
        </w:rPr>
        <w:t>®</w:t>
      </w:r>
      <w:r w:rsidR="0086406F">
        <w:t>, Explorer</w:t>
      </w:r>
      <w:r w:rsidR="0086406F">
        <w:rPr>
          <w:vertAlign w:val="superscript"/>
        </w:rPr>
        <w:t>®</w:t>
      </w:r>
      <w:r w:rsidR="0086406F">
        <w:t xml:space="preserve"> and Microsoft Project</w:t>
      </w:r>
      <w:r w:rsidR="0086406F">
        <w:rPr>
          <w:vertAlign w:val="superscript"/>
        </w:rPr>
        <w:t>®</w:t>
      </w:r>
      <w:r>
        <w:t xml:space="preserve"> are registered trademarks of Microsoft Corporation. </w:t>
      </w:r>
      <w:proofErr w:type="spellStart"/>
      <w:r w:rsidR="0086406F">
        <w:t>QuickTest</w:t>
      </w:r>
      <w:proofErr w:type="spellEnd"/>
      <w:r w:rsidR="0086406F">
        <w:t xml:space="preserve"> Pro</w:t>
      </w:r>
      <w:r w:rsidR="0086406F">
        <w:rPr>
          <w:vertAlign w:val="superscript"/>
        </w:rPr>
        <w:t>®</w:t>
      </w:r>
      <w:r w:rsidR="004D2970">
        <w:t xml:space="preserve"> is a registered trademark of </w:t>
      </w:r>
      <w:r w:rsidR="004D2970" w:rsidRPr="004D2970">
        <w:t>Hewlett-</w:t>
      </w:r>
      <w:r w:rsidR="004D2970">
        <w:t xml:space="preserve">Packard Development Company, L.P. </w:t>
      </w:r>
      <w:r>
        <w:t>All other trademarks and product names are property of their respective holders.</w:t>
      </w:r>
    </w:p>
    <w:p w14:paraId="48610169" w14:textId="77777777" w:rsidR="00DC0EBA" w:rsidRDefault="001E38C2">
      <w:r>
        <w:t>Please send comments and questions to:</w:t>
      </w:r>
    </w:p>
    <w:p w14:paraId="4C7FFAA0" w14:textId="77777777" w:rsidR="00DC0EBA" w:rsidRDefault="001E38C2">
      <w:pPr>
        <w:ind w:left="720"/>
      </w:pPr>
      <w:r>
        <w:t>Technical Publications</w:t>
      </w:r>
    </w:p>
    <w:p w14:paraId="64BEB207" w14:textId="77777777" w:rsidR="00DC0EBA" w:rsidRDefault="001E38C2">
      <w:pPr>
        <w:ind w:left="720"/>
      </w:pPr>
      <w:r>
        <w:t>Inflectra Corporation</w:t>
      </w:r>
    </w:p>
    <w:p w14:paraId="02C09196" w14:textId="77777777" w:rsidR="00DC0EBA" w:rsidRDefault="0086406F">
      <w:pPr>
        <w:ind w:left="720"/>
      </w:pPr>
      <w:smartTag w:uri="urn:schemas-microsoft-com:office:smarttags" w:element="Street">
        <w:smartTag w:uri="urn:schemas-microsoft-com:office:smarttags" w:element="address">
          <w:r>
            <w:t>8121 Georgia Ave, Suite 504</w:t>
          </w:r>
        </w:smartTag>
      </w:smartTag>
    </w:p>
    <w:p w14:paraId="309DCF35" w14:textId="77777777" w:rsidR="00DC0EBA" w:rsidRPr="004D2970" w:rsidRDefault="0086406F">
      <w:pPr>
        <w:ind w:left="720"/>
      </w:pPr>
      <w:smartTag w:uri="urn:schemas-microsoft-com:office:smarttags" w:element="place">
        <w:smartTag w:uri="urn:schemas-microsoft-com:office:smarttags" w:element="City">
          <w:r>
            <w:t>Silver Spring</w:t>
          </w:r>
        </w:smartTag>
        <w:r>
          <w:t xml:space="preserve">, </w:t>
        </w:r>
        <w:smartTag w:uri="urn:schemas-microsoft-com:office:smarttags" w:element="State">
          <w:r>
            <w:t>MD</w:t>
          </w:r>
        </w:smartTag>
        <w:r>
          <w:t xml:space="preserve"> </w:t>
        </w:r>
        <w:smartTag w:uri="urn:schemas-microsoft-com:office:smarttags" w:element="PostalCode">
          <w:r>
            <w:t>20910-4957</w:t>
          </w:r>
        </w:smartTag>
      </w:smartTag>
    </w:p>
    <w:p w14:paraId="3122E213" w14:textId="77777777" w:rsidR="00DC0EBA" w:rsidRPr="004D2970" w:rsidRDefault="001E38C2">
      <w:pPr>
        <w:ind w:left="720"/>
        <w:rPr>
          <w:lang w:val="da-DK"/>
        </w:rPr>
      </w:pPr>
      <w:r w:rsidRPr="004D2970">
        <w:rPr>
          <w:lang w:val="da-DK"/>
        </w:rPr>
        <w:t>U.S.A.</w:t>
      </w:r>
    </w:p>
    <w:p w14:paraId="2247B7C3" w14:textId="77777777" w:rsidR="00DC0EBA" w:rsidRPr="004D2970" w:rsidRDefault="00FA119C">
      <w:pPr>
        <w:ind w:left="720"/>
        <w:rPr>
          <w:rFonts w:ascii="PalatinoLinotype-Italic" w:hAnsi="PalatinoLinotype-Italic" w:cs="PalatinoLinotype-Italic"/>
          <w:i/>
          <w:iCs/>
          <w:lang w:val="da-DK"/>
        </w:rPr>
      </w:pPr>
      <w:hyperlink r:id="rId64" w:history="1">
        <w:r w:rsidR="001E38C2" w:rsidRPr="004D2970">
          <w:rPr>
            <w:rStyle w:val="Hyperlink"/>
            <w:rFonts w:ascii="PalatinoLinotype-Italic" w:hAnsi="PalatinoLinotype-Italic" w:cs="PalatinoLinotype-Italic"/>
            <w:i/>
            <w:iCs/>
            <w:lang w:val="da-DK"/>
          </w:rPr>
          <w:t>support@inflectra.com</w:t>
        </w:r>
      </w:hyperlink>
    </w:p>
    <w:p w14:paraId="34618AE8" w14:textId="77777777" w:rsidR="00DC0EBA" w:rsidRPr="004D2970" w:rsidRDefault="00DC0EBA">
      <w:pPr>
        <w:ind w:left="720"/>
        <w:rPr>
          <w:rFonts w:ascii="PalatinoLinotype-Italic" w:hAnsi="PalatinoLinotype-Italic" w:cs="PalatinoLinotype-Italic"/>
          <w:i/>
          <w:iCs/>
          <w:lang w:val="da-DK"/>
        </w:rPr>
      </w:pPr>
    </w:p>
    <w:sectPr w:rsidR="00DC0EBA" w:rsidRPr="004D2970" w:rsidSect="00DC0EBA">
      <w:type w:val="continuous"/>
      <w:pgSz w:w="12240" w:h="15840"/>
      <w:pgMar w:top="1296"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ep="1" w:space="720" w:equalWidth="0">
        <w:col w:w="936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18BC5" w14:textId="77777777" w:rsidR="00B66B89" w:rsidRDefault="00B66B89">
      <w:r>
        <w:separator/>
      </w:r>
    </w:p>
  </w:endnote>
  <w:endnote w:type="continuationSeparator" w:id="0">
    <w:p w14:paraId="79DE6CCE" w14:textId="77777777" w:rsidR="00B66B89" w:rsidRDefault="00B6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alatinoLinotype-Italic">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D6DF" w14:textId="77777777" w:rsidR="00FA119C" w:rsidRDefault="00FA11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EDD1FF" w14:textId="77777777" w:rsidR="00FA119C" w:rsidRDefault="00FA11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00B54" w14:textId="77777777" w:rsidR="00FA119C" w:rsidRDefault="00FA119C">
    <w:pPr>
      <w:pStyle w:val="Footer"/>
      <w:ind w:right="360"/>
    </w:pPr>
    <w:r>
      <w:rPr>
        <w:noProof/>
      </w:rPr>
      <mc:AlternateContent>
        <mc:Choice Requires="wps">
          <w:drawing>
            <wp:anchor distT="0" distB="0" distL="114300" distR="114300" simplePos="0" relativeHeight="251657728" behindDoc="0" locked="0" layoutInCell="1" allowOverlap="1" wp14:anchorId="5465ED6F" wp14:editId="65529F0D">
              <wp:simplePos x="0" y="0"/>
              <wp:positionH relativeFrom="column">
                <wp:posOffset>-826135</wp:posOffset>
              </wp:positionH>
              <wp:positionV relativeFrom="paragraph">
                <wp:posOffset>-347345</wp:posOffset>
              </wp:positionV>
              <wp:extent cx="7148195" cy="457200"/>
              <wp:effectExtent l="2540" t="4445" r="2540" b="0"/>
              <wp:wrapNone/>
              <wp:docPr id="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02FFD" w14:textId="77777777" w:rsidR="00FA119C" w:rsidRDefault="00FA119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10</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56</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5ED6F" id="Rectangle 12" o:spid="_x0000_s1028" style="position:absolute;margin-left:-65.05pt;margin-top:-27.35pt;width:562.8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" fillcolor="#f79910" stroked="f">
              <v:textbox inset="0,12.96pt,0,0">
                <w:txbxContent>
                  <w:p w14:paraId="68A02FFD" w14:textId="77777777" w:rsidR="00FA119C" w:rsidRDefault="00FA119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10</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56</w:t>
                    </w:r>
                    <w:r>
                      <w:rPr>
                        <w:rStyle w:val="PageNumber"/>
                        <w:sz w:val="16"/>
                        <w:szCs w:val="16"/>
                      </w:rPr>
                      <w:fldChar w:fldCharType="end"/>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2DACACDC" wp14:editId="5470466B">
              <wp:simplePos x="0" y="0"/>
              <wp:positionH relativeFrom="column">
                <wp:posOffset>2976245</wp:posOffset>
              </wp:positionH>
              <wp:positionV relativeFrom="paragraph">
                <wp:posOffset>-156845</wp:posOffset>
              </wp:positionV>
              <wp:extent cx="3324225" cy="161925"/>
              <wp:effectExtent l="4445" t="4445"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0D812" w14:textId="77777777" w:rsidR="00FA119C" w:rsidRDefault="00FA119C">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CACDC" id="_x0000_t202" coordsize="21600,21600" o:spt="202" path="m,l,21600r21600,l21600,xe">
              <v:stroke joinstyle="miter"/>
              <v:path gradientshapeok="t" o:connecttype="rect"/>
            </v:shapetype>
            <v:shape id="Text Box 14" o:spid="_x0000_s1029" type="#_x0000_t202" style="position:absolute;margin-left:234.35pt;margin-top:-12.35pt;width:261.7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Ui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" filled="f" stroked="f">
              <v:textbox inset=",0,,0">
                <w:txbxContent>
                  <w:p w14:paraId="0190D812" w14:textId="77777777" w:rsidR="00FA119C" w:rsidRDefault="00FA119C">
                    <w:pPr>
                      <w:jc w:val="right"/>
                      <w:rPr>
                        <w:sz w:val="16"/>
                        <w:szCs w:val="16"/>
                      </w:rPr>
                    </w:pPr>
                    <w:r>
                      <w:rPr>
                        <w:sz w:val="16"/>
                        <w:szCs w:val="16"/>
                      </w:rPr>
                      <w:t>This document contains Inflectra proprietary information</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24A502F" wp14:editId="27F308B2">
              <wp:simplePos x="0" y="0"/>
              <wp:positionH relativeFrom="column">
                <wp:posOffset>-800100</wp:posOffset>
              </wp:positionH>
              <wp:positionV relativeFrom="paragraph">
                <wp:posOffset>-161290</wp:posOffset>
              </wp:positionV>
              <wp:extent cx="3324225" cy="161925"/>
              <wp:effectExtent l="0" t="0" r="0" b="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8B62" w14:textId="49BA2C0E" w:rsidR="00FA119C" w:rsidRDefault="00FA119C">
                          <w:pPr>
                            <w:rPr>
                              <w:sz w:val="16"/>
                              <w:szCs w:val="16"/>
                            </w:rPr>
                          </w:pPr>
                          <w:r>
                            <w:rPr>
                              <w:sz w:val="16"/>
                              <w:szCs w:val="16"/>
                            </w:rPr>
                            <w:t>© Copyright 2006-2018,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02F" id="Text Box 13" o:spid="_x0000_s1030" type="#_x0000_t202" style="position:absolute;margin-left:-63pt;margin-top:-12.7pt;width:261.75pt;height:1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" filled="f" stroked="f">
              <v:textbox inset=",0,,0">
                <w:txbxContent>
                  <w:p w14:paraId="08B38B62" w14:textId="49BA2C0E" w:rsidR="00FA119C" w:rsidRDefault="00FA119C">
                    <w:pPr>
                      <w:rPr>
                        <w:sz w:val="16"/>
                        <w:szCs w:val="16"/>
                      </w:rPr>
                    </w:pPr>
                    <w:r>
                      <w:rPr>
                        <w:sz w:val="16"/>
                        <w:szCs w:val="16"/>
                      </w:rPr>
                      <w:t>© Copyright 2006-2018, Inflectra Corporation</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FE823" w14:textId="55F4D273" w:rsidR="00FA119C" w:rsidRDefault="00FA119C">
    <w:pPr>
      <w:pStyle w:val="Footer"/>
      <w:ind w:left="-540"/>
      <w:rPr>
        <w:rFonts w:cs="Arial"/>
        <w:b/>
      </w:rPr>
    </w:pPr>
    <w:r>
      <w:rPr>
        <w:noProof/>
      </w:rPr>
      <w:drawing>
        <wp:anchor distT="0" distB="0" distL="114300" distR="114300" simplePos="0" relativeHeight="251660800" behindDoc="0" locked="0" layoutInCell="1" allowOverlap="1" wp14:anchorId="31A1649D" wp14:editId="179DAD9C">
          <wp:simplePos x="0" y="0"/>
          <wp:positionH relativeFrom="margin">
            <wp:posOffset>3442970</wp:posOffset>
          </wp:positionH>
          <wp:positionV relativeFrom="margin">
            <wp:posOffset>7813040</wp:posOffset>
          </wp:positionV>
          <wp:extent cx="2756535" cy="935355"/>
          <wp:effectExtent l="0" t="0" r="0" b="0"/>
          <wp:wrapSquare wrapText="bothSides"/>
          <wp:docPr id="73" name="Picture 87" descr="2017 inflectra logo large_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17 inflectra logo large_white 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6535" cy="935355"/>
                  </a:xfrm>
                  <a:prstGeom prst="rect">
                    <a:avLst/>
                  </a:prstGeom>
                  <a:noFill/>
                </pic:spPr>
              </pic:pic>
            </a:graphicData>
          </a:graphic>
          <wp14:sizeRelH relativeFrom="page">
            <wp14:pctWidth>0</wp14:pctWidth>
          </wp14:sizeRelH>
          <wp14:sizeRelV relativeFrom="page">
            <wp14:pctHeight>0</wp14:pctHeight>
          </wp14:sizeRelV>
        </wp:anchor>
      </w:drawing>
    </w:r>
    <w:r>
      <w:rPr>
        <w:rFonts w:cs="Arial"/>
        <w:b/>
      </w:rPr>
      <w:t>Date: August 13, 2018</w:t>
    </w:r>
  </w:p>
  <w:p w14:paraId="3C797383" w14:textId="77777777" w:rsidR="00FA119C" w:rsidRDefault="00FA119C">
    <w:pPr>
      <w:pStyle w:val="Footer"/>
      <w:ind w:left="-540"/>
      <w:rPr>
        <w:rFonts w:cs="Arial"/>
        <w:b/>
      </w:rPr>
    </w:pPr>
  </w:p>
  <w:p w14:paraId="1A51388A" w14:textId="77777777" w:rsidR="00FA119C" w:rsidRDefault="00FA119C">
    <w:pPr>
      <w:pStyle w:val="Footer"/>
      <w:ind w:left="-540"/>
      <w:rPr>
        <w:rFonts w:cs="Arial"/>
        <w:b/>
      </w:rPr>
    </w:pPr>
  </w:p>
  <w:p w14:paraId="38F2D8B4" w14:textId="77777777" w:rsidR="00FA119C" w:rsidRDefault="00FA119C">
    <w:pPr>
      <w:pStyle w:val="Footer"/>
      <w:ind w:left="-540"/>
      <w:rPr>
        <w:rFonts w:cs="Arial"/>
        <w:b/>
      </w:rPr>
    </w:pPr>
  </w:p>
  <w:p w14:paraId="577051AC" w14:textId="77777777" w:rsidR="00FA119C" w:rsidRDefault="00FA119C">
    <w:pPr>
      <w:pStyle w:val="Footer"/>
      <w:ind w:left="-540"/>
      <w:rPr>
        <w:rFonts w:cs="Arial"/>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ED099" w14:textId="77777777" w:rsidR="00FA119C" w:rsidRDefault="00FA119C">
    <w:pPr>
      <w:pStyle w:val="Footer"/>
      <w:rPr>
        <w:rFonts w:cs="Arial"/>
        <w:b/>
      </w:rPr>
    </w:pPr>
  </w:p>
  <w:p w14:paraId="37056895" w14:textId="77777777" w:rsidR="00FA119C" w:rsidRDefault="00FA119C">
    <w:pPr>
      <w:pStyle w:val="Footer"/>
      <w:rPr>
        <w:rFonts w:cs="Arial"/>
        <w:b/>
      </w:rPr>
    </w:pPr>
    <w:r>
      <w:rPr>
        <w:rFonts w:cs="Arial"/>
        <w:b/>
        <w:noProof/>
      </w:rPr>
      <mc:AlternateContent>
        <mc:Choice Requires="wps">
          <w:drawing>
            <wp:anchor distT="0" distB="0" distL="114300" distR="114300" simplePos="0" relativeHeight="251654656" behindDoc="0" locked="0" layoutInCell="1" allowOverlap="1" wp14:anchorId="1321D1EF" wp14:editId="137F7E31">
              <wp:simplePos x="0" y="0"/>
              <wp:positionH relativeFrom="column">
                <wp:posOffset>-835660</wp:posOffset>
              </wp:positionH>
              <wp:positionV relativeFrom="paragraph">
                <wp:posOffset>126365</wp:posOffset>
              </wp:positionV>
              <wp:extent cx="7148195" cy="457200"/>
              <wp:effectExtent l="2540" t="4445" r="254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754AB" w14:textId="77777777" w:rsidR="00FA119C" w:rsidRDefault="00FA119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56</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1D1EF" id="Rectangle 9" o:spid="_x0000_s1031" style="position:absolute;margin-left:-65.8pt;margin-top:9.95pt;width:562.8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" fillcolor="#f79910" stroked="f">
              <v:textbox inset="0,12.96pt,0,0">
                <w:txbxContent>
                  <w:p w14:paraId="1CD754AB" w14:textId="77777777" w:rsidR="00FA119C" w:rsidRDefault="00FA119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56</w:t>
                    </w:r>
                    <w:r>
                      <w:rPr>
                        <w:rStyle w:val="PageNumber"/>
                        <w:sz w:val="16"/>
                        <w:szCs w:val="16"/>
                      </w:rPr>
                      <w:fldChar w:fldCharType="end"/>
                    </w:r>
                  </w:p>
                </w:txbxContent>
              </v:textbox>
            </v:rect>
          </w:pict>
        </mc:Fallback>
      </mc:AlternateContent>
    </w:r>
  </w:p>
  <w:p w14:paraId="6589DE4A" w14:textId="77777777" w:rsidR="00FA119C" w:rsidRDefault="00FA119C">
    <w:pPr>
      <w:pStyle w:val="Footer"/>
      <w:rPr>
        <w:rFonts w:cs="Arial"/>
        <w:b/>
      </w:rPr>
    </w:pPr>
    <w:r>
      <w:rPr>
        <w:rFonts w:cs="Arial"/>
        <w:b/>
        <w:noProof/>
      </w:rPr>
      <mc:AlternateContent>
        <mc:Choice Requires="wps">
          <w:drawing>
            <wp:anchor distT="0" distB="0" distL="114300" distR="114300" simplePos="0" relativeHeight="251656704" behindDoc="0" locked="0" layoutInCell="1" allowOverlap="1" wp14:anchorId="1D18D267" wp14:editId="5C4C8086">
              <wp:simplePos x="0" y="0"/>
              <wp:positionH relativeFrom="column">
                <wp:posOffset>2966720</wp:posOffset>
              </wp:positionH>
              <wp:positionV relativeFrom="paragraph">
                <wp:posOffset>80010</wp:posOffset>
              </wp:positionV>
              <wp:extent cx="3324225" cy="161925"/>
              <wp:effectExtent l="4445" t="4445"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4C7A1" w14:textId="77777777" w:rsidR="00FA119C" w:rsidRDefault="00FA119C">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8D267" id="_x0000_t202" coordsize="21600,21600" o:spt="202" path="m,l,21600r21600,l21600,xe">
              <v:stroke joinstyle="miter"/>
              <v:path gradientshapeok="t" o:connecttype="rect"/>
            </v:shapetype>
            <v:shape id="Text Box 11" o:spid="_x0000_s1032" type="#_x0000_t202" style="position:absolute;margin-left:233.6pt;margin-top:6.3pt;width:261.75pt;height:1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" filled="f" stroked="f">
              <v:textbox inset=",0,,0">
                <w:txbxContent>
                  <w:p w14:paraId="7414C7A1" w14:textId="77777777" w:rsidR="00FA119C" w:rsidRDefault="00FA119C">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55680" behindDoc="0" locked="0" layoutInCell="1" allowOverlap="1" wp14:anchorId="7DEB7CFA" wp14:editId="4E267D07">
              <wp:simplePos x="0" y="0"/>
              <wp:positionH relativeFrom="column">
                <wp:posOffset>-809625</wp:posOffset>
              </wp:positionH>
              <wp:positionV relativeFrom="paragraph">
                <wp:posOffset>75565</wp:posOffset>
              </wp:positionV>
              <wp:extent cx="3324225" cy="161925"/>
              <wp:effectExtent l="0" t="0" r="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16DC" w14:textId="77777777" w:rsidR="00FA119C" w:rsidRDefault="00FA119C">
                          <w:pPr>
                            <w:rPr>
                              <w:sz w:val="16"/>
                              <w:szCs w:val="16"/>
                            </w:rPr>
                          </w:pPr>
                          <w:r>
                            <w:rPr>
                              <w:sz w:val="16"/>
                              <w:szCs w:val="16"/>
                            </w:rPr>
                            <w:t>© Copyright 2006-2017,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B7CFA" id="Text Box 10" o:spid="_x0000_s1033" type="#_x0000_t202" style="position:absolute;margin-left:-63.75pt;margin-top:5.95pt;width:261.75pt;height:1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jr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VrbjrtAIAALkF&#10;AAAOAAAAAAAAAAAAAAAAAC4CAABkcnMvZTJvRG9jLnhtbFBLAQItABQABgAIAAAAIQDk7gNS3wAA&#10;AAoBAAAPAAAAAAAAAAAAAAAAAA4FAABkcnMvZG93bnJldi54bWxQSwUGAAAAAAQABADzAAAAGgYA&#10;AAAA&#10;" filled="f" stroked="f">
              <v:textbox inset=",0,,0">
                <w:txbxContent>
                  <w:p w14:paraId="6BDC16DC" w14:textId="77777777" w:rsidR="00FA119C" w:rsidRDefault="00FA119C">
                    <w:pPr>
                      <w:rPr>
                        <w:sz w:val="16"/>
                        <w:szCs w:val="16"/>
                      </w:rPr>
                    </w:pPr>
                    <w:r>
                      <w:rPr>
                        <w:sz w:val="16"/>
                        <w:szCs w:val="16"/>
                      </w:rPr>
                      <w:t>© Copyright 2006-2017, Inflectra Corporation</w:t>
                    </w:r>
                  </w:p>
                </w:txbxContent>
              </v:textbox>
            </v:shape>
          </w:pict>
        </mc:Fallback>
      </mc:AlternateContent>
    </w:r>
  </w:p>
  <w:p w14:paraId="7521A5A1" w14:textId="77777777" w:rsidR="00FA119C" w:rsidRDefault="00FA119C">
    <w:pPr>
      <w:pStyle w:val="Footer"/>
      <w:rPr>
        <w:rFonts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37CB1" w14:textId="77777777" w:rsidR="00B66B89" w:rsidRDefault="00B66B89">
      <w:r>
        <w:separator/>
      </w:r>
    </w:p>
  </w:footnote>
  <w:footnote w:type="continuationSeparator" w:id="0">
    <w:p w14:paraId="79F00F33" w14:textId="77777777" w:rsidR="00B66B89" w:rsidRDefault="00B66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5500F" w14:textId="77777777" w:rsidR="00FA119C" w:rsidRDefault="00FA119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B3F5" w14:textId="77777777" w:rsidR="00FA119C" w:rsidRDefault="00FA119C">
    <w:pPr>
      <w:pStyle w:val="Header"/>
      <w:tabs>
        <w:tab w:val="clear" w:pos="8640"/>
        <w:tab w:val="right" w:pos="9180"/>
      </w:tabs>
      <w:ind w:right="-540"/>
      <w:jc w:val="right"/>
    </w:pPr>
  </w:p>
  <w:p w14:paraId="58CCB3B7" w14:textId="77777777" w:rsidR="00FA119C" w:rsidRDefault="00FA119C">
    <w:pPr>
      <w:pStyle w:val="Header"/>
      <w:tabs>
        <w:tab w:val="clear" w:pos="8640"/>
        <w:tab w:val="right" w:pos="9180"/>
      </w:tabs>
      <w:ind w:right="-540"/>
      <w:jc w:val="right"/>
    </w:pPr>
  </w:p>
  <w:p w14:paraId="40175B1B" w14:textId="77777777" w:rsidR="00FA119C" w:rsidRDefault="00FA119C">
    <w:pPr>
      <w:pStyle w:val="Header"/>
      <w:tabs>
        <w:tab w:val="clear" w:pos="8640"/>
        <w:tab w:val="right" w:pos="9180"/>
      </w:tabs>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6BFCC" w14:textId="77777777" w:rsidR="00FA119C" w:rsidRDefault="00FA119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1EEBF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12F5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FA28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7270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A8D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8855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138B29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A6FF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1D8EA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9146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C2588"/>
    <w:multiLevelType w:val="multilevel"/>
    <w:tmpl w:val="039E482C"/>
    <w:numStyleLink w:val="Bullets"/>
  </w:abstractNum>
  <w:abstractNum w:abstractNumId="11" w15:restartNumberingAfterBreak="0">
    <w:nsid w:val="10F70BB4"/>
    <w:multiLevelType w:val="hybridMultilevel"/>
    <w:tmpl w:val="44A0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607B4"/>
    <w:multiLevelType w:val="multilevel"/>
    <w:tmpl w:val="039E482C"/>
    <w:numStyleLink w:val="Bullets"/>
  </w:abstractNum>
  <w:abstractNum w:abstractNumId="13" w15:restartNumberingAfterBreak="0">
    <w:nsid w:val="1D2E1C55"/>
    <w:multiLevelType w:val="hybridMultilevel"/>
    <w:tmpl w:val="F6CC9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C30FD"/>
    <w:multiLevelType w:val="multilevel"/>
    <w:tmpl w:val="039E482C"/>
    <w:numStyleLink w:val="Bullets"/>
  </w:abstractNum>
  <w:abstractNum w:abstractNumId="15" w15:restartNumberingAfterBreak="0">
    <w:nsid w:val="22B956C0"/>
    <w:multiLevelType w:val="hybridMultilevel"/>
    <w:tmpl w:val="B68826AA"/>
    <w:lvl w:ilvl="0" w:tplc="C3261DE0">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3F348C0"/>
    <w:multiLevelType w:val="hybridMultilevel"/>
    <w:tmpl w:val="45D2FA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DE751F"/>
    <w:multiLevelType w:val="multilevel"/>
    <w:tmpl w:val="039E482C"/>
    <w:numStyleLink w:val="Bullets"/>
  </w:abstractNum>
  <w:abstractNum w:abstractNumId="18" w15:restartNumberingAfterBreak="0">
    <w:nsid w:val="2B0922DE"/>
    <w:multiLevelType w:val="hybridMultilevel"/>
    <w:tmpl w:val="945C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871F4"/>
    <w:multiLevelType w:val="multilevel"/>
    <w:tmpl w:val="039E482C"/>
    <w:numStyleLink w:val="Bullets"/>
  </w:abstractNum>
  <w:abstractNum w:abstractNumId="20" w15:restartNumberingAfterBreak="0">
    <w:nsid w:val="35332C9E"/>
    <w:multiLevelType w:val="multilevel"/>
    <w:tmpl w:val="039E482C"/>
    <w:numStyleLink w:val="Bullets"/>
  </w:abstractNum>
  <w:abstractNum w:abstractNumId="21" w15:restartNumberingAfterBreak="0">
    <w:nsid w:val="358567E4"/>
    <w:multiLevelType w:val="multilevel"/>
    <w:tmpl w:val="039E482C"/>
    <w:numStyleLink w:val="Bullets"/>
  </w:abstractNum>
  <w:abstractNum w:abstractNumId="22" w15:restartNumberingAfterBreak="0">
    <w:nsid w:val="3DB05182"/>
    <w:multiLevelType w:val="hybridMultilevel"/>
    <w:tmpl w:val="55F2A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E678EF"/>
    <w:multiLevelType w:val="hybridMultilevel"/>
    <w:tmpl w:val="7532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F1E44"/>
    <w:multiLevelType w:val="multilevel"/>
    <w:tmpl w:val="039E482C"/>
    <w:numStyleLink w:val="Bullets"/>
  </w:abstractNum>
  <w:abstractNum w:abstractNumId="25" w15:restartNumberingAfterBreak="0">
    <w:nsid w:val="51F614F0"/>
    <w:multiLevelType w:val="multilevel"/>
    <w:tmpl w:val="039E482C"/>
    <w:numStyleLink w:val="Bullets"/>
  </w:abstractNum>
  <w:abstractNum w:abstractNumId="26" w15:restartNumberingAfterBreak="0">
    <w:nsid w:val="528916DB"/>
    <w:multiLevelType w:val="multilevel"/>
    <w:tmpl w:val="039E482C"/>
    <w:numStyleLink w:val="Bullets"/>
  </w:abstractNum>
  <w:abstractNum w:abstractNumId="27" w15:restartNumberingAfterBreak="0">
    <w:nsid w:val="56B0532B"/>
    <w:multiLevelType w:val="multilevel"/>
    <w:tmpl w:val="1E60C46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FF4D1B"/>
    <w:multiLevelType w:val="hybridMultilevel"/>
    <w:tmpl w:val="7E82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1E3798"/>
    <w:multiLevelType w:val="multilevel"/>
    <w:tmpl w:val="039E482C"/>
    <w:numStyleLink w:val="Bullets"/>
  </w:abstractNum>
  <w:abstractNum w:abstractNumId="30" w15:restartNumberingAfterBreak="0">
    <w:nsid w:val="63D10FF9"/>
    <w:multiLevelType w:val="hybridMultilevel"/>
    <w:tmpl w:val="10D2A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B34E3"/>
    <w:multiLevelType w:val="multilevel"/>
    <w:tmpl w:val="B68826AA"/>
    <w:lvl w:ilvl="0">
      <w:start w:val="1"/>
      <w:numFmt w:val="bullet"/>
      <w:lvlText w:val="o"/>
      <w:lvlJc w:val="left"/>
      <w:pPr>
        <w:tabs>
          <w:tab w:val="num" w:pos="1080"/>
        </w:tabs>
        <w:ind w:left="1080" w:hanging="360"/>
      </w:pPr>
      <w:rPr>
        <w:rFonts w:ascii="Courier New" w:hAnsi="Courier New"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68E321B9"/>
    <w:multiLevelType w:val="multilevel"/>
    <w:tmpl w:val="039E482C"/>
    <w:numStyleLink w:val="Bullets"/>
  </w:abstractNum>
  <w:abstractNum w:abstractNumId="33" w15:restartNumberingAfterBreak="0">
    <w:nsid w:val="76335573"/>
    <w:multiLevelType w:val="multilevel"/>
    <w:tmpl w:val="039E482C"/>
    <w:styleLink w:val="Bullets"/>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5831A2"/>
    <w:multiLevelType w:val="multilevel"/>
    <w:tmpl w:val="039E482C"/>
    <w:numStyleLink w:val="Bullets"/>
  </w:abstractNum>
  <w:abstractNum w:abstractNumId="35" w15:restartNumberingAfterBreak="0">
    <w:nsid w:val="7A5675D9"/>
    <w:multiLevelType w:val="multilevel"/>
    <w:tmpl w:val="039E482C"/>
    <w:numStyleLink w:val="Bullets"/>
  </w:abstractNum>
  <w:abstractNum w:abstractNumId="36" w15:restartNumberingAfterBreak="0">
    <w:nsid w:val="7CA343AC"/>
    <w:multiLevelType w:val="multilevel"/>
    <w:tmpl w:val="039E482C"/>
    <w:numStyleLink w:val="Bullets"/>
  </w:abstractNum>
  <w:abstractNum w:abstractNumId="37" w15:restartNumberingAfterBreak="0">
    <w:nsid w:val="7E8D4049"/>
    <w:multiLevelType w:val="hybridMultilevel"/>
    <w:tmpl w:val="D72EA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5F46EF"/>
    <w:multiLevelType w:val="hybridMultilevel"/>
    <w:tmpl w:val="1E60C4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0"/>
  </w:num>
  <w:num w:numId="9">
    <w:abstractNumId w:val="2"/>
  </w:num>
  <w:num w:numId="10">
    <w:abstractNumId w:val="1"/>
  </w:num>
  <w:num w:numId="11">
    <w:abstractNumId w:val="38"/>
  </w:num>
  <w:num w:numId="12">
    <w:abstractNumId w:val="27"/>
  </w:num>
  <w:num w:numId="13">
    <w:abstractNumId w:val="33"/>
  </w:num>
  <w:num w:numId="14">
    <w:abstractNumId w:val="24"/>
  </w:num>
  <w:num w:numId="15">
    <w:abstractNumId w:val="17"/>
  </w:num>
  <w:num w:numId="16">
    <w:abstractNumId w:val="20"/>
  </w:num>
  <w:num w:numId="17">
    <w:abstractNumId w:val="29"/>
  </w:num>
  <w:num w:numId="18">
    <w:abstractNumId w:val="16"/>
  </w:num>
  <w:num w:numId="19">
    <w:abstractNumId w:val="10"/>
  </w:num>
  <w:num w:numId="20">
    <w:abstractNumId w:val="36"/>
  </w:num>
  <w:num w:numId="21">
    <w:abstractNumId w:val="19"/>
  </w:num>
  <w:num w:numId="22">
    <w:abstractNumId w:val="32"/>
  </w:num>
  <w:num w:numId="23">
    <w:abstractNumId w:val="25"/>
  </w:num>
  <w:num w:numId="24">
    <w:abstractNumId w:val="35"/>
  </w:num>
  <w:num w:numId="25">
    <w:abstractNumId w:val="26"/>
  </w:num>
  <w:num w:numId="26">
    <w:abstractNumId w:val="34"/>
  </w:num>
  <w:num w:numId="27">
    <w:abstractNumId w:val="21"/>
  </w:num>
  <w:num w:numId="28">
    <w:abstractNumId w:val="14"/>
  </w:num>
  <w:num w:numId="29">
    <w:abstractNumId w:val="12"/>
  </w:num>
  <w:num w:numId="30">
    <w:abstractNumId w:val="13"/>
  </w:num>
  <w:num w:numId="31">
    <w:abstractNumId w:val="22"/>
  </w:num>
  <w:num w:numId="32">
    <w:abstractNumId w:val="15"/>
  </w:num>
  <w:num w:numId="33">
    <w:abstractNumId w:val="31"/>
  </w:num>
  <w:num w:numId="34">
    <w:abstractNumId w:val="18"/>
  </w:num>
  <w:num w:numId="35">
    <w:abstractNumId w:val="30"/>
  </w:num>
  <w:num w:numId="36">
    <w:abstractNumId w:val="23"/>
  </w:num>
  <w:num w:numId="37">
    <w:abstractNumId w:val="28"/>
  </w:num>
  <w:num w:numId="38">
    <w:abstractNumId w:val="37"/>
  </w:num>
  <w:num w:numId="39">
    <w:abstractNumId w:val="11"/>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f96611,#f7991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EBA"/>
    <w:rsid w:val="000004EA"/>
    <w:rsid w:val="000078ED"/>
    <w:rsid w:val="00007912"/>
    <w:rsid w:val="00007BB4"/>
    <w:rsid w:val="00007C47"/>
    <w:rsid w:val="000105E3"/>
    <w:rsid w:val="000220C4"/>
    <w:rsid w:val="000273FE"/>
    <w:rsid w:val="00031F47"/>
    <w:rsid w:val="00034022"/>
    <w:rsid w:val="000539F2"/>
    <w:rsid w:val="000605A5"/>
    <w:rsid w:val="000644AB"/>
    <w:rsid w:val="00065C51"/>
    <w:rsid w:val="00075C5D"/>
    <w:rsid w:val="00083341"/>
    <w:rsid w:val="000A1555"/>
    <w:rsid w:val="000A2A35"/>
    <w:rsid w:val="000B3497"/>
    <w:rsid w:val="000C663F"/>
    <w:rsid w:val="000D2029"/>
    <w:rsid w:val="000E3034"/>
    <w:rsid w:val="000E56C3"/>
    <w:rsid w:val="000F3ADD"/>
    <w:rsid w:val="00103C77"/>
    <w:rsid w:val="00112FCC"/>
    <w:rsid w:val="00113913"/>
    <w:rsid w:val="00114AC2"/>
    <w:rsid w:val="001246EB"/>
    <w:rsid w:val="001501A7"/>
    <w:rsid w:val="00151D76"/>
    <w:rsid w:val="0015234D"/>
    <w:rsid w:val="00162CDD"/>
    <w:rsid w:val="00173D26"/>
    <w:rsid w:val="00174ACF"/>
    <w:rsid w:val="00192D37"/>
    <w:rsid w:val="001A7427"/>
    <w:rsid w:val="001B3467"/>
    <w:rsid w:val="001C4965"/>
    <w:rsid w:val="001C66A9"/>
    <w:rsid w:val="001E38C2"/>
    <w:rsid w:val="001E458E"/>
    <w:rsid w:val="001F3B06"/>
    <w:rsid w:val="001F40E5"/>
    <w:rsid w:val="002041C9"/>
    <w:rsid w:val="002069EE"/>
    <w:rsid w:val="0021331D"/>
    <w:rsid w:val="002242B8"/>
    <w:rsid w:val="00233683"/>
    <w:rsid w:val="002343AD"/>
    <w:rsid w:val="00251532"/>
    <w:rsid w:val="002566B5"/>
    <w:rsid w:val="002670DA"/>
    <w:rsid w:val="0028191A"/>
    <w:rsid w:val="00283068"/>
    <w:rsid w:val="00284FED"/>
    <w:rsid w:val="0029327F"/>
    <w:rsid w:val="00295F0D"/>
    <w:rsid w:val="002A0CAB"/>
    <w:rsid w:val="002A5A6D"/>
    <w:rsid w:val="002B2674"/>
    <w:rsid w:val="002B5D01"/>
    <w:rsid w:val="002B6712"/>
    <w:rsid w:val="002D7C8C"/>
    <w:rsid w:val="002F02EA"/>
    <w:rsid w:val="00303491"/>
    <w:rsid w:val="00316F88"/>
    <w:rsid w:val="00334B2B"/>
    <w:rsid w:val="00341E58"/>
    <w:rsid w:val="00342366"/>
    <w:rsid w:val="00345634"/>
    <w:rsid w:val="00350A30"/>
    <w:rsid w:val="003547B1"/>
    <w:rsid w:val="0036419B"/>
    <w:rsid w:val="0036654E"/>
    <w:rsid w:val="00376223"/>
    <w:rsid w:val="00381BA8"/>
    <w:rsid w:val="00382AE8"/>
    <w:rsid w:val="0038738C"/>
    <w:rsid w:val="00390FEA"/>
    <w:rsid w:val="003945CB"/>
    <w:rsid w:val="003A0E60"/>
    <w:rsid w:val="003A2E81"/>
    <w:rsid w:val="003A3808"/>
    <w:rsid w:val="003A5EF8"/>
    <w:rsid w:val="003B116C"/>
    <w:rsid w:val="003B4E04"/>
    <w:rsid w:val="003B78F6"/>
    <w:rsid w:val="003C1CE4"/>
    <w:rsid w:val="003C4340"/>
    <w:rsid w:val="003D1A2A"/>
    <w:rsid w:val="003D7E11"/>
    <w:rsid w:val="003E4210"/>
    <w:rsid w:val="003E6777"/>
    <w:rsid w:val="004012BE"/>
    <w:rsid w:val="0041475C"/>
    <w:rsid w:val="004162C1"/>
    <w:rsid w:val="00422455"/>
    <w:rsid w:val="00446465"/>
    <w:rsid w:val="004548D7"/>
    <w:rsid w:val="004732D9"/>
    <w:rsid w:val="00476971"/>
    <w:rsid w:val="004811F3"/>
    <w:rsid w:val="00492E22"/>
    <w:rsid w:val="00494723"/>
    <w:rsid w:val="00494C8F"/>
    <w:rsid w:val="004962AF"/>
    <w:rsid w:val="004A224D"/>
    <w:rsid w:val="004A5DB9"/>
    <w:rsid w:val="004B5B58"/>
    <w:rsid w:val="004C2B77"/>
    <w:rsid w:val="004D0FF0"/>
    <w:rsid w:val="004D2970"/>
    <w:rsid w:val="004D5D1A"/>
    <w:rsid w:val="004E1D75"/>
    <w:rsid w:val="004E2A91"/>
    <w:rsid w:val="004F1054"/>
    <w:rsid w:val="004F54FC"/>
    <w:rsid w:val="00500382"/>
    <w:rsid w:val="00500F4B"/>
    <w:rsid w:val="00504A33"/>
    <w:rsid w:val="00513E77"/>
    <w:rsid w:val="00514282"/>
    <w:rsid w:val="00515EC9"/>
    <w:rsid w:val="0053112B"/>
    <w:rsid w:val="00531B33"/>
    <w:rsid w:val="00536ECD"/>
    <w:rsid w:val="005373A8"/>
    <w:rsid w:val="00541AF4"/>
    <w:rsid w:val="005500AB"/>
    <w:rsid w:val="00550C15"/>
    <w:rsid w:val="005516C0"/>
    <w:rsid w:val="00551A06"/>
    <w:rsid w:val="005617C7"/>
    <w:rsid w:val="00562E2F"/>
    <w:rsid w:val="0056360C"/>
    <w:rsid w:val="005636D6"/>
    <w:rsid w:val="0056458C"/>
    <w:rsid w:val="0056582F"/>
    <w:rsid w:val="00577C62"/>
    <w:rsid w:val="005811A8"/>
    <w:rsid w:val="005A3B47"/>
    <w:rsid w:val="005B39DC"/>
    <w:rsid w:val="005B3C46"/>
    <w:rsid w:val="005B7A71"/>
    <w:rsid w:val="005D12BC"/>
    <w:rsid w:val="005D4352"/>
    <w:rsid w:val="005D7372"/>
    <w:rsid w:val="005E134F"/>
    <w:rsid w:val="005E7376"/>
    <w:rsid w:val="005E7427"/>
    <w:rsid w:val="0060229C"/>
    <w:rsid w:val="00602682"/>
    <w:rsid w:val="00602B5E"/>
    <w:rsid w:val="00603388"/>
    <w:rsid w:val="00604481"/>
    <w:rsid w:val="0060466C"/>
    <w:rsid w:val="00604F3C"/>
    <w:rsid w:val="0062190E"/>
    <w:rsid w:val="00624CF1"/>
    <w:rsid w:val="00635B2B"/>
    <w:rsid w:val="00641E03"/>
    <w:rsid w:val="00652537"/>
    <w:rsid w:val="00652C72"/>
    <w:rsid w:val="006532BE"/>
    <w:rsid w:val="006604ED"/>
    <w:rsid w:val="00663E55"/>
    <w:rsid w:val="0066579A"/>
    <w:rsid w:val="006673E8"/>
    <w:rsid w:val="00694321"/>
    <w:rsid w:val="006A5FF7"/>
    <w:rsid w:val="006A73BD"/>
    <w:rsid w:val="006B15FA"/>
    <w:rsid w:val="006B428F"/>
    <w:rsid w:val="006D1B6C"/>
    <w:rsid w:val="006D2BAE"/>
    <w:rsid w:val="006D7101"/>
    <w:rsid w:val="006E22F2"/>
    <w:rsid w:val="006E2D72"/>
    <w:rsid w:val="006E5CF2"/>
    <w:rsid w:val="006F071B"/>
    <w:rsid w:val="006F7A13"/>
    <w:rsid w:val="007018EE"/>
    <w:rsid w:val="00702F39"/>
    <w:rsid w:val="00706942"/>
    <w:rsid w:val="00716A85"/>
    <w:rsid w:val="00726052"/>
    <w:rsid w:val="00731941"/>
    <w:rsid w:val="00731A33"/>
    <w:rsid w:val="00736A2A"/>
    <w:rsid w:val="00741D48"/>
    <w:rsid w:val="007450BD"/>
    <w:rsid w:val="007465F3"/>
    <w:rsid w:val="0075270F"/>
    <w:rsid w:val="007527D5"/>
    <w:rsid w:val="00753586"/>
    <w:rsid w:val="0075425C"/>
    <w:rsid w:val="00757817"/>
    <w:rsid w:val="00757C47"/>
    <w:rsid w:val="00760F19"/>
    <w:rsid w:val="0077543F"/>
    <w:rsid w:val="007914ED"/>
    <w:rsid w:val="00791F47"/>
    <w:rsid w:val="00793569"/>
    <w:rsid w:val="007A7B6F"/>
    <w:rsid w:val="007B1E49"/>
    <w:rsid w:val="007B1E99"/>
    <w:rsid w:val="007B363B"/>
    <w:rsid w:val="007C02D8"/>
    <w:rsid w:val="007C72E4"/>
    <w:rsid w:val="007D01F1"/>
    <w:rsid w:val="007D5A32"/>
    <w:rsid w:val="007E0B41"/>
    <w:rsid w:val="007E466B"/>
    <w:rsid w:val="007E55B7"/>
    <w:rsid w:val="007F0449"/>
    <w:rsid w:val="007F0633"/>
    <w:rsid w:val="007F1E03"/>
    <w:rsid w:val="007F1FEE"/>
    <w:rsid w:val="007F67E4"/>
    <w:rsid w:val="007F70B6"/>
    <w:rsid w:val="008031BC"/>
    <w:rsid w:val="00803425"/>
    <w:rsid w:val="008049D4"/>
    <w:rsid w:val="0082308B"/>
    <w:rsid w:val="00826A0C"/>
    <w:rsid w:val="0083330B"/>
    <w:rsid w:val="008334E6"/>
    <w:rsid w:val="0084163F"/>
    <w:rsid w:val="00842AEF"/>
    <w:rsid w:val="00863685"/>
    <w:rsid w:val="0086406F"/>
    <w:rsid w:val="008652C8"/>
    <w:rsid w:val="00867F07"/>
    <w:rsid w:val="00875176"/>
    <w:rsid w:val="00880E8D"/>
    <w:rsid w:val="00894C6C"/>
    <w:rsid w:val="00895D3A"/>
    <w:rsid w:val="008A0307"/>
    <w:rsid w:val="008A05EF"/>
    <w:rsid w:val="008A67AF"/>
    <w:rsid w:val="008B10F5"/>
    <w:rsid w:val="008B322D"/>
    <w:rsid w:val="008B6C1D"/>
    <w:rsid w:val="008C31CD"/>
    <w:rsid w:val="008C63F1"/>
    <w:rsid w:val="008D4FB3"/>
    <w:rsid w:val="008D51FD"/>
    <w:rsid w:val="008D5528"/>
    <w:rsid w:val="008E5F85"/>
    <w:rsid w:val="00900451"/>
    <w:rsid w:val="00904757"/>
    <w:rsid w:val="009051C5"/>
    <w:rsid w:val="00906A48"/>
    <w:rsid w:val="00914AA0"/>
    <w:rsid w:val="0092054D"/>
    <w:rsid w:val="009205B6"/>
    <w:rsid w:val="0092128A"/>
    <w:rsid w:val="00922A19"/>
    <w:rsid w:val="00924952"/>
    <w:rsid w:val="00942280"/>
    <w:rsid w:val="009531AF"/>
    <w:rsid w:val="00956378"/>
    <w:rsid w:val="00980824"/>
    <w:rsid w:val="009902B2"/>
    <w:rsid w:val="00990F32"/>
    <w:rsid w:val="009A1617"/>
    <w:rsid w:val="009B0B90"/>
    <w:rsid w:val="009B4200"/>
    <w:rsid w:val="009C3399"/>
    <w:rsid w:val="009C5658"/>
    <w:rsid w:val="009C7D2F"/>
    <w:rsid w:val="009F12DE"/>
    <w:rsid w:val="009F170C"/>
    <w:rsid w:val="009F283F"/>
    <w:rsid w:val="009F5B40"/>
    <w:rsid w:val="00A02766"/>
    <w:rsid w:val="00A02C6D"/>
    <w:rsid w:val="00A0640D"/>
    <w:rsid w:val="00A12ACF"/>
    <w:rsid w:val="00A25303"/>
    <w:rsid w:val="00A253FE"/>
    <w:rsid w:val="00A276A1"/>
    <w:rsid w:val="00A30197"/>
    <w:rsid w:val="00A320C4"/>
    <w:rsid w:val="00A32EF1"/>
    <w:rsid w:val="00A363C5"/>
    <w:rsid w:val="00A36496"/>
    <w:rsid w:val="00A47418"/>
    <w:rsid w:val="00A56F6E"/>
    <w:rsid w:val="00A57E5D"/>
    <w:rsid w:val="00A70B7C"/>
    <w:rsid w:val="00A80B46"/>
    <w:rsid w:val="00A92DB0"/>
    <w:rsid w:val="00AA59F6"/>
    <w:rsid w:val="00AA7301"/>
    <w:rsid w:val="00AA7771"/>
    <w:rsid w:val="00AC0FE1"/>
    <w:rsid w:val="00AD2646"/>
    <w:rsid w:val="00AD4C99"/>
    <w:rsid w:val="00AD6761"/>
    <w:rsid w:val="00AE3328"/>
    <w:rsid w:val="00AE6106"/>
    <w:rsid w:val="00AF04F1"/>
    <w:rsid w:val="00AF1437"/>
    <w:rsid w:val="00AF5698"/>
    <w:rsid w:val="00B07F73"/>
    <w:rsid w:val="00B10E20"/>
    <w:rsid w:val="00B118F6"/>
    <w:rsid w:val="00B129C5"/>
    <w:rsid w:val="00B23621"/>
    <w:rsid w:val="00B26FCE"/>
    <w:rsid w:val="00B310CC"/>
    <w:rsid w:val="00B35D43"/>
    <w:rsid w:val="00B42047"/>
    <w:rsid w:val="00B434B8"/>
    <w:rsid w:val="00B46E7D"/>
    <w:rsid w:val="00B473A3"/>
    <w:rsid w:val="00B5098B"/>
    <w:rsid w:val="00B51B05"/>
    <w:rsid w:val="00B66B89"/>
    <w:rsid w:val="00B7152E"/>
    <w:rsid w:val="00B92064"/>
    <w:rsid w:val="00B9761B"/>
    <w:rsid w:val="00BA135D"/>
    <w:rsid w:val="00BB0171"/>
    <w:rsid w:val="00BD25E6"/>
    <w:rsid w:val="00BE019E"/>
    <w:rsid w:val="00BE4A01"/>
    <w:rsid w:val="00C006B9"/>
    <w:rsid w:val="00C13A42"/>
    <w:rsid w:val="00C17F40"/>
    <w:rsid w:val="00C23464"/>
    <w:rsid w:val="00C23A23"/>
    <w:rsid w:val="00C30C83"/>
    <w:rsid w:val="00C37552"/>
    <w:rsid w:val="00C52907"/>
    <w:rsid w:val="00C52F87"/>
    <w:rsid w:val="00C56BF7"/>
    <w:rsid w:val="00C61A96"/>
    <w:rsid w:val="00C67AE6"/>
    <w:rsid w:val="00C7307B"/>
    <w:rsid w:val="00C87F8F"/>
    <w:rsid w:val="00CC1321"/>
    <w:rsid w:val="00CC189C"/>
    <w:rsid w:val="00CE1DB9"/>
    <w:rsid w:val="00CE3BE6"/>
    <w:rsid w:val="00D06F30"/>
    <w:rsid w:val="00D13928"/>
    <w:rsid w:val="00D145F5"/>
    <w:rsid w:val="00D1748C"/>
    <w:rsid w:val="00D205C4"/>
    <w:rsid w:val="00D24CA9"/>
    <w:rsid w:val="00D252F9"/>
    <w:rsid w:val="00D2659D"/>
    <w:rsid w:val="00D32B1C"/>
    <w:rsid w:val="00D43053"/>
    <w:rsid w:val="00D443F0"/>
    <w:rsid w:val="00D51811"/>
    <w:rsid w:val="00D564C8"/>
    <w:rsid w:val="00D61346"/>
    <w:rsid w:val="00D66C6D"/>
    <w:rsid w:val="00D671F0"/>
    <w:rsid w:val="00D73B90"/>
    <w:rsid w:val="00DA1CCF"/>
    <w:rsid w:val="00DA265F"/>
    <w:rsid w:val="00DA51CA"/>
    <w:rsid w:val="00DB289F"/>
    <w:rsid w:val="00DC0955"/>
    <w:rsid w:val="00DC0EBA"/>
    <w:rsid w:val="00DD0176"/>
    <w:rsid w:val="00DF0A68"/>
    <w:rsid w:val="00DF173E"/>
    <w:rsid w:val="00DF56C7"/>
    <w:rsid w:val="00E171D7"/>
    <w:rsid w:val="00E37014"/>
    <w:rsid w:val="00E438F0"/>
    <w:rsid w:val="00E447B2"/>
    <w:rsid w:val="00E44F9E"/>
    <w:rsid w:val="00E4503E"/>
    <w:rsid w:val="00E45208"/>
    <w:rsid w:val="00E47CC8"/>
    <w:rsid w:val="00E654DF"/>
    <w:rsid w:val="00E671F2"/>
    <w:rsid w:val="00E75D06"/>
    <w:rsid w:val="00E77C04"/>
    <w:rsid w:val="00E85B94"/>
    <w:rsid w:val="00E96536"/>
    <w:rsid w:val="00EA1E87"/>
    <w:rsid w:val="00EA27A7"/>
    <w:rsid w:val="00EB4BB3"/>
    <w:rsid w:val="00EC1966"/>
    <w:rsid w:val="00ED3B60"/>
    <w:rsid w:val="00ED75D3"/>
    <w:rsid w:val="00EE1216"/>
    <w:rsid w:val="00EE1722"/>
    <w:rsid w:val="00EF5A5E"/>
    <w:rsid w:val="00F07B01"/>
    <w:rsid w:val="00F16A86"/>
    <w:rsid w:val="00F215F6"/>
    <w:rsid w:val="00F22334"/>
    <w:rsid w:val="00F3465F"/>
    <w:rsid w:val="00F34D78"/>
    <w:rsid w:val="00F41386"/>
    <w:rsid w:val="00F42EB2"/>
    <w:rsid w:val="00F438F3"/>
    <w:rsid w:val="00F4699D"/>
    <w:rsid w:val="00F56C42"/>
    <w:rsid w:val="00F5778B"/>
    <w:rsid w:val="00F71161"/>
    <w:rsid w:val="00F721F9"/>
    <w:rsid w:val="00F73DE9"/>
    <w:rsid w:val="00F81F5C"/>
    <w:rsid w:val="00F86619"/>
    <w:rsid w:val="00F8694B"/>
    <w:rsid w:val="00F8729E"/>
    <w:rsid w:val="00F91EC2"/>
    <w:rsid w:val="00F9368E"/>
    <w:rsid w:val="00F95CF8"/>
    <w:rsid w:val="00F966A8"/>
    <w:rsid w:val="00F972D4"/>
    <w:rsid w:val="00FA119C"/>
    <w:rsid w:val="00FA2F77"/>
    <w:rsid w:val="00FB1B98"/>
    <w:rsid w:val="00FB1C78"/>
    <w:rsid w:val="00FB7F67"/>
    <w:rsid w:val="00FC4DA6"/>
    <w:rsid w:val="00FD26F7"/>
    <w:rsid w:val="00FD2B12"/>
    <w:rsid w:val="00FD5EBA"/>
    <w:rsid w:val="00FF0ED8"/>
    <w:rsid w:val="00FF7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hapeDefaults>
    <o:shapedefaults v:ext="edit" spidmax="2049">
      <o:colormru v:ext="edit" colors="#f96611,#f79910"/>
    </o:shapedefaults>
    <o:shapelayout v:ext="edit">
      <o:idmap v:ext="edit" data="1"/>
    </o:shapelayout>
  </w:shapeDefaults>
  <w:decimalSymbol w:val="."/>
  <w:listSeparator w:val=","/>
  <w14:docId w14:val="30B3B227"/>
  <w15:chartTrackingRefBased/>
  <w15:docId w15:val="{019B0000-D3A8-488F-BA1F-394FAEA54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C0EBA"/>
    <w:pPr>
      <w:spacing w:after="120" w:line="264" w:lineRule="auto"/>
    </w:pPr>
    <w:rPr>
      <w:rFonts w:ascii="Arial" w:hAnsi="Arial"/>
    </w:rPr>
  </w:style>
  <w:style w:type="paragraph" w:styleId="Heading1">
    <w:name w:val="heading 1"/>
    <w:basedOn w:val="Normal"/>
    <w:next w:val="Normal"/>
    <w:qFormat/>
    <w:rsid w:val="00DC0EBA"/>
    <w:pPr>
      <w:keepNext/>
      <w:spacing w:before="240" w:after="60"/>
      <w:outlineLvl w:val="0"/>
    </w:pPr>
    <w:rPr>
      <w:rFonts w:cs="Arial"/>
      <w:b/>
      <w:bCs/>
      <w:kern w:val="32"/>
      <w:sz w:val="28"/>
    </w:rPr>
  </w:style>
  <w:style w:type="paragraph" w:styleId="Heading2">
    <w:name w:val="heading 2"/>
    <w:basedOn w:val="Normal"/>
    <w:next w:val="Normal"/>
    <w:link w:val="Heading2Char"/>
    <w:qFormat/>
    <w:rsid w:val="00DC0EBA"/>
    <w:pPr>
      <w:keepNext/>
      <w:spacing w:before="240" w:after="60"/>
      <w:outlineLvl w:val="1"/>
    </w:pPr>
    <w:rPr>
      <w:rFonts w:cs="Arial"/>
      <w:bCs/>
      <w:i/>
      <w:iCs/>
      <w:sz w:val="24"/>
    </w:rPr>
  </w:style>
  <w:style w:type="paragraph" w:styleId="Heading3">
    <w:name w:val="heading 3"/>
    <w:basedOn w:val="Normal"/>
    <w:next w:val="Normal"/>
    <w:qFormat/>
    <w:rsid w:val="00DC0EBA"/>
    <w:pPr>
      <w:keepNext/>
      <w:spacing w:before="240" w:after="60"/>
      <w:outlineLvl w:val="2"/>
    </w:pPr>
    <w:rPr>
      <w:rFonts w:cs="Arial"/>
      <w:b/>
      <w:bCs/>
    </w:rPr>
  </w:style>
  <w:style w:type="paragraph" w:styleId="Heading4">
    <w:name w:val="heading 4"/>
    <w:basedOn w:val="Normal"/>
    <w:next w:val="Normal"/>
    <w:qFormat/>
    <w:rsid w:val="00DC0EBA"/>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C0EBA"/>
    <w:pPr>
      <w:tabs>
        <w:tab w:val="center" w:pos="4320"/>
        <w:tab w:val="right" w:pos="8640"/>
      </w:tabs>
    </w:pPr>
  </w:style>
  <w:style w:type="paragraph" w:styleId="Footer">
    <w:name w:val="footer"/>
    <w:basedOn w:val="Normal"/>
    <w:rsid w:val="00DC0EBA"/>
    <w:pPr>
      <w:tabs>
        <w:tab w:val="center" w:pos="4320"/>
        <w:tab w:val="right" w:pos="8640"/>
      </w:tabs>
    </w:pPr>
  </w:style>
  <w:style w:type="paragraph" w:styleId="Title">
    <w:name w:val="Title"/>
    <w:basedOn w:val="Normal"/>
    <w:next w:val="Normal"/>
    <w:qFormat/>
    <w:rsid w:val="00DC0EBA"/>
    <w:pPr>
      <w:pBdr>
        <w:bottom w:val="single" w:sz="8" w:space="1" w:color="auto"/>
      </w:pBdr>
      <w:spacing w:before="240" w:after="60"/>
      <w:outlineLvl w:val="0"/>
    </w:pPr>
    <w:rPr>
      <w:rFonts w:cs="Arial"/>
      <w:b/>
      <w:bCs/>
      <w:kern w:val="28"/>
      <w:szCs w:val="32"/>
    </w:rPr>
  </w:style>
  <w:style w:type="character" w:customStyle="1" w:styleId="Heading2Char">
    <w:name w:val="Heading 2 Char"/>
    <w:link w:val="Heading2"/>
    <w:rsid w:val="00DC0EBA"/>
    <w:rPr>
      <w:rFonts w:ascii="Arial" w:hAnsi="Arial" w:cs="Arial"/>
      <w:bCs/>
      <w:i/>
      <w:iCs/>
      <w:sz w:val="24"/>
      <w:lang w:val="en-US" w:eastAsia="en-US" w:bidi="ar-SA"/>
    </w:rPr>
  </w:style>
  <w:style w:type="character" w:styleId="Hyperlink">
    <w:name w:val="Hyperlink"/>
    <w:uiPriority w:val="99"/>
    <w:rsid w:val="00DC0EBA"/>
    <w:rPr>
      <w:color w:val="0000FF"/>
      <w:u w:val="single"/>
    </w:rPr>
  </w:style>
  <w:style w:type="paragraph" w:styleId="TOC1">
    <w:name w:val="toc 1"/>
    <w:basedOn w:val="Normal"/>
    <w:next w:val="Normal"/>
    <w:autoRedefine/>
    <w:uiPriority w:val="39"/>
    <w:rsid w:val="00DC0EBA"/>
    <w:pPr>
      <w:spacing w:line="360" w:lineRule="auto"/>
    </w:pPr>
    <w:rPr>
      <w:b/>
    </w:rPr>
  </w:style>
  <w:style w:type="paragraph" w:styleId="TOC2">
    <w:name w:val="toc 2"/>
    <w:basedOn w:val="Normal"/>
    <w:next w:val="Normal"/>
    <w:autoRedefine/>
    <w:semiHidden/>
    <w:rsid w:val="00DC0EBA"/>
    <w:pPr>
      <w:ind w:left="200"/>
    </w:pPr>
  </w:style>
  <w:style w:type="numbering" w:customStyle="1" w:styleId="Bullets">
    <w:name w:val="Bullets"/>
    <w:basedOn w:val="NoList"/>
    <w:rsid w:val="00DC0EBA"/>
    <w:pPr>
      <w:numPr>
        <w:numId w:val="13"/>
      </w:numPr>
    </w:pPr>
  </w:style>
  <w:style w:type="character" w:styleId="PageNumber">
    <w:name w:val="page number"/>
    <w:basedOn w:val="DefaultParagraphFont"/>
    <w:rsid w:val="00DC0EBA"/>
  </w:style>
  <w:style w:type="paragraph" w:styleId="DocumentMap">
    <w:name w:val="Document Map"/>
    <w:basedOn w:val="Normal"/>
    <w:semiHidden/>
    <w:rsid w:val="00DC0EBA"/>
    <w:pPr>
      <w:shd w:val="clear" w:color="auto" w:fill="000080"/>
    </w:pPr>
    <w:rPr>
      <w:rFonts w:ascii="Tahoma" w:hAnsi="Tahoma" w:cs="Tahoma"/>
    </w:rPr>
  </w:style>
  <w:style w:type="table" w:styleId="TableGrid">
    <w:name w:val="Table Grid"/>
    <w:basedOn w:val="TableNormal"/>
    <w:rsid w:val="00DC0EBA"/>
    <w:pPr>
      <w:spacing w:after="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DC0EBA"/>
    <w:rPr>
      <w:rFonts w:ascii="Courier New" w:hAnsi="Courier New" w:cs="Courier New"/>
    </w:rPr>
  </w:style>
  <w:style w:type="character" w:customStyle="1" w:styleId="PlainTextChar">
    <w:name w:val="Plain Text Char"/>
    <w:link w:val="PlainText"/>
    <w:rsid w:val="00DC0EBA"/>
    <w:rPr>
      <w:rFonts w:ascii="Courier New" w:hAnsi="Courier New" w:cs="Courier New"/>
      <w:lang w:val="en-US" w:eastAsia="en-US" w:bidi="ar-SA"/>
    </w:rPr>
  </w:style>
  <w:style w:type="paragraph" w:customStyle="1" w:styleId="Code">
    <w:name w:val="Code"/>
    <w:basedOn w:val="Normal"/>
    <w:link w:val="CodeChar"/>
    <w:rsid w:val="002B6712"/>
    <w:pPr>
      <w:pBdr>
        <w:left w:val="thinThickSmallGap" w:sz="24" w:space="4" w:color="F79910"/>
      </w:pBdr>
      <w:spacing w:after="0"/>
      <w:ind w:left="144"/>
    </w:pPr>
    <w:rPr>
      <w:rFonts w:ascii="Courier New" w:hAnsi="Courier New"/>
      <w:noProof/>
      <w:sz w:val="16"/>
    </w:rPr>
  </w:style>
  <w:style w:type="paragraph" w:customStyle="1" w:styleId="StyleJustified">
    <w:name w:val="Style Justified"/>
    <w:basedOn w:val="Normal"/>
    <w:rsid w:val="00F8729E"/>
  </w:style>
  <w:style w:type="paragraph" w:styleId="FootnoteText">
    <w:name w:val="footnote text"/>
    <w:basedOn w:val="Normal"/>
    <w:semiHidden/>
    <w:rsid w:val="0041475C"/>
  </w:style>
  <w:style w:type="character" w:styleId="FootnoteReference">
    <w:name w:val="footnote reference"/>
    <w:semiHidden/>
    <w:rsid w:val="0041475C"/>
    <w:rPr>
      <w:vertAlign w:val="superscript"/>
    </w:rPr>
  </w:style>
  <w:style w:type="character" w:customStyle="1" w:styleId="CodeChar">
    <w:name w:val="Code Char"/>
    <w:link w:val="Code"/>
    <w:rsid w:val="007450BD"/>
    <w:rPr>
      <w:rFonts w:ascii="Courier New" w:hAnsi="Courier New"/>
      <w:noProof/>
      <w:sz w:val="16"/>
      <w:lang w:val="en-US" w:eastAsia="en-US" w:bidi="ar-SA"/>
    </w:rPr>
  </w:style>
  <w:style w:type="paragraph" w:styleId="NormalWeb">
    <w:name w:val="Normal (Web)"/>
    <w:basedOn w:val="Normal"/>
    <w:rsid w:val="00174ACF"/>
    <w:rPr>
      <w:rFonts w:ascii="Times New Roman" w:hAnsi="Times New Roman"/>
      <w:sz w:val="24"/>
      <w:szCs w:val="24"/>
    </w:rPr>
  </w:style>
  <w:style w:type="paragraph" w:customStyle="1" w:styleId="a">
    <w:name w:val="Абзац списка"/>
    <w:basedOn w:val="Normal"/>
    <w:qFormat/>
    <w:rsid w:val="00174ACF"/>
    <w:pPr>
      <w:spacing w:after="200" w:line="276" w:lineRule="auto"/>
      <w:ind w:left="720"/>
      <w:contextualSpacing/>
    </w:pPr>
    <w:rPr>
      <w:rFonts w:ascii="Calibri" w:eastAsia="Calibri" w:hAnsi="Calibri"/>
      <w:sz w:val="22"/>
      <w:szCs w:val="22"/>
    </w:rPr>
  </w:style>
  <w:style w:type="character" w:styleId="FollowedHyperlink">
    <w:name w:val="FollowedHyperlink"/>
    <w:rsid w:val="00AF5698"/>
    <w:rPr>
      <w:color w:val="800080"/>
      <w:u w:val="single"/>
    </w:rPr>
  </w:style>
  <w:style w:type="character" w:styleId="UnresolvedMention">
    <w:name w:val="Unresolved Mention"/>
    <w:uiPriority w:val="99"/>
    <w:semiHidden/>
    <w:unhideWhenUsed/>
    <w:rsid w:val="008A0307"/>
    <w:rPr>
      <w:color w:val="808080"/>
      <w:shd w:val="clear" w:color="auto" w:fill="E6E6E6"/>
    </w:rPr>
  </w:style>
  <w:style w:type="character" w:styleId="PlaceholderText">
    <w:name w:val="Placeholder Text"/>
    <w:basedOn w:val="DefaultParagraphFont"/>
    <w:uiPriority w:val="99"/>
    <w:semiHidden/>
    <w:rsid w:val="00D51811"/>
    <w:rPr>
      <w:color w:val="808080"/>
    </w:rPr>
  </w:style>
  <w:style w:type="paragraph" w:styleId="HTMLPreformatted">
    <w:name w:val="HTML Preformatted"/>
    <w:basedOn w:val="Normal"/>
    <w:link w:val="HTMLPreformattedChar"/>
    <w:uiPriority w:val="99"/>
    <w:unhideWhenUsed/>
    <w:rsid w:val="00F4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F4699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6065">
      <w:bodyDiv w:val="1"/>
      <w:marLeft w:val="0"/>
      <w:marRight w:val="0"/>
      <w:marTop w:val="0"/>
      <w:marBottom w:val="0"/>
      <w:divBdr>
        <w:top w:val="none" w:sz="0" w:space="0" w:color="auto"/>
        <w:left w:val="none" w:sz="0" w:space="0" w:color="auto"/>
        <w:bottom w:val="none" w:sz="0" w:space="0" w:color="auto"/>
        <w:right w:val="none" w:sz="0" w:space="0" w:color="auto"/>
      </w:divBdr>
      <w:divsChild>
        <w:div w:id="841745452">
          <w:marLeft w:val="0"/>
          <w:marRight w:val="0"/>
          <w:marTop w:val="0"/>
          <w:marBottom w:val="0"/>
          <w:divBdr>
            <w:top w:val="none" w:sz="0" w:space="0" w:color="auto"/>
            <w:left w:val="none" w:sz="0" w:space="0" w:color="auto"/>
            <w:bottom w:val="none" w:sz="0" w:space="0" w:color="auto"/>
            <w:right w:val="none" w:sz="0" w:space="0" w:color="auto"/>
          </w:divBdr>
          <w:divsChild>
            <w:div w:id="27949212">
              <w:marLeft w:val="0"/>
              <w:marRight w:val="0"/>
              <w:marTop w:val="0"/>
              <w:marBottom w:val="0"/>
              <w:divBdr>
                <w:top w:val="none" w:sz="0" w:space="0" w:color="auto"/>
                <w:left w:val="none" w:sz="0" w:space="0" w:color="auto"/>
                <w:bottom w:val="none" w:sz="0" w:space="0" w:color="auto"/>
                <w:right w:val="none" w:sz="0" w:space="0" w:color="auto"/>
              </w:divBdr>
            </w:div>
            <w:div w:id="637339829">
              <w:marLeft w:val="0"/>
              <w:marRight w:val="0"/>
              <w:marTop w:val="0"/>
              <w:marBottom w:val="0"/>
              <w:divBdr>
                <w:top w:val="none" w:sz="0" w:space="0" w:color="auto"/>
                <w:left w:val="none" w:sz="0" w:space="0" w:color="auto"/>
                <w:bottom w:val="none" w:sz="0" w:space="0" w:color="auto"/>
                <w:right w:val="none" w:sz="0" w:space="0" w:color="auto"/>
              </w:divBdr>
            </w:div>
            <w:div w:id="692650976">
              <w:marLeft w:val="0"/>
              <w:marRight w:val="0"/>
              <w:marTop w:val="0"/>
              <w:marBottom w:val="0"/>
              <w:divBdr>
                <w:top w:val="none" w:sz="0" w:space="0" w:color="auto"/>
                <w:left w:val="none" w:sz="0" w:space="0" w:color="auto"/>
                <w:bottom w:val="none" w:sz="0" w:space="0" w:color="auto"/>
                <w:right w:val="none" w:sz="0" w:space="0" w:color="auto"/>
              </w:divBdr>
            </w:div>
            <w:div w:id="692920064">
              <w:marLeft w:val="0"/>
              <w:marRight w:val="0"/>
              <w:marTop w:val="0"/>
              <w:marBottom w:val="0"/>
              <w:divBdr>
                <w:top w:val="none" w:sz="0" w:space="0" w:color="auto"/>
                <w:left w:val="none" w:sz="0" w:space="0" w:color="auto"/>
                <w:bottom w:val="none" w:sz="0" w:space="0" w:color="auto"/>
                <w:right w:val="none" w:sz="0" w:space="0" w:color="auto"/>
              </w:divBdr>
            </w:div>
            <w:div w:id="884682205">
              <w:marLeft w:val="0"/>
              <w:marRight w:val="0"/>
              <w:marTop w:val="0"/>
              <w:marBottom w:val="0"/>
              <w:divBdr>
                <w:top w:val="none" w:sz="0" w:space="0" w:color="auto"/>
                <w:left w:val="none" w:sz="0" w:space="0" w:color="auto"/>
                <w:bottom w:val="none" w:sz="0" w:space="0" w:color="auto"/>
                <w:right w:val="none" w:sz="0" w:space="0" w:color="auto"/>
              </w:divBdr>
            </w:div>
            <w:div w:id="910774008">
              <w:marLeft w:val="0"/>
              <w:marRight w:val="0"/>
              <w:marTop w:val="0"/>
              <w:marBottom w:val="0"/>
              <w:divBdr>
                <w:top w:val="none" w:sz="0" w:space="0" w:color="auto"/>
                <w:left w:val="none" w:sz="0" w:space="0" w:color="auto"/>
                <w:bottom w:val="none" w:sz="0" w:space="0" w:color="auto"/>
                <w:right w:val="none" w:sz="0" w:space="0" w:color="auto"/>
              </w:divBdr>
            </w:div>
            <w:div w:id="1151866486">
              <w:marLeft w:val="0"/>
              <w:marRight w:val="0"/>
              <w:marTop w:val="0"/>
              <w:marBottom w:val="0"/>
              <w:divBdr>
                <w:top w:val="none" w:sz="0" w:space="0" w:color="auto"/>
                <w:left w:val="none" w:sz="0" w:space="0" w:color="auto"/>
                <w:bottom w:val="none" w:sz="0" w:space="0" w:color="auto"/>
                <w:right w:val="none" w:sz="0" w:space="0" w:color="auto"/>
              </w:divBdr>
            </w:div>
            <w:div w:id="1244682556">
              <w:marLeft w:val="0"/>
              <w:marRight w:val="0"/>
              <w:marTop w:val="0"/>
              <w:marBottom w:val="0"/>
              <w:divBdr>
                <w:top w:val="none" w:sz="0" w:space="0" w:color="auto"/>
                <w:left w:val="none" w:sz="0" w:space="0" w:color="auto"/>
                <w:bottom w:val="none" w:sz="0" w:space="0" w:color="auto"/>
                <w:right w:val="none" w:sz="0" w:space="0" w:color="auto"/>
              </w:divBdr>
            </w:div>
            <w:div w:id="1279988643">
              <w:marLeft w:val="0"/>
              <w:marRight w:val="0"/>
              <w:marTop w:val="0"/>
              <w:marBottom w:val="0"/>
              <w:divBdr>
                <w:top w:val="none" w:sz="0" w:space="0" w:color="auto"/>
                <w:left w:val="none" w:sz="0" w:space="0" w:color="auto"/>
                <w:bottom w:val="none" w:sz="0" w:space="0" w:color="auto"/>
                <w:right w:val="none" w:sz="0" w:space="0" w:color="auto"/>
              </w:divBdr>
            </w:div>
            <w:div w:id="1353531718">
              <w:marLeft w:val="0"/>
              <w:marRight w:val="0"/>
              <w:marTop w:val="0"/>
              <w:marBottom w:val="0"/>
              <w:divBdr>
                <w:top w:val="none" w:sz="0" w:space="0" w:color="auto"/>
                <w:left w:val="none" w:sz="0" w:space="0" w:color="auto"/>
                <w:bottom w:val="none" w:sz="0" w:space="0" w:color="auto"/>
                <w:right w:val="none" w:sz="0" w:space="0" w:color="auto"/>
              </w:divBdr>
            </w:div>
            <w:div w:id="1689333064">
              <w:marLeft w:val="0"/>
              <w:marRight w:val="0"/>
              <w:marTop w:val="0"/>
              <w:marBottom w:val="0"/>
              <w:divBdr>
                <w:top w:val="none" w:sz="0" w:space="0" w:color="auto"/>
                <w:left w:val="none" w:sz="0" w:space="0" w:color="auto"/>
                <w:bottom w:val="none" w:sz="0" w:space="0" w:color="auto"/>
                <w:right w:val="none" w:sz="0" w:space="0" w:color="auto"/>
              </w:divBdr>
            </w:div>
            <w:div w:id="1922639619">
              <w:marLeft w:val="0"/>
              <w:marRight w:val="0"/>
              <w:marTop w:val="0"/>
              <w:marBottom w:val="0"/>
              <w:divBdr>
                <w:top w:val="none" w:sz="0" w:space="0" w:color="auto"/>
                <w:left w:val="none" w:sz="0" w:space="0" w:color="auto"/>
                <w:bottom w:val="none" w:sz="0" w:space="0" w:color="auto"/>
                <w:right w:val="none" w:sz="0" w:space="0" w:color="auto"/>
              </w:divBdr>
            </w:div>
            <w:div w:id="20833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7913">
      <w:bodyDiv w:val="1"/>
      <w:marLeft w:val="0"/>
      <w:marRight w:val="0"/>
      <w:marTop w:val="0"/>
      <w:marBottom w:val="0"/>
      <w:divBdr>
        <w:top w:val="none" w:sz="0" w:space="0" w:color="auto"/>
        <w:left w:val="none" w:sz="0" w:space="0" w:color="auto"/>
        <w:bottom w:val="none" w:sz="0" w:space="0" w:color="auto"/>
        <w:right w:val="none" w:sz="0" w:space="0" w:color="auto"/>
      </w:divBdr>
    </w:div>
    <w:div w:id="700714381">
      <w:bodyDiv w:val="1"/>
      <w:marLeft w:val="0"/>
      <w:marRight w:val="0"/>
      <w:marTop w:val="0"/>
      <w:marBottom w:val="0"/>
      <w:divBdr>
        <w:top w:val="none" w:sz="0" w:space="0" w:color="auto"/>
        <w:left w:val="none" w:sz="0" w:space="0" w:color="auto"/>
        <w:bottom w:val="none" w:sz="0" w:space="0" w:color="auto"/>
        <w:right w:val="none" w:sz="0" w:space="0" w:color="auto"/>
      </w:divBdr>
      <w:divsChild>
        <w:div w:id="1390882817">
          <w:marLeft w:val="0"/>
          <w:marRight w:val="0"/>
          <w:marTop w:val="0"/>
          <w:marBottom w:val="0"/>
          <w:divBdr>
            <w:top w:val="none" w:sz="0" w:space="0" w:color="auto"/>
            <w:left w:val="none" w:sz="0" w:space="0" w:color="auto"/>
            <w:bottom w:val="none" w:sz="0" w:space="0" w:color="auto"/>
            <w:right w:val="none" w:sz="0" w:space="0" w:color="auto"/>
          </w:divBdr>
          <w:divsChild>
            <w:div w:id="1602226403">
              <w:marLeft w:val="0"/>
              <w:marRight w:val="0"/>
              <w:marTop w:val="0"/>
              <w:marBottom w:val="0"/>
              <w:divBdr>
                <w:top w:val="none" w:sz="0" w:space="0" w:color="auto"/>
                <w:left w:val="none" w:sz="0" w:space="0" w:color="auto"/>
                <w:bottom w:val="none" w:sz="0" w:space="0" w:color="auto"/>
                <w:right w:val="none" w:sz="0" w:space="0" w:color="auto"/>
              </w:divBdr>
            </w:div>
            <w:div w:id="41444221">
              <w:marLeft w:val="0"/>
              <w:marRight w:val="0"/>
              <w:marTop w:val="0"/>
              <w:marBottom w:val="0"/>
              <w:divBdr>
                <w:top w:val="none" w:sz="0" w:space="0" w:color="auto"/>
                <w:left w:val="none" w:sz="0" w:space="0" w:color="auto"/>
                <w:bottom w:val="none" w:sz="0" w:space="0" w:color="auto"/>
                <w:right w:val="none" w:sz="0" w:space="0" w:color="auto"/>
              </w:divBdr>
            </w:div>
            <w:div w:id="1461070942">
              <w:marLeft w:val="0"/>
              <w:marRight w:val="0"/>
              <w:marTop w:val="0"/>
              <w:marBottom w:val="0"/>
              <w:divBdr>
                <w:top w:val="none" w:sz="0" w:space="0" w:color="auto"/>
                <w:left w:val="none" w:sz="0" w:space="0" w:color="auto"/>
                <w:bottom w:val="none" w:sz="0" w:space="0" w:color="auto"/>
                <w:right w:val="none" w:sz="0" w:space="0" w:color="auto"/>
              </w:divBdr>
            </w:div>
            <w:div w:id="884484479">
              <w:marLeft w:val="0"/>
              <w:marRight w:val="0"/>
              <w:marTop w:val="0"/>
              <w:marBottom w:val="0"/>
              <w:divBdr>
                <w:top w:val="none" w:sz="0" w:space="0" w:color="auto"/>
                <w:left w:val="none" w:sz="0" w:space="0" w:color="auto"/>
                <w:bottom w:val="none" w:sz="0" w:space="0" w:color="auto"/>
                <w:right w:val="none" w:sz="0" w:space="0" w:color="auto"/>
              </w:divBdr>
            </w:div>
            <w:div w:id="224293010">
              <w:marLeft w:val="0"/>
              <w:marRight w:val="0"/>
              <w:marTop w:val="0"/>
              <w:marBottom w:val="0"/>
              <w:divBdr>
                <w:top w:val="none" w:sz="0" w:space="0" w:color="auto"/>
                <w:left w:val="none" w:sz="0" w:space="0" w:color="auto"/>
                <w:bottom w:val="none" w:sz="0" w:space="0" w:color="auto"/>
                <w:right w:val="none" w:sz="0" w:space="0" w:color="auto"/>
              </w:divBdr>
            </w:div>
            <w:div w:id="1081676781">
              <w:marLeft w:val="0"/>
              <w:marRight w:val="0"/>
              <w:marTop w:val="0"/>
              <w:marBottom w:val="0"/>
              <w:divBdr>
                <w:top w:val="none" w:sz="0" w:space="0" w:color="auto"/>
                <w:left w:val="none" w:sz="0" w:space="0" w:color="auto"/>
                <w:bottom w:val="none" w:sz="0" w:space="0" w:color="auto"/>
                <w:right w:val="none" w:sz="0" w:space="0" w:color="auto"/>
              </w:divBdr>
            </w:div>
            <w:div w:id="79838903">
              <w:marLeft w:val="0"/>
              <w:marRight w:val="0"/>
              <w:marTop w:val="0"/>
              <w:marBottom w:val="0"/>
              <w:divBdr>
                <w:top w:val="none" w:sz="0" w:space="0" w:color="auto"/>
                <w:left w:val="none" w:sz="0" w:space="0" w:color="auto"/>
                <w:bottom w:val="none" w:sz="0" w:space="0" w:color="auto"/>
                <w:right w:val="none" w:sz="0" w:space="0" w:color="auto"/>
              </w:divBdr>
            </w:div>
            <w:div w:id="149175949">
              <w:marLeft w:val="0"/>
              <w:marRight w:val="0"/>
              <w:marTop w:val="0"/>
              <w:marBottom w:val="0"/>
              <w:divBdr>
                <w:top w:val="none" w:sz="0" w:space="0" w:color="auto"/>
                <w:left w:val="none" w:sz="0" w:space="0" w:color="auto"/>
                <w:bottom w:val="none" w:sz="0" w:space="0" w:color="auto"/>
                <w:right w:val="none" w:sz="0" w:space="0" w:color="auto"/>
              </w:divBdr>
            </w:div>
            <w:div w:id="1253583403">
              <w:marLeft w:val="0"/>
              <w:marRight w:val="0"/>
              <w:marTop w:val="0"/>
              <w:marBottom w:val="0"/>
              <w:divBdr>
                <w:top w:val="none" w:sz="0" w:space="0" w:color="auto"/>
                <w:left w:val="none" w:sz="0" w:space="0" w:color="auto"/>
                <w:bottom w:val="none" w:sz="0" w:space="0" w:color="auto"/>
                <w:right w:val="none" w:sz="0" w:space="0" w:color="auto"/>
              </w:divBdr>
            </w:div>
            <w:div w:id="968440223">
              <w:marLeft w:val="0"/>
              <w:marRight w:val="0"/>
              <w:marTop w:val="0"/>
              <w:marBottom w:val="0"/>
              <w:divBdr>
                <w:top w:val="none" w:sz="0" w:space="0" w:color="auto"/>
                <w:left w:val="none" w:sz="0" w:space="0" w:color="auto"/>
                <w:bottom w:val="none" w:sz="0" w:space="0" w:color="auto"/>
                <w:right w:val="none" w:sz="0" w:space="0" w:color="auto"/>
              </w:divBdr>
            </w:div>
            <w:div w:id="809830565">
              <w:marLeft w:val="0"/>
              <w:marRight w:val="0"/>
              <w:marTop w:val="0"/>
              <w:marBottom w:val="0"/>
              <w:divBdr>
                <w:top w:val="none" w:sz="0" w:space="0" w:color="auto"/>
                <w:left w:val="none" w:sz="0" w:space="0" w:color="auto"/>
                <w:bottom w:val="none" w:sz="0" w:space="0" w:color="auto"/>
                <w:right w:val="none" w:sz="0" w:space="0" w:color="auto"/>
              </w:divBdr>
            </w:div>
            <w:div w:id="898052662">
              <w:marLeft w:val="0"/>
              <w:marRight w:val="0"/>
              <w:marTop w:val="0"/>
              <w:marBottom w:val="0"/>
              <w:divBdr>
                <w:top w:val="none" w:sz="0" w:space="0" w:color="auto"/>
                <w:left w:val="none" w:sz="0" w:space="0" w:color="auto"/>
                <w:bottom w:val="none" w:sz="0" w:space="0" w:color="auto"/>
                <w:right w:val="none" w:sz="0" w:space="0" w:color="auto"/>
              </w:divBdr>
            </w:div>
            <w:div w:id="1326131317">
              <w:marLeft w:val="0"/>
              <w:marRight w:val="0"/>
              <w:marTop w:val="0"/>
              <w:marBottom w:val="0"/>
              <w:divBdr>
                <w:top w:val="none" w:sz="0" w:space="0" w:color="auto"/>
                <w:left w:val="none" w:sz="0" w:space="0" w:color="auto"/>
                <w:bottom w:val="none" w:sz="0" w:space="0" w:color="auto"/>
                <w:right w:val="none" w:sz="0" w:space="0" w:color="auto"/>
              </w:divBdr>
            </w:div>
            <w:div w:id="8282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8320">
      <w:bodyDiv w:val="1"/>
      <w:marLeft w:val="0"/>
      <w:marRight w:val="0"/>
      <w:marTop w:val="0"/>
      <w:marBottom w:val="0"/>
      <w:divBdr>
        <w:top w:val="none" w:sz="0" w:space="0" w:color="auto"/>
        <w:left w:val="none" w:sz="0" w:space="0" w:color="auto"/>
        <w:bottom w:val="none" w:sz="0" w:space="0" w:color="auto"/>
        <w:right w:val="none" w:sz="0" w:space="0" w:color="auto"/>
      </w:divBdr>
    </w:div>
    <w:div w:id="1393502993">
      <w:bodyDiv w:val="1"/>
      <w:marLeft w:val="0"/>
      <w:marRight w:val="0"/>
      <w:marTop w:val="0"/>
      <w:marBottom w:val="0"/>
      <w:divBdr>
        <w:top w:val="none" w:sz="0" w:space="0" w:color="auto"/>
        <w:left w:val="none" w:sz="0" w:space="0" w:color="auto"/>
        <w:bottom w:val="none" w:sz="0" w:space="0" w:color="auto"/>
        <w:right w:val="none" w:sz="0" w:space="0" w:color="auto"/>
      </w:divBdr>
      <w:divsChild>
        <w:div w:id="804589338">
          <w:marLeft w:val="0"/>
          <w:marRight w:val="0"/>
          <w:marTop w:val="0"/>
          <w:marBottom w:val="0"/>
          <w:divBdr>
            <w:top w:val="none" w:sz="0" w:space="0" w:color="auto"/>
            <w:left w:val="none" w:sz="0" w:space="0" w:color="auto"/>
            <w:bottom w:val="none" w:sz="0" w:space="0" w:color="auto"/>
            <w:right w:val="none" w:sz="0" w:space="0" w:color="auto"/>
          </w:divBdr>
          <w:divsChild>
            <w:div w:id="1751852661">
              <w:marLeft w:val="0"/>
              <w:marRight w:val="0"/>
              <w:marTop w:val="0"/>
              <w:marBottom w:val="0"/>
              <w:divBdr>
                <w:top w:val="none" w:sz="0" w:space="0" w:color="auto"/>
                <w:left w:val="none" w:sz="0" w:space="0" w:color="auto"/>
                <w:bottom w:val="none" w:sz="0" w:space="0" w:color="auto"/>
                <w:right w:val="none" w:sz="0" w:space="0" w:color="auto"/>
              </w:divBdr>
            </w:div>
            <w:div w:id="2078085859">
              <w:marLeft w:val="0"/>
              <w:marRight w:val="0"/>
              <w:marTop w:val="0"/>
              <w:marBottom w:val="0"/>
              <w:divBdr>
                <w:top w:val="none" w:sz="0" w:space="0" w:color="auto"/>
                <w:left w:val="none" w:sz="0" w:space="0" w:color="auto"/>
                <w:bottom w:val="none" w:sz="0" w:space="0" w:color="auto"/>
                <w:right w:val="none" w:sz="0" w:space="0" w:color="auto"/>
              </w:divBdr>
            </w:div>
            <w:div w:id="324407107">
              <w:marLeft w:val="0"/>
              <w:marRight w:val="0"/>
              <w:marTop w:val="0"/>
              <w:marBottom w:val="0"/>
              <w:divBdr>
                <w:top w:val="none" w:sz="0" w:space="0" w:color="auto"/>
                <w:left w:val="none" w:sz="0" w:space="0" w:color="auto"/>
                <w:bottom w:val="none" w:sz="0" w:space="0" w:color="auto"/>
                <w:right w:val="none" w:sz="0" w:space="0" w:color="auto"/>
              </w:divBdr>
            </w:div>
            <w:div w:id="2026402144">
              <w:marLeft w:val="0"/>
              <w:marRight w:val="0"/>
              <w:marTop w:val="0"/>
              <w:marBottom w:val="0"/>
              <w:divBdr>
                <w:top w:val="none" w:sz="0" w:space="0" w:color="auto"/>
                <w:left w:val="none" w:sz="0" w:space="0" w:color="auto"/>
                <w:bottom w:val="none" w:sz="0" w:space="0" w:color="auto"/>
                <w:right w:val="none" w:sz="0" w:space="0" w:color="auto"/>
              </w:divBdr>
            </w:div>
            <w:div w:id="332954568">
              <w:marLeft w:val="0"/>
              <w:marRight w:val="0"/>
              <w:marTop w:val="0"/>
              <w:marBottom w:val="0"/>
              <w:divBdr>
                <w:top w:val="none" w:sz="0" w:space="0" w:color="auto"/>
                <w:left w:val="none" w:sz="0" w:space="0" w:color="auto"/>
                <w:bottom w:val="none" w:sz="0" w:space="0" w:color="auto"/>
                <w:right w:val="none" w:sz="0" w:space="0" w:color="auto"/>
              </w:divBdr>
            </w:div>
            <w:div w:id="1401828638">
              <w:marLeft w:val="0"/>
              <w:marRight w:val="0"/>
              <w:marTop w:val="0"/>
              <w:marBottom w:val="0"/>
              <w:divBdr>
                <w:top w:val="none" w:sz="0" w:space="0" w:color="auto"/>
                <w:left w:val="none" w:sz="0" w:space="0" w:color="auto"/>
                <w:bottom w:val="none" w:sz="0" w:space="0" w:color="auto"/>
                <w:right w:val="none" w:sz="0" w:space="0" w:color="auto"/>
              </w:divBdr>
            </w:div>
            <w:div w:id="1567297865">
              <w:marLeft w:val="0"/>
              <w:marRight w:val="0"/>
              <w:marTop w:val="0"/>
              <w:marBottom w:val="0"/>
              <w:divBdr>
                <w:top w:val="none" w:sz="0" w:space="0" w:color="auto"/>
                <w:left w:val="none" w:sz="0" w:space="0" w:color="auto"/>
                <w:bottom w:val="none" w:sz="0" w:space="0" w:color="auto"/>
                <w:right w:val="none" w:sz="0" w:space="0" w:color="auto"/>
              </w:divBdr>
            </w:div>
            <w:div w:id="481121187">
              <w:marLeft w:val="0"/>
              <w:marRight w:val="0"/>
              <w:marTop w:val="0"/>
              <w:marBottom w:val="0"/>
              <w:divBdr>
                <w:top w:val="none" w:sz="0" w:space="0" w:color="auto"/>
                <w:left w:val="none" w:sz="0" w:space="0" w:color="auto"/>
                <w:bottom w:val="none" w:sz="0" w:space="0" w:color="auto"/>
                <w:right w:val="none" w:sz="0" w:space="0" w:color="auto"/>
              </w:divBdr>
            </w:div>
            <w:div w:id="1045525354">
              <w:marLeft w:val="0"/>
              <w:marRight w:val="0"/>
              <w:marTop w:val="0"/>
              <w:marBottom w:val="0"/>
              <w:divBdr>
                <w:top w:val="none" w:sz="0" w:space="0" w:color="auto"/>
                <w:left w:val="none" w:sz="0" w:space="0" w:color="auto"/>
                <w:bottom w:val="none" w:sz="0" w:space="0" w:color="auto"/>
                <w:right w:val="none" w:sz="0" w:space="0" w:color="auto"/>
              </w:divBdr>
            </w:div>
            <w:div w:id="1707561098">
              <w:marLeft w:val="0"/>
              <w:marRight w:val="0"/>
              <w:marTop w:val="0"/>
              <w:marBottom w:val="0"/>
              <w:divBdr>
                <w:top w:val="none" w:sz="0" w:space="0" w:color="auto"/>
                <w:left w:val="none" w:sz="0" w:space="0" w:color="auto"/>
                <w:bottom w:val="none" w:sz="0" w:space="0" w:color="auto"/>
                <w:right w:val="none" w:sz="0" w:space="0" w:color="auto"/>
              </w:divBdr>
            </w:div>
            <w:div w:id="1409575573">
              <w:marLeft w:val="0"/>
              <w:marRight w:val="0"/>
              <w:marTop w:val="0"/>
              <w:marBottom w:val="0"/>
              <w:divBdr>
                <w:top w:val="none" w:sz="0" w:space="0" w:color="auto"/>
                <w:left w:val="none" w:sz="0" w:space="0" w:color="auto"/>
                <w:bottom w:val="none" w:sz="0" w:space="0" w:color="auto"/>
                <w:right w:val="none" w:sz="0" w:space="0" w:color="auto"/>
              </w:divBdr>
            </w:div>
            <w:div w:id="1883712994">
              <w:marLeft w:val="0"/>
              <w:marRight w:val="0"/>
              <w:marTop w:val="0"/>
              <w:marBottom w:val="0"/>
              <w:divBdr>
                <w:top w:val="none" w:sz="0" w:space="0" w:color="auto"/>
                <w:left w:val="none" w:sz="0" w:space="0" w:color="auto"/>
                <w:bottom w:val="none" w:sz="0" w:space="0" w:color="auto"/>
                <w:right w:val="none" w:sz="0" w:space="0" w:color="auto"/>
              </w:divBdr>
            </w:div>
            <w:div w:id="1607730440">
              <w:marLeft w:val="0"/>
              <w:marRight w:val="0"/>
              <w:marTop w:val="0"/>
              <w:marBottom w:val="0"/>
              <w:divBdr>
                <w:top w:val="none" w:sz="0" w:space="0" w:color="auto"/>
                <w:left w:val="none" w:sz="0" w:space="0" w:color="auto"/>
                <w:bottom w:val="none" w:sz="0" w:space="0" w:color="auto"/>
                <w:right w:val="none" w:sz="0" w:space="0" w:color="auto"/>
              </w:divBdr>
            </w:div>
            <w:div w:id="4390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404">
      <w:bodyDiv w:val="1"/>
      <w:marLeft w:val="0"/>
      <w:marRight w:val="0"/>
      <w:marTop w:val="0"/>
      <w:marBottom w:val="0"/>
      <w:divBdr>
        <w:top w:val="none" w:sz="0" w:space="0" w:color="auto"/>
        <w:left w:val="none" w:sz="0" w:space="0" w:color="auto"/>
        <w:bottom w:val="none" w:sz="0" w:space="0" w:color="auto"/>
        <w:right w:val="none" w:sz="0" w:space="0" w:color="auto"/>
      </w:divBdr>
    </w:div>
    <w:div w:id="1843200361">
      <w:bodyDiv w:val="1"/>
      <w:marLeft w:val="0"/>
      <w:marRight w:val="0"/>
      <w:marTop w:val="0"/>
      <w:marBottom w:val="0"/>
      <w:divBdr>
        <w:top w:val="none" w:sz="0" w:space="0" w:color="auto"/>
        <w:left w:val="none" w:sz="0" w:space="0" w:color="auto"/>
        <w:bottom w:val="none" w:sz="0" w:space="0" w:color="auto"/>
        <w:right w:val="none" w:sz="0" w:space="0" w:color="auto"/>
      </w:divBdr>
    </w:div>
    <w:div w:id="1868639825">
      <w:bodyDiv w:val="1"/>
      <w:marLeft w:val="0"/>
      <w:marRight w:val="0"/>
      <w:marTop w:val="0"/>
      <w:marBottom w:val="0"/>
      <w:divBdr>
        <w:top w:val="none" w:sz="0" w:space="0" w:color="auto"/>
        <w:left w:val="none" w:sz="0" w:space="0" w:color="auto"/>
        <w:bottom w:val="none" w:sz="0" w:space="0" w:color="auto"/>
        <w:right w:val="none" w:sz="0" w:space="0" w:color="auto"/>
      </w:divBdr>
      <w:divsChild>
        <w:div w:id="1502430426">
          <w:marLeft w:val="0"/>
          <w:marRight w:val="0"/>
          <w:marTop w:val="0"/>
          <w:marBottom w:val="0"/>
          <w:divBdr>
            <w:top w:val="none" w:sz="0" w:space="0" w:color="auto"/>
            <w:left w:val="none" w:sz="0" w:space="0" w:color="auto"/>
            <w:bottom w:val="none" w:sz="0" w:space="0" w:color="auto"/>
            <w:right w:val="none" w:sz="0" w:space="0" w:color="auto"/>
          </w:divBdr>
          <w:divsChild>
            <w:div w:id="1227647458">
              <w:marLeft w:val="0"/>
              <w:marRight w:val="0"/>
              <w:marTop w:val="0"/>
              <w:marBottom w:val="0"/>
              <w:divBdr>
                <w:top w:val="none" w:sz="0" w:space="0" w:color="auto"/>
                <w:left w:val="none" w:sz="0" w:space="0" w:color="auto"/>
                <w:bottom w:val="none" w:sz="0" w:space="0" w:color="auto"/>
                <w:right w:val="none" w:sz="0" w:space="0" w:color="auto"/>
              </w:divBdr>
            </w:div>
            <w:div w:id="397410375">
              <w:marLeft w:val="0"/>
              <w:marRight w:val="0"/>
              <w:marTop w:val="0"/>
              <w:marBottom w:val="0"/>
              <w:divBdr>
                <w:top w:val="none" w:sz="0" w:space="0" w:color="auto"/>
                <w:left w:val="none" w:sz="0" w:space="0" w:color="auto"/>
                <w:bottom w:val="none" w:sz="0" w:space="0" w:color="auto"/>
                <w:right w:val="none" w:sz="0" w:space="0" w:color="auto"/>
              </w:divBdr>
            </w:div>
            <w:div w:id="1043023898">
              <w:marLeft w:val="0"/>
              <w:marRight w:val="0"/>
              <w:marTop w:val="0"/>
              <w:marBottom w:val="0"/>
              <w:divBdr>
                <w:top w:val="none" w:sz="0" w:space="0" w:color="auto"/>
                <w:left w:val="none" w:sz="0" w:space="0" w:color="auto"/>
                <w:bottom w:val="none" w:sz="0" w:space="0" w:color="auto"/>
                <w:right w:val="none" w:sz="0" w:space="0" w:color="auto"/>
              </w:divBdr>
            </w:div>
            <w:div w:id="876432762">
              <w:marLeft w:val="0"/>
              <w:marRight w:val="0"/>
              <w:marTop w:val="0"/>
              <w:marBottom w:val="0"/>
              <w:divBdr>
                <w:top w:val="none" w:sz="0" w:space="0" w:color="auto"/>
                <w:left w:val="none" w:sz="0" w:space="0" w:color="auto"/>
                <w:bottom w:val="none" w:sz="0" w:space="0" w:color="auto"/>
                <w:right w:val="none" w:sz="0" w:space="0" w:color="auto"/>
              </w:divBdr>
            </w:div>
            <w:div w:id="1304771379">
              <w:marLeft w:val="0"/>
              <w:marRight w:val="0"/>
              <w:marTop w:val="0"/>
              <w:marBottom w:val="0"/>
              <w:divBdr>
                <w:top w:val="none" w:sz="0" w:space="0" w:color="auto"/>
                <w:left w:val="none" w:sz="0" w:space="0" w:color="auto"/>
                <w:bottom w:val="none" w:sz="0" w:space="0" w:color="auto"/>
                <w:right w:val="none" w:sz="0" w:space="0" w:color="auto"/>
              </w:divBdr>
            </w:div>
            <w:div w:id="699359977">
              <w:marLeft w:val="0"/>
              <w:marRight w:val="0"/>
              <w:marTop w:val="0"/>
              <w:marBottom w:val="0"/>
              <w:divBdr>
                <w:top w:val="none" w:sz="0" w:space="0" w:color="auto"/>
                <w:left w:val="none" w:sz="0" w:space="0" w:color="auto"/>
                <w:bottom w:val="none" w:sz="0" w:space="0" w:color="auto"/>
                <w:right w:val="none" w:sz="0" w:space="0" w:color="auto"/>
              </w:divBdr>
            </w:div>
            <w:div w:id="646010457">
              <w:marLeft w:val="0"/>
              <w:marRight w:val="0"/>
              <w:marTop w:val="0"/>
              <w:marBottom w:val="0"/>
              <w:divBdr>
                <w:top w:val="none" w:sz="0" w:space="0" w:color="auto"/>
                <w:left w:val="none" w:sz="0" w:space="0" w:color="auto"/>
                <w:bottom w:val="none" w:sz="0" w:space="0" w:color="auto"/>
                <w:right w:val="none" w:sz="0" w:space="0" w:color="auto"/>
              </w:divBdr>
            </w:div>
            <w:div w:id="1183469061">
              <w:marLeft w:val="0"/>
              <w:marRight w:val="0"/>
              <w:marTop w:val="0"/>
              <w:marBottom w:val="0"/>
              <w:divBdr>
                <w:top w:val="none" w:sz="0" w:space="0" w:color="auto"/>
                <w:left w:val="none" w:sz="0" w:space="0" w:color="auto"/>
                <w:bottom w:val="none" w:sz="0" w:space="0" w:color="auto"/>
                <w:right w:val="none" w:sz="0" w:space="0" w:color="auto"/>
              </w:divBdr>
            </w:div>
            <w:div w:id="906843502">
              <w:marLeft w:val="0"/>
              <w:marRight w:val="0"/>
              <w:marTop w:val="0"/>
              <w:marBottom w:val="0"/>
              <w:divBdr>
                <w:top w:val="none" w:sz="0" w:space="0" w:color="auto"/>
                <w:left w:val="none" w:sz="0" w:space="0" w:color="auto"/>
                <w:bottom w:val="none" w:sz="0" w:space="0" w:color="auto"/>
                <w:right w:val="none" w:sz="0" w:space="0" w:color="auto"/>
              </w:divBdr>
            </w:div>
            <w:div w:id="86658958">
              <w:marLeft w:val="0"/>
              <w:marRight w:val="0"/>
              <w:marTop w:val="0"/>
              <w:marBottom w:val="0"/>
              <w:divBdr>
                <w:top w:val="none" w:sz="0" w:space="0" w:color="auto"/>
                <w:left w:val="none" w:sz="0" w:space="0" w:color="auto"/>
                <w:bottom w:val="none" w:sz="0" w:space="0" w:color="auto"/>
                <w:right w:val="none" w:sz="0" w:space="0" w:color="auto"/>
              </w:divBdr>
            </w:div>
            <w:div w:id="263735116">
              <w:marLeft w:val="0"/>
              <w:marRight w:val="0"/>
              <w:marTop w:val="0"/>
              <w:marBottom w:val="0"/>
              <w:divBdr>
                <w:top w:val="none" w:sz="0" w:space="0" w:color="auto"/>
                <w:left w:val="none" w:sz="0" w:space="0" w:color="auto"/>
                <w:bottom w:val="none" w:sz="0" w:space="0" w:color="auto"/>
                <w:right w:val="none" w:sz="0" w:space="0" w:color="auto"/>
              </w:divBdr>
            </w:div>
            <w:div w:id="1408262193">
              <w:marLeft w:val="0"/>
              <w:marRight w:val="0"/>
              <w:marTop w:val="0"/>
              <w:marBottom w:val="0"/>
              <w:divBdr>
                <w:top w:val="none" w:sz="0" w:space="0" w:color="auto"/>
                <w:left w:val="none" w:sz="0" w:space="0" w:color="auto"/>
                <w:bottom w:val="none" w:sz="0" w:space="0" w:color="auto"/>
                <w:right w:val="none" w:sz="0" w:space="0" w:color="auto"/>
              </w:divBdr>
            </w:div>
            <w:div w:id="14007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1430">
      <w:bodyDiv w:val="1"/>
      <w:marLeft w:val="0"/>
      <w:marRight w:val="0"/>
      <w:marTop w:val="0"/>
      <w:marBottom w:val="0"/>
      <w:divBdr>
        <w:top w:val="none" w:sz="0" w:space="0" w:color="auto"/>
        <w:left w:val="none" w:sz="0" w:space="0" w:color="auto"/>
        <w:bottom w:val="none" w:sz="0" w:space="0" w:color="auto"/>
        <w:right w:val="none" w:sz="0" w:space="0" w:color="auto"/>
      </w:divBdr>
    </w:div>
    <w:div w:id="1983578608">
      <w:bodyDiv w:val="1"/>
      <w:marLeft w:val="0"/>
      <w:marRight w:val="0"/>
      <w:marTop w:val="0"/>
      <w:marBottom w:val="0"/>
      <w:divBdr>
        <w:top w:val="none" w:sz="0" w:space="0" w:color="auto"/>
        <w:left w:val="none" w:sz="0" w:space="0" w:color="auto"/>
        <w:bottom w:val="none" w:sz="0" w:space="0" w:color="auto"/>
        <w:right w:val="none" w:sz="0" w:space="0" w:color="auto"/>
      </w:divBdr>
      <w:divsChild>
        <w:div w:id="1282957599">
          <w:marLeft w:val="0"/>
          <w:marRight w:val="0"/>
          <w:marTop w:val="0"/>
          <w:marBottom w:val="0"/>
          <w:divBdr>
            <w:top w:val="none" w:sz="0" w:space="0" w:color="auto"/>
            <w:left w:val="none" w:sz="0" w:space="0" w:color="auto"/>
            <w:bottom w:val="none" w:sz="0" w:space="0" w:color="auto"/>
            <w:right w:val="none" w:sz="0" w:space="0" w:color="auto"/>
          </w:divBdr>
          <w:divsChild>
            <w:div w:id="10763367">
              <w:marLeft w:val="0"/>
              <w:marRight w:val="0"/>
              <w:marTop w:val="0"/>
              <w:marBottom w:val="0"/>
              <w:divBdr>
                <w:top w:val="none" w:sz="0" w:space="0" w:color="auto"/>
                <w:left w:val="none" w:sz="0" w:space="0" w:color="auto"/>
                <w:bottom w:val="none" w:sz="0" w:space="0" w:color="auto"/>
                <w:right w:val="none" w:sz="0" w:space="0" w:color="auto"/>
              </w:divBdr>
            </w:div>
            <w:div w:id="25909922">
              <w:marLeft w:val="0"/>
              <w:marRight w:val="0"/>
              <w:marTop w:val="0"/>
              <w:marBottom w:val="0"/>
              <w:divBdr>
                <w:top w:val="none" w:sz="0" w:space="0" w:color="auto"/>
                <w:left w:val="none" w:sz="0" w:space="0" w:color="auto"/>
                <w:bottom w:val="none" w:sz="0" w:space="0" w:color="auto"/>
                <w:right w:val="none" w:sz="0" w:space="0" w:color="auto"/>
              </w:divBdr>
            </w:div>
            <w:div w:id="55593604">
              <w:marLeft w:val="0"/>
              <w:marRight w:val="0"/>
              <w:marTop w:val="0"/>
              <w:marBottom w:val="0"/>
              <w:divBdr>
                <w:top w:val="none" w:sz="0" w:space="0" w:color="auto"/>
                <w:left w:val="none" w:sz="0" w:space="0" w:color="auto"/>
                <w:bottom w:val="none" w:sz="0" w:space="0" w:color="auto"/>
                <w:right w:val="none" w:sz="0" w:space="0" w:color="auto"/>
              </w:divBdr>
            </w:div>
            <w:div w:id="72437052">
              <w:marLeft w:val="0"/>
              <w:marRight w:val="0"/>
              <w:marTop w:val="0"/>
              <w:marBottom w:val="0"/>
              <w:divBdr>
                <w:top w:val="none" w:sz="0" w:space="0" w:color="auto"/>
                <w:left w:val="none" w:sz="0" w:space="0" w:color="auto"/>
                <w:bottom w:val="none" w:sz="0" w:space="0" w:color="auto"/>
                <w:right w:val="none" w:sz="0" w:space="0" w:color="auto"/>
              </w:divBdr>
            </w:div>
            <w:div w:id="120153570">
              <w:marLeft w:val="0"/>
              <w:marRight w:val="0"/>
              <w:marTop w:val="0"/>
              <w:marBottom w:val="0"/>
              <w:divBdr>
                <w:top w:val="none" w:sz="0" w:space="0" w:color="auto"/>
                <w:left w:val="none" w:sz="0" w:space="0" w:color="auto"/>
                <w:bottom w:val="none" w:sz="0" w:space="0" w:color="auto"/>
                <w:right w:val="none" w:sz="0" w:space="0" w:color="auto"/>
              </w:divBdr>
            </w:div>
            <w:div w:id="153646939">
              <w:marLeft w:val="0"/>
              <w:marRight w:val="0"/>
              <w:marTop w:val="0"/>
              <w:marBottom w:val="0"/>
              <w:divBdr>
                <w:top w:val="none" w:sz="0" w:space="0" w:color="auto"/>
                <w:left w:val="none" w:sz="0" w:space="0" w:color="auto"/>
                <w:bottom w:val="none" w:sz="0" w:space="0" w:color="auto"/>
                <w:right w:val="none" w:sz="0" w:space="0" w:color="auto"/>
              </w:divBdr>
            </w:div>
            <w:div w:id="179586263">
              <w:marLeft w:val="0"/>
              <w:marRight w:val="0"/>
              <w:marTop w:val="0"/>
              <w:marBottom w:val="0"/>
              <w:divBdr>
                <w:top w:val="none" w:sz="0" w:space="0" w:color="auto"/>
                <w:left w:val="none" w:sz="0" w:space="0" w:color="auto"/>
                <w:bottom w:val="none" w:sz="0" w:space="0" w:color="auto"/>
                <w:right w:val="none" w:sz="0" w:space="0" w:color="auto"/>
              </w:divBdr>
            </w:div>
            <w:div w:id="214854783">
              <w:marLeft w:val="0"/>
              <w:marRight w:val="0"/>
              <w:marTop w:val="0"/>
              <w:marBottom w:val="0"/>
              <w:divBdr>
                <w:top w:val="none" w:sz="0" w:space="0" w:color="auto"/>
                <w:left w:val="none" w:sz="0" w:space="0" w:color="auto"/>
                <w:bottom w:val="none" w:sz="0" w:space="0" w:color="auto"/>
                <w:right w:val="none" w:sz="0" w:space="0" w:color="auto"/>
              </w:divBdr>
            </w:div>
            <w:div w:id="239679369">
              <w:marLeft w:val="0"/>
              <w:marRight w:val="0"/>
              <w:marTop w:val="0"/>
              <w:marBottom w:val="0"/>
              <w:divBdr>
                <w:top w:val="none" w:sz="0" w:space="0" w:color="auto"/>
                <w:left w:val="none" w:sz="0" w:space="0" w:color="auto"/>
                <w:bottom w:val="none" w:sz="0" w:space="0" w:color="auto"/>
                <w:right w:val="none" w:sz="0" w:space="0" w:color="auto"/>
              </w:divBdr>
            </w:div>
            <w:div w:id="259530493">
              <w:marLeft w:val="0"/>
              <w:marRight w:val="0"/>
              <w:marTop w:val="0"/>
              <w:marBottom w:val="0"/>
              <w:divBdr>
                <w:top w:val="none" w:sz="0" w:space="0" w:color="auto"/>
                <w:left w:val="none" w:sz="0" w:space="0" w:color="auto"/>
                <w:bottom w:val="none" w:sz="0" w:space="0" w:color="auto"/>
                <w:right w:val="none" w:sz="0" w:space="0" w:color="auto"/>
              </w:divBdr>
            </w:div>
            <w:div w:id="348142986">
              <w:marLeft w:val="0"/>
              <w:marRight w:val="0"/>
              <w:marTop w:val="0"/>
              <w:marBottom w:val="0"/>
              <w:divBdr>
                <w:top w:val="none" w:sz="0" w:space="0" w:color="auto"/>
                <w:left w:val="none" w:sz="0" w:space="0" w:color="auto"/>
                <w:bottom w:val="none" w:sz="0" w:space="0" w:color="auto"/>
                <w:right w:val="none" w:sz="0" w:space="0" w:color="auto"/>
              </w:divBdr>
            </w:div>
            <w:div w:id="441459804">
              <w:marLeft w:val="0"/>
              <w:marRight w:val="0"/>
              <w:marTop w:val="0"/>
              <w:marBottom w:val="0"/>
              <w:divBdr>
                <w:top w:val="none" w:sz="0" w:space="0" w:color="auto"/>
                <w:left w:val="none" w:sz="0" w:space="0" w:color="auto"/>
                <w:bottom w:val="none" w:sz="0" w:space="0" w:color="auto"/>
                <w:right w:val="none" w:sz="0" w:space="0" w:color="auto"/>
              </w:divBdr>
            </w:div>
            <w:div w:id="451750246">
              <w:marLeft w:val="0"/>
              <w:marRight w:val="0"/>
              <w:marTop w:val="0"/>
              <w:marBottom w:val="0"/>
              <w:divBdr>
                <w:top w:val="none" w:sz="0" w:space="0" w:color="auto"/>
                <w:left w:val="none" w:sz="0" w:space="0" w:color="auto"/>
                <w:bottom w:val="none" w:sz="0" w:space="0" w:color="auto"/>
                <w:right w:val="none" w:sz="0" w:space="0" w:color="auto"/>
              </w:divBdr>
            </w:div>
            <w:div w:id="473910803">
              <w:marLeft w:val="0"/>
              <w:marRight w:val="0"/>
              <w:marTop w:val="0"/>
              <w:marBottom w:val="0"/>
              <w:divBdr>
                <w:top w:val="none" w:sz="0" w:space="0" w:color="auto"/>
                <w:left w:val="none" w:sz="0" w:space="0" w:color="auto"/>
                <w:bottom w:val="none" w:sz="0" w:space="0" w:color="auto"/>
                <w:right w:val="none" w:sz="0" w:space="0" w:color="auto"/>
              </w:divBdr>
            </w:div>
            <w:div w:id="499976981">
              <w:marLeft w:val="0"/>
              <w:marRight w:val="0"/>
              <w:marTop w:val="0"/>
              <w:marBottom w:val="0"/>
              <w:divBdr>
                <w:top w:val="none" w:sz="0" w:space="0" w:color="auto"/>
                <w:left w:val="none" w:sz="0" w:space="0" w:color="auto"/>
                <w:bottom w:val="none" w:sz="0" w:space="0" w:color="auto"/>
                <w:right w:val="none" w:sz="0" w:space="0" w:color="auto"/>
              </w:divBdr>
            </w:div>
            <w:div w:id="515000310">
              <w:marLeft w:val="0"/>
              <w:marRight w:val="0"/>
              <w:marTop w:val="0"/>
              <w:marBottom w:val="0"/>
              <w:divBdr>
                <w:top w:val="none" w:sz="0" w:space="0" w:color="auto"/>
                <w:left w:val="none" w:sz="0" w:space="0" w:color="auto"/>
                <w:bottom w:val="none" w:sz="0" w:space="0" w:color="auto"/>
                <w:right w:val="none" w:sz="0" w:space="0" w:color="auto"/>
              </w:divBdr>
            </w:div>
            <w:div w:id="525214973">
              <w:marLeft w:val="0"/>
              <w:marRight w:val="0"/>
              <w:marTop w:val="0"/>
              <w:marBottom w:val="0"/>
              <w:divBdr>
                <w:top w:val="none" w:sz="0" w:space="0" w:color="auto"/>
                <w:left w:val="none" w:sz="0" w:space="0" w:color="auto"/>
                <w:bottom w:val="none" w:sz="0" w:space="0" w:color="auto"/>
                <w:right w:val="none" w:sz="0" w:space="0" w:color="auto"/>
              </w:divBdr>
            </w:div>
            <w:div w:id="578949002">
              <w:marLeft w:val="0"/>
              <w:marRight w:val="0"/>
              <w:marTop w:val="0"/>
              <w:marBottom w:val="0"/>
              <w:divBdr>
                <w:top w:val="none" w:sz="0" w:space="0" w:color="auto"/>
                <w:left w:val="none" w:sz="0" w:space="0" w:color="auto"/>
                <w:bottom w:val="none" w:sz="0" w:space="0" w:color="auto"/>
                <w:right w:val="none" w:sz="0" w:space="0" w:color="auto"/>
              </w:divBdr>
            </w:div>
            <w:div w:id="597251536">
              <w:marLeft w:val="0"/>
              <w:marRight w:val="0"/>
              <w:marTop w:val="0"/>
              <w:marBottom w:val="0"/>
              <w:divBdr>
                <w:top w:val="none" w:sz="0" w:space="0" w:color="auto"/>
                <w:left w:val="none" w:sz="0" w:space="0" w:color="auto"/>
                <w:bottom w:val="none" w:sz="0" w:space="0" w:color="auto"/>
                <w:right w:val="none" w:sz="0" w:space="0" w:color="auto"/>
              </w:divBdr>
            </w:div>
            <w:div w:id="603273120">
              <w:marLeft w:val="0"/>
              <w:marRight w:val="0"/>
              <w:marTop w:val="0"/>
              <w:marBottom w:val="0"/>
              <w:divBdr>
                <w:top w:val="none" w:sz="0" w:space="0" w:color="auto"/>
                <w:left w:val="none" w:sz="0" w:space="0" w:color="auto"/>
                <w:bottom w:val="none" w:sz="0" w:space="0" w:color="auto"/>
                <w:right w:val="none" w:sz="0" w:space="0" w:color="auto"/>
              </w:divBdr>
            </w:div>
            <w:div w:id="635065261">
              <w:marLeft w:val="0"/>
              <w:marRight w:val="0"/>
              <w:marTop w:val="0"/>
              <w:marBottom w:val="0"/>
              <w:divBdr>
                <w:top w:val="none" w:sz="0" w:space="0" w:color="auto"/>
                <w:left w:val="none" w:sz="0" w:space="0" w:color="auto"/>
                <w:bottom w:val="none" w:sz="0" w:space="0" w:color="auto"/>
                <w:right w:val="none" w:sz="0" w:space="0" w:color="auto"/>
              </w:divBdr>
            </w:div>
            <w:div w:id="640961949">
              <w:marLeft w:val="0"/>
              <w:marRight w:val="0"/>
              <w:marTop w:val="0"/>
              <w:marBottom w:val="0"/>
              <w:divBdr>
                <w:top w:val="none" w:sz="0" w:space="0" w:color="auto"/>
                <w:left w:val="none" w:sz="0" w:space="0" w:color="auto"/>
                <w:bottom w:val="none" w:sz="0" w:space="0" w:color="auto"/>
                <w:right w:val="none" w:sz="0" w:space="0" w:color="auto"/>
              </w:divBdr>
            </w:div>
            <w:div w:id="642732118">
              <w:marLeft w:val="0"/>
              <w:marRight w:val="0"/>
              <w:marTop w:val="0"/>
              <w:marBottom w:val="0"/>
              <w:divBdr>
                <w:top w:val="none" w:sz="0" w:space="0" w:color="auto"/>
                <w:left w:val="none" w:sz="0" w:space="0" w:color="auto"/>
                <w:bottom w:val="none" w:sz="0" w:space="0" w:color="auto"/>
                <w:right w:val="none" w:sz="0" w:space="0" w:color="auto"/>
              </w:divBdr>
            </w:div>
            <w:div w:id="650989300">
              <w:marLeft w:val="0"/>
              <w:marRight w:val="0"/>
              <w:marTop w:val="0"/>
              <w:marBottom w:val="0"/>
              <w:divBdr>
                <w:top w:val="none" w:sz="0" w:space="0" w:color="auto"/>
                <w:left w:val="none" w:sz="0" w:space="0" w:color="auto"/>
                <w:bottom w:val="none" w:sz="0" w:space="0" w:color="auto"/>
                <w:right w:val="none" w:sz="0" w:space="0" w:color="auto"/>
              </w:divBdr>
            </w:div>
            <w:div w:id="655647732">
              <w:marLeft w:val="0"/>
              <w:marRight w:val="0"/>
              <w:marTop w:val="0"/>
              <w:marBottom w:val="0"/>
              <w:divBdr>
                <w:top w:val="none" w:sz="0" w:space="0" w:color="auto"/>
                <w:left w:val="none" w:sz="0" w:space="0" w:color="auto"/>
                <w:bottom w:val="none" w:sz="0" w:space="0" w:color="auto"/>
                <w:right w:val="none" w:sz="0" w:space="0" w:color="auto"/>
              </w:divBdr>
            </w:div>
            <w:div w:id="706880090">
              <w:marLeft w:val="0"/>
              <w:marRight w:val="0"/>
              <w:marTop w:val="0"/>
              <w:marBottom w:val="0"/>
              <w:divBdr>
                <w:top w:val="none" w:sz="0" w:space="0" w:color="auto"/>
                <w:left w:val="none" w:sz="0" w:space="0" w:color="auto"/>
                <w:bottom w:val="none" w:sz="0" w:space="0" w:color="auto"/>
                <w:right w:val="none" w:sz="0" w:space="0" w:color="auto"/>
              </w:divBdr>
            </w:div>
            <w:div w:id="719669575">
              <w:marLeft w:val="0"/>
              <w:marRight w:val="0"/>
              <w:marTop w:val="0"/>
              <w:marBottom w:val="0"/>
              <w:divBdr>
                <w:top w:val="none" w:sz="0" w:space="0" w:color="auto"/>
                <w:left w:val="none" w:sz="0" w:space="0" w:color="auto"/>
                <w:bottom w:val="none" w:sz="0" w:space="0" w:color="auto"/>
                <w:right w:val="none" w:sz="0" w:space="0" w:color="auto"/>
              </w:divBdr>
            </w:div>
            <w:div w:id="748842697">
              <w:marLeft w:val="0"/>
              <w:marRight w:val="0"/>
              <w:marTop w:val="0"/>
              <w:marBottom w:val="0"/>
              <w:divBdr>
                <w:top w:val="none" w:sz="0" w:space="0" w:color="auto"/>
                <w:left w:val="none" w:sz="0" w:space="0" w:color="auto"/>
                <w:bottom w:val="none" w:sz="0" w:space="0" w:color="auto"/>
                <w:right w:val="none" w:sz="0" w:space="0" w:color="auto"/>
              </w:divBdr>
            </w:div>
            <w:div w:id="749470971">
              <w:marLeft w:val="0"/>
              <w:marRight w:val="0"/>
              <w:marTop w:val="0"/>
              <w:marBottom w:val="0"/>
              <w:divBdr>
                <w:top w:val="none" w:sz="0" w:space="0" w:color="auto"/>
                <w:left w:val="none" w:sz="0" w:space="0" w:color="auto"/>
                <w:bottom w:val="none" w:sz="0" w:space="0" w:color="auto"/>
                <w:right w:val="none" w:sz="0" w:space="0" w:color="auto"/>
              </w:divBdr>
            </w:div>
            <w:div w:id="768542703">
              <w:marLeft w:val="0"/>
              <w:marRight w:val="0"/>
              <w:marTop w:val="0"/>
              <w:marBottom w:val="0"/>
              <w:divBdr>
                <w:top w:val="none" w:sz="0" w:space="0" w:color="auto"/>
                <w:left w:val="none" w:sz="0" w:space="0" w:color="auto"/>
                <w:bottom w:val="none" w:sz="0" w:space="0" w:color="auto"/>
                <w:right w:val="none" w:sz="0" w:space="0" w:color="auto"/>
              </w:divBdr>
            </w:div>
            <w:div w:id="773015633">
              <w:marLeft w:val="0"/>
              <w:marRight w:val="0"/>
              <w:marTop w:val="0"/>
              <w:marBottom w:val="0"/>
              <w:divBdr>
                <w:top w:val="none" w:sz="0" w:space="0" w:color="auto"/>
                <w:left w:val="none" w:sz="0" w:space="0" w:color="auto"/>
                <w:bottom w:val="none" w:sz="0" w:space="0" w:color="auto"/>
                <w:right w:val="none" w:sz="0" w:space="0" w:color="auto"/>
              </w:divBdr>
            </w:div>
            <w:div w:id="838271364">
              <w:marLeft w:val="0"/>
              <w:marRight w:val="0"/>
              <w:marTop w:val="0"/>
              <w:marBottom w:val="0"/>
              <w:divBdr>
                <w:top w:val="none" w:sz="0" w:space="0" w:color="auto"/>
                <w:left w:val="none" w:sz="0" w:space="0" w:color="auto"/>
                <w:bottom w:val="none" w:sz="0" w:space="0" w:color="auto"/>
                <w:right w:val="none" w:sz="0" w:space="0" w:color="auto"/>
              </w:divBdr>
            </w:div>
            <w:div w:id="845291363">
              <w:marLeft w:val="0"/>
              <w:marRight w:val="0"/>
              <w:marTop w:val="0"/>
              <w:marBottom w:val="0"/>
              <w:divBdr>
                <w:top w:val="none" w:sz="0" w:space="0" w:color="auto"/>
                <w:left w:val="none" w:sz="0" w:space="0" w:color="auto"/>
                <w:bottom w:val="none" w:sz="0" w:space="0" w:color="auto"/>
                <w:right w:val="none" w:sz="0" w:space="0" w:color="auto"/>
              </w:divBdr>
            </w:div>
            <w:div w:id="856236999">
              <w:marLeft w:val="0"/>
              <w:marRight w:val="0"/>
              <w:marTop w:val="0"/>
              <w:marBottom w:val="0"/>
              <w:divBdr>
                <w:top w:val="none" w:sz="0" w:space="0" w:color="auto"/>
                <w:left w:val="none" w:sz="0" w:space="0" w:color="auto"/>
                <w:bottom w:val="none" w:sz="0" w:space="0" w:color="auto"/>
                <w:right w:val="none" w:sz="0" w:space="0" w:color="auto"/>
              </w:divBdr>
            </w:div>
            <w:div w:id="862136768">
              <w:marLeft w:val="0"/>
              <w:marRight w:val="0"/>
              <w:marTop w:val="0"/>
              <w:marBottom w:val="0"/>
              <w:divBdr>
                <w:top w:val="none" w:sz="0" w:space="0" w:color="auto"/>
                <w:left w:val="none" w:sz="0" w:space="0" w:color="auto"/>
                <w:bottom w:val="none" w:sz="0" w:space="0" w:color="auto"/>
                <w:right w:val="none" w:sz="0" w:space="0" w:color="auto"/>
              </w:divBdr>
            </w:div>
            <w:div w:id="871726619">
              <w:marLeft w:val="0"/>
              <w:marRight w:val="0"/>
              <w:marTop w:val="0"/>
              <w:marBottom w:val="0"/>
              <w:divBdr>
                <w:top w:val="none" w:sz="0" w:space="0" w:color="auto"/>
                <w:left w:val="none" w:sz="0" w:space="0" w:color="auto"/>
                <w:bottom w:val="none" w:sz="0" w:space="0" w:color="auto"/>
                <w:right w:val="none" w:sz="0" w:space="0" w:color="auto"/>
              </w:divBdr>
            </w:div>
            <w:div w:id="884099130">
              <w:marLeft w:val="0"/>
              <w:marRight w:val="0"/>
              <w:marTop w:val="0"/>
              <w:marBottom w:val="0"/>
              <w:divBdr>
                <w:top w:val="none" w:sz="0" w:space="0" w:color="auto"/>
                <w:left w:val="none" w:sz="0" w:space="0" w:color="auto"/>
                <w:bottom w:val="none" w:sz="0" w:space="0" w:color="auto"/>
                <w:right w:val="none" w:sz="0" w:space="0" w:color="auto"/>
              </w:divBdr>
            </w:div>
            <w:div w:id="907810045">
              <w:marLeft w:val="0"/>
              <w:marRight w:val="0"/>
              <w:marTop w:val="0"/>
              <w:marBottom w:val="0"/>
              <w:divBdr>
                <w:top w:val="none" w:sz="0" w:space="0" w:color="auto"/>
                <w:left w:val="none" w:sz="0" w:space="0" w:color="auto"/>
                <w:bottom w:val="none" w:sz="0" w:space="0" w:color="auto"/>
                <w:right w:val="none" w:sz="0" w:space="0" w:color="auto"/>
              </w:divBdr>
            </w:div>
            <w:div w:id="931475474">
              <w:marLeft w:val="0"/>
              <w:marRight w:val="0"/>
              <w:marTop w:val="0"/>
              <w:marBottom w:val="0"/>
              <w:divBdr>
                <w:top w:val="none" w:sz="0" w:space="0" w:color="auto"/>
                <w:left w:val="none" w:sz="0" w:space="0" w:color="auto"/>
                <w:bottom w:val="none" w:sz="0" w:space="0" w:color="auto"/>
                <w:right w:val="none" w:sz="0" w:space="0" w:color="auto"/>
              </w:divBdr>
            </w:div>
            <w:div w:id="949046061">
              <w:marLeft w:val="0"/>
              <w:marRight w:val="0"/>
              <w:marTop w:val="0"/>
              <w:marBottom w:val="0"/>
              <w:divBdr>
                <w:top w:val="none" w:sz="0" w:space="0" w:color="auto"/>
                <w:left w:val="none" w:sz="0" w:space="0" w:color="auto"/>
                <w:bottom w:val="none" w:sz="0" w:space="0" w:color="auto"/>
                <w:right w:val="none" w:sz="0" w:space="0" w:color="auto"/>
              </w:divBdr>
            </w:div>
            <w:div w:id="1016881931">
              <w:marLeft w:val="0"/>
              <w:marRight w:val="0"/>
              <w:marTop w:val="0"/>
              <w:marBottom w:val="0"/>
              <w:divBdr>
                <w:top w:val="none" w:sz="0" w:space="0" w:color="auto"/>
                <w:left w:val="none" w:sz="0" w:space="0" w:color="auto"/>
                <w:bottom w:val="none" w:sz="0" w:space="0" w:color="auto"/>
                <w:right w:val="none" w:sz="0" w:space="0" w:color="auto"/>
              </w:divBdr>
            </w:div>
            <w:div w:id="1025785535">
              <w:marLeft w:val="0"/>
              <w:marRight w:val="0"/>
              <w:marTop w:val="0"/>
              <w:marBottom w:val="0"/>
              <w:divBdr>
                <w:top w:val="none" w:sz="0" w:space="0" w:color="auto"/>
                <w:left w:val="none" w:sz="0" w:space="0" w:color="auto"/>
                <w:bottom w:val="none" w:sz="0" w:space="0" w:color="auto"/>
                <w:right w:val="none" w:sz="0" w:space="0" w:color="auto"/>
              </w:divBdr>
            </w:div>
            <w:div w:id="1030179577">
              <w:marLeft w:val="0"/>
              <w:marRight w:val="0"/>
              <w:marTop w:val="0"/>
              <w:marBottom w:val="0"/>
              <w:divBdr>
                <w:top w:val="none" w:sz="0" w:space="0" w:color="auto"/>
                <w:left w:val="none" w:sz="0" w:space="0" w:color="auto"/>
                <w:bottom w:val="none" w:sz="0" w:space="0" w:color="auto"/>
                <w:right w:val="none" w:sz="0" w:space="0" w:color="auto"/>
              </w:divBdr>
            </w:div>
            <w:div w:id="1039089102">
              <w:marLeft w:val="0"/>
              <w:marRight w:val="0"/>
              <w:marTop w:val="0"/>
              <w:marBottom w:val="0"/>
              <w:divBdr>
                <w:top w:val="none" w:sz="0" w:space="0" w:color="auto"/>
                <w:left w:val="none" w:sz="0" w:space="0" w:color="auto"/>
                <w:bottom w:val="none" w:sz="0" w:space="0" w:color="auto"/>
                <w:right w:val="none" w:sz="0" w:space="0" w:color="auto"/>
              </w:divBdr>
            </w:div>
            <w:div w:id="1063597790">
              <w:marLeft w:val="0"/>
              <w:marRight w:val="0"/>
              <w:marTop w:val="0"/>
              <w:marBottom w:val="0"/>
              <w:divBdr>
                <w:top w:val="none" w:sz="0" w:space="0" w:color="auto"/>
                <w:left w:val="none" w:sz="0" w:space="0" w:color="auto"/>
                <w:bottom w:val="none" w:sz="0" w:space="0" w:color="auto"/>
                <w:right w:val="none" w:sz="0" w:space="0" w:color="auto"/>
              </w:divBdr>
            </w:div>
            <w:div w:id="1067612730">
              <w:marLeft w:val="0"/>
              <w:marRight w:val="0"/>
              <w:marTop w:val="0"/>
              <w:marBottom w:val="0"/>
              <w:divBdr>
                <w:top w:val="none" w:sz="0" w:space="0" w:color="auto"/>
                <w:left w:val="none" w:sz="0" w:space="0" w:color="auto"/>
                <w:bottom w:val="none" w:sz="0" w:space="0" w:color="auto"/>
                <w:right w:val="none" w:sz="0" w:space="0" w:color="auto"/>
              </w:divBdr>
            </w:div>
            <w:div w:id="1089349123">
              <w:marLeft w:val="0"/>
              <w:marRight w:val="0"/>
              <w:marTop w:val="0"/>
              <w:marBottom w:val="0"/>
              <w:divBdr>
                <w:top w:val="none" w:sz="0" w:space="0" w:color="auto"/>
                <w:left w:val="none" w:sz="0" w:space="0" w:color="auto"/>
                <w:bottom w:val="none" w:sz="0" w:space="0" w:color="auto"/>
                <w:right w:val="none" w:sz="0" w:space="0" w:color="auto"/>
              </w:divBdr>
            </w:div>
            <w:div w:id="1106147082">
              <w:marLeft w:val="0"/>
              <w:marRight w:val="0"/>
              <w:marTop w:val="0"/>
              <w:marBottom w:val="0"/>
              <w:divBdr>
                <w:top w:val="none" w:sz="0" w:space="0" w:color="auto"/>
                <w:left w:val="none" w:sz="0" w:space="0" w:color="auto"/>
                <w:bottom w:val="none" w:sz="0" w:space="0" w:color="auto"/>
                <w:right w:val="none" w:sz="0" w:space="0" w:color="auto"/>
              </w:divBdr>
            </w:div>
            <w:div w:id="1108158305">
              <w:marLeft w:val="0"/>
              <w:marRight w:val="0"/>
              <w:marTop w:val="0"/>
              <w:marBottom w:val="0"/>
              <w:divBdr>
                <w:top w:val="none" w:sz="0" w:space="0" w:color="auto"/>
                <w:left w:val="none" w:sz="0" w:space="0" w:color="auto"/>
                <w:bottom w:val="none" w:sz="0" w:space="0" w:color="auto"/>
                <w:right w:val="none" w:sz="0" w:space="0" w:color="auto"/>
              </w:divBdr>
            </w:div>
            <w:div w:id="1139111188">
              <w:marLeft w:val="0"/>
              <w:marRight w:val="0"/>
              <w:marTop w:val="0"/>
              <w:marBottom w:val="0"/>
              <w:divBdr>
                <w:top w:val="none" w:sz="0" w:space="0" w:color="auto"/>
                <w:left w:val="none" w:sz="0" w:space="0" w:color="auto"/>
                <w:bottom w:val="none" w:sz="0" w:space="0" w:color="auto"/>
                <w:right w:val="none" w:sz="0" w:space="0" w:color="auto"/>
              </w:divBdr>
            </w:div>
            <w:div w:id="1143621788">
              <w:marLeft w:val="0"/>
              <w:marRight w:val="0"/>
              <w:marTop w:val="0"/>
              <w:marBottom w:val="0"/>
              <w:divBdr>
                <w:top w:val="none" w:sz="0" w:space="0" w:color="auto"/>
                <w:left w:val="none" w:sz="0" w:space="0" w:color="auto"/>
                <w:bottom w:val="none" w:sz="0" w:space="0" w:color="auto"/>
                <w:right w:val="none" w:sz="0" w:space="0" w:color="auto"/>
              </w:divBdr>
            </w:div>
            <w:div w:id="1144008505">
              <w:marLeft w:val="0"/>
              <w:marRight w:val="0"/>
              <w:marTop w:val="0"/>
              <w:marBottom w:val="0"/>
              <w:divBdr>
                <w:top w:val="none" w:sz="0" w:space="0" w:color="auto"/>
                <w:left w:val="none" w:sz="0" w:space="0" w:color="auto"/>
                <w:bottom w:val="none" w:sz="0" w:space="0" w:color="auto"/>
                <w:right w:val="none" w:sz="0" w:space="0" w:color="auto"/>
              </w:divBdr>
            </w:div>
            <w:div w:id="1148594107">
              <w:marLeft w:val="0"/>
              <w:marRight w:val="0"/>
              <w:marTop w:val="0"/>
              <w:marBottom w:val="0"/>
              <w:divBdr>
                <w:top w:val="none" w:sz="0" w:space="0" w:color="auto"/>
                <w:left w:val="none" w:sz="0" w:space="0" w:color="auto"/>
                <w:bottom w:val="none" w:sz="0" w:space="0" w:color="auto"/>
                <w:right w:val="none" w:sz="0" w:space="0" w:color="auto"/>
              </w:divBdr>
            </w:div>
            <w:div w:id="1179153050">
              <w:marLeft w:val="0"/>
              <w:marRight w:val="0"/>
              <w:marTop w:val="0"/>
              <w:marBottom w:val="0"/>
              <w:divBdr>
                <w:top w:val="none" w:sz="0" w:space="0" w:color="auto"/>
                <w:left w:val="none" w:sz="0" w:space="0" w:color="auto"/>
                <w:bottom w:val="none" w:sz="0" w:space="0" w:color="auto"/>
                <w:right w:val="none" w:sz="0" w:space="0" w:color="auto"/>
              </w:divBdr>
            </w:div>
            <w:div w:id="1179734143">
              <w:marLeft w:val="0"/>
              <w:marRight w:val="0"/>
              <w:marTop w:val="0"/>
              <w:marBottom w:val="0"/>
              <w:divBdr>
                <w:top w:val="none" w:sz="0" w:space="0" w:color="auto"/>
                <w:left w:val="none" w:sz="0" w:space="0" w:color="auto"/>
                <w:bottom w:val="none" w:sz="0" w:space="0" w:color="auto"/>
                <w:right w:val="none" w:sz="0" w:space="0" w:color="auto"/>
              </w:divBdr>
            </w:div>
            <w:div w:id="1191799858">
              <w:marLeft w:val="0"/>
              <w:marRight w:val="0"/>
              <w:marTop w:val="0"/>
              <w:marBottom w:val="0"/>
              <w:divBdr>
                <w:top w:val="none" w:sz="0" w:space="0" w:color="auto"/>
                <w:left w:val="none" w:sz="0" w:space="0" w:color="auto"/>
                <w:bottom w:val="none" w:sz="0" w:space="0" w:color="auto"/>
                <w:right w:val="none" w:sz="0" w:space="0" w:color="auto"/>
              </w:divBdr>
            </w:div>
            <w:div w:id="1194659549">
              <w:marLeft w:val="0"/>
              <w:marRight w:val="0"/>
              <w:marTop w:val="0"/>
              <w:marBottom w:val="0"/>
              <w:divBdr>
                <w:top w:val="none" w:sz="0" w:space="0" w:color="auto"/>
                <w:left w:val="none" w:sz="0" w:space="0" w:color="auto"/>
                <w:bottom w:val="none" w:sz="0" w:space="0" w:color="auto"/>
                <w:right w:val="none" w:sz="0" w:space="0" w:color="auto"/>
              </w:divBdr>
            </w:div>
            <w:div w:id="1224171351">
              <w:marLeft w:val="0"/>
              <w:marRight w:val="0"/>
              <w:marTop w:val="0"/>
              <w:marBottom w:val="0"/>
              <w:divBdr>
                <w:top w:val="none" w:sz="0" w:space="0" w:color="auto"/>
                <w:left w:val="none" w:sz="0" w:space="0" w:color="auto"/>
                <w:bottom w:val="none" w:sz="0" w:space="0" w:color="auto"/>
                <w:right w:val="none" w:sz="0" w:space="0" w:color="auto"/>
              </w:divBdr>
            </w:div>
            <w:div w:id="1297292396">
              <w:marLeft w:val="0"/>
              <w:marRight w:val="0"/>
              <w:marTop w:val="0"/>
              <w:marBottom w:val="0"/>
              <w:divBdr>
                <w:top w:val="none" w:sz="0" w:space="0" w:color="auto"/>
                <w:left w:val="none" w:sz="0" w:space="0" w:color="auto"/>
                <w:bottom w:val="none" w:sz="0" w:space="0" w:color="auto"/>
                <w:right w:val="none" w:sz="0" w:space="0" w:color="auto"/>
              </w:divBdr>
            </w:div>
            <w:div w:id="1316379553">
              <w:marLeft w:val="0"/>
              <w:marRight w:val="0"/>
              <w:marTop w:val="0"/>
              <w:marBottom w:val="0"/>
              <w:divBdr>
                <w:top w:val="none" w:sz="0" w:space="0" w:color="auto"/>
                <w:left w:val="none" w:sz="0" w:space="0" w:color="auto"/>
                <w:bottom w:val="none" w:sz="0" w:space="0" w:color="auto"/>
                <w:right w:val="none" w:sz="0" w:space="0" w:color="auto"/>
              </w:divBdr>
            </w:div>
            <w:div w:id="1332297720">
              <w:marLeft w:val="0"/>
              <w:marRight w:val="0"/>
              <w:marTop w:val="0"/>
              <w:marBottom w:val="0"/>
              <w:divBdr>
                <w:top w:val="none" w:sz="0" w:space="0" w:color="auto"/>
                <w:left w:val="none" w:sz="0" w:space="0" w:color="auto"/>
                <w:bottom w:val="none" w:sz="0" w:space="0" w:color="auto"/>
                <w:right w:val="none" w:sz="0" w:space="0" w:color="auto"/>
              </w:divBdr>
            </w:div>
            <w:div w:id="1347899078">
              <w:marLeft w:val="0"/>
              <w:marRight w:val="0"/>
              <w:marTop w:val="0"/>
              <w:marBottom w:val="0"/>
              <w:divBdr>
                <w:top w:val="none" w:sz="0" w:space="0" w:color="auto"/>
                <w:left w:val="none" w:sz="0" w:space="0" w:color="auto"/>
                <w:bottom w:val="none" w:sz="0" w:space="0" w:color="auto"/>
                <w:right w:val="none" w:sz="0" w:space="0" w:color="auto"/>
              </w:divBdr>
            </w:div>
            <w:div w:id="1406338284">
              <w:marLeft w:val="0"/>
              <w:marRight w:val="0"/>
              <w:marTop w:val="0"/>
              <w:marBottom w:val="0"/>
              <w:divBdr>
                <w:top w:val="none" w:sz="0" w:space="0" w:color="auto"/>
                <w:left w:val="none" w:sz="0" w:space="0" w:color="auto"/>
                <w:bottom w:val="none" w:sz="0" w:space="0" w:color="auto"/>
                <w:right w:val="none" w:sz="0" w:space="0" w:color="auto"/>
              </w:divBdr>
            </w:div>
            <w:div w:id="1482843326">
              <w:marLeft w:val="0"/>
              <w:marRight w:val="0"/>
              <w:marTop w:val="0"/>
              <w:marBottom w:val="0"/>
              <w:divBdr>
                <w:top w:val="none" w:sz="0" w:space="0" w:color="auto"/>
                <w:left w:val="none" w:sz="0" w:space="0" w:color="auto"/>
                <w:bottom w:val="none" w:sz="0" w:space="0" w:color="auto"/>
                <w:right w:val="none" w:sz="0" w:space="0" w:color="auto"/>
              </w:divBdr>
            </w:div>
            <w:div w:id="1520894247">
              <w:marLeft w:val="0"/>
              <w:marRight w:val="0"/>
              <w:marTop w:val="0"/>
              <w:marBottom w:val="0"/>
              <w:divBdr>
                <w:top w:val="none" w:sz="0" w:space="0" w:color="auto"/>
                <w:left w:val="none" w:sz="0" w:space="0" w:color="auto"/>
                <w:bottom w:val="none" w:sz="0" w:space="0" w:color="auto"/>
                <w:right w:val="none" w:sz="0" w:space="0" w:color="auto"/>
              </w:divBdr>
            </w:div>
            <w:div w:id="1528790600">
              <w:marLeft w:val="0"/>
              <w:marRight w:val="0"/>
              <w:marTop w:val="0"/>
              <w:marBottom w:val="0"/>
              <w:divBdr>
                <w:top w:val="none" w:sz="0" w:space="0" w:color="auto"/>
                <w:left w:val="none" w:sz="0" w:space="0" w:color="auto"/>
                <w:bottom w:val="none" w:sz="0" w:space="0" w:color="auto"/>
                <w:right w:val="none" w:sz="0" w:space="0" w:color="auto"/>
              </w:divBdr>
            </w:div>
            <w:div w:id="1535385952">
              <w:marLeft w:val="0"/>
              <w:marRight w:val="0"/>
              <w:marTop w:val="0"/>
              <w:marBottom w:val="0"/>
              <w:divBdr>
                <w:top w:val="none" w:sz="0" w:space="0" w:color="auto"/>
                <w:left w:val="none" w:sz="0" w:space="0" w:color="auto"/>
                <w:bottom w:val="none" w:sz="0" w:space="0" w:color="auto"/>
                <w:right w:val="none" w:sz="0" w:space="0" w:color="auto"/>
              </w:divBdr>
            </w:div>
            <w:div w:id="1607351188">
              <w:marLeft w:val="0"/>
              <w:marRight w:val="0"/>
              <w:marTop w:val="0"/>
              <w:marBottom w:val="0"/>
              <w:divBdr>
                <w:top w:val="none" w:sz="0" w:space="0" w:color="auto"/>
                <w:left w:val="none" w:sz="0" w:space="0" w:color="auto"/>
                <w:bottom w:val="none" w:sz="0" w:space="0" w:color="auto"/>
                <w:right w:val="none" w:sz="0" w:space="0" w:color="auto"/>
              </w:divBdr>
            </w:div>
            <w:div w:id="1631278088">
              <w:marLeft w:val="0"/>
              <w:marRight w:val="0"/>
              <w:marTop w:val="0"/>
              <w:marBottom w:val="0"/>
              <w:divBdr>
                <w:top w:val="none" w:sz="0" w:space="0" w:color="auto"/>
                <w:left w:val="none" w:sz="0" w:space="0" w:color="auto"/>
                <w:bottom w:val="none" w:sz="0" w:space="0" w:color="auto"/>
                <w:right w:val="none" w:sz="0" w:space="0" w:color="auto"/>
              </w:divBdr>
            </w:div>
            <w:div w:id="1665932796">
              <w:marLeft w:val="0"/>
              <w:marRight w:val="0"/>
              <w:marTop w:val="0"/>
              <w:marBottom w:val="0"/>
              <w:divBdr>
                <w:top w:val="none" w:sz="0" w:space="0" w:color="auto"/>
                <w:left w:val="none" w:sz="0" w:space="0" w:color="auto"/>
                <w:bottom w:val="none" w:sz="0" w:space="0" w:color="auto"/>
                <w:right w:val="none" w:sz="0" w:space="0" w:color="auto"/>
              </w:divBdr>
            </w:div>
            <w:div w:id="1753351680">
              <w:marLeft w:val="0"/>
              <w:marRight w:val="0"/>
              <w:marTop w:val="0"/>
              <w:marBottom w:val="0"/>
              <w:divBdr>
                <w:top w:val="none" w:sz="0" w:space="0" w:color="auto"/>
                <w:left w:val="none" w:sz="0" w:space="0" w:color="auto"/>
                <w:bottom w:val="none" w:sz="0" w:space="0" w:color="auto"/>
                <w:right w:val="none" w:sz="0" w:space="0" w:color="auto"/>
              </w:divBdr>
            </w:div>
            <w:div w:id="1775903368">
              <w:marLeft w:val="0"/>
              <w:marRight w:val="0"/>
              <w:marTop w:val="0"/>
              <w:marBottom w:val="0"/>
              <w:divBdr>
                <w:top w:val="none" w:sz="0" w:space="0" w:color="auto"/>
                <w:left w:val="none" w:sz="0" w:space="0" w:color="auto"/>
                <w:bottom w:val="none" w:sz="0" w:space="0" w:color="auto"/>
                <w:right w:val="none" w:sz="0" w:space="0" w:color="auto"/>
              </w:divBdr>
            </w:div>
            <w:div w:id="1815441466">
              <w:marLeft w:val="0"/>
              <w:marRight w:val="0"/>
              <w:marTop w:val="0"/>
              <w:marBottom w:val="0"/>
              <w:divBdr>
                <w:top w:val="none" w:sz="0" w:space="0" w:color="auto"/>
                <w:left w:val="none" w:sz="0" w:space="0" w:color="auto"/>
                <w:bottom w:val="none" w:sz="0" w:space="0" w:color="auto"/>
                <w:right w:val="none" w:sz="0" w:space="0" w:color="auto"/>
              </w:divBdr>
            </w:div>
            <w:div w:id="1824851186">
              <w:marLeft w:val="0"/>
              <w:marRight w:val="0"/>
              <w:marTop w:val="0"/>
              <w:marBottom w:val="0"/>
              <w:divBdr>
                <w:top w:val="none" w:sz="0" w:space="0" w:color="auto"/>
                <w:left w:val="none" w:sz="0" w:space="0" w:color="auto"/>
                <w:bottom w:val="none" w:sz="0" w:space="0" w:color="auto"/>
                <w:right w:val="none" w:sz="0" w:space="0" w:color="auto"/>
              </w:divBdr>
            </w:div>
            <w:div w:id="1826973699">
              <w:marLeft w:val="0"/>
              <w:marRight w:val="0"/>
              <w:marTop w:val="0"/>
              <w:marBottom w:val="0"/>
              <w:divBdr>
                <w:top w:val="none" w:sz="0" w:space="0" w:color="auto"/>
                <w:left w:val="none" w:sz="0" w:space="0" w:color="auto"/>
                <w:bottom w:val="none" w:sz="0" w:space="0" w:color="auto"/>
                <w:right w:val="none" w:sz="0" w:space="0" w:color="auto"/>
              </w:divBdr>
            </w:div>
            <w:div w:id="1831141680">
              <w:marLeft w:val="0"/>
              <w:marRight w:val="0"/>
              <w:marTop w:val="0"/>
              <w:marBottom w:val="0"/>
              <w:divBdr>
                <w:top w:val="none" w:sz="0" w:space="0" w:color="auto"/>
                <w:left w:val="none" w:sz="0" w:space="0" w:color="auto"/>
                <w:bottom w:val="none" w:sz="0" w:space="0" w:color="auto"/>
                <w:right w:val="none" w:sz="0" w:space="0" w:color="auto"/>
              </w:divBdr>
            </w:div>
            <w:div w:id="1839885599">
              <w:marLeft w:val="0"/>
              <w:marRight w:val="0"/>
              <w:marTop w:val="0"/>
              <w:marBottom w:val="0"/>
              <w:divBdr>
                <w:top w:val="none" w:sz="0" w:space="0" w:color="auto"/>
                <w:left w:val="none" w:sz="0" w:space="0" w:color="auto"/>
                <w:bottom w:val="none" w:sz="0" w:space="0" w:color="auto"/>
                <w:right w:val="none" w:sz="0" w:space="0" w:color="auto"/>
              </w:divBdr>
            </w:div>
            <w:div w:id="1884976037">
              <w:marLeft w:val="0"/>
              <w:marRight w:val="0"/>
              <w:marTop w:val="0"/>
              <w:marBottom w:val="0"/>
              <w:divBdr>
                <w:top w:val="none" w:sz="0" w:space="0" w:color="auto"/>
                <w:left w:val="none" w:sz="0" w:space="0" w:color="auto"/>
                <w:bottom w:val="none" w:sz="0" w:space="0" w:color="auto"/>
                <w:right w:val="none" w:sz="0" w:space="0" w:color="auto"/>
              </w:divBdr>
            </w:div>
            <w:div w:id="1959487363">
              <w:marLeft w:val="0"/>
              <w:marRight w:val="0"/>
              <w:marTop w:val="0"/>
              <w:marBottom w:val="0"/>
              <w:divBdr>
                <w:top w:val="none" w:sz="0" w:space="0" w:color="auto"/>
                <w:left w:val="none" w:sz="0" w:space="0" w:color="auto"/>
                <w:bottom w:val="none" w:sz="0" w:space="0" w:color="auto"/>
                <w:right w:val="none" w:sz="0" w:space="0" w:color="auto"/>
              </w:divBdr>
            </w:div>
            <w:div w:id="2021463837">
              <w:marLeft w:val="0"/>
              <w:marRight w:val="0"/>
              <w:marTop w:val="0"/>
              <w:marBottom w:val="0"/>
              <w:divBdr>
                <w:top w:val="none" w:sz="0" w:space="0" w:color="auto"/>
                <w:left w:val="none" w:sz="0" w:space="0" w:color="auto"/>
                <w:bottom w:val="none" w:sz="0" w:space="0" w:color="auto"/>
                <w:right w:val="none" w:sz="0" w:space="0" w:color="auto"/>
              </w:divBdr>
            </w:div>
            <w:div w:id="2060401081">
              <w:marLeft w:val="0"/>
              <w:marRight w:val="0"/>
              <w:marTop w:val="0"/>
              <w:marBottom w:val="0"/>
              <w:divBdr>
                <w:top w:val="none" w:sz="0" w:space="0" w:color="auto"/>
                <w:left w:val="none" w:sz="0" w:space="0" w:color="auto"/>
                <w:bottom w:val="none" w:sz="0" w:space="0" w:color="auto"/>
                <w:right w:val="none" w:sz="0" w:space="0" w:color="auto"/>
              </w:divBdr>
            </w:div>
            <w:div w:id="2062241852">
              <w:marLeft w:val="0"/>
              <w:marRight w:val="0"/>
              <w:marTop w:val="0"/>
              <w:marBottom w:val="0"/>
              <w:divBdr>
                <w:top w:val="none" w:sz="0" w:space="0" w:color="auto"/>
                <w:left w:val="none" w:sz="0" w:space="0" w:color="auto"/>
                <w:bottom w:val="none" w:sz="0" w:space="0" w:color="auto"/>
                <w:right w:val="none" w:sz="0" w:space="0" w:color="auto"/>
              </w:divBdr>
            </w:div>
            <w:div w:id="2074697740">
              <w:marLeft w:val="0"/>
              <w:marRight w:val="0"/>
              <w:marTop w:val="0"/>
              <w:marBottom w:val="0"/>
              <w:divBdr>
                <w:top w:val="none" w:sz="0" w:space="0" w:color="auto"/>
                <w:left w:val="none" w:sz="0" w:space="0" w:color="auto"/>
                <w:bottom w:val="none" w:sz="0" w:space="0" w:color="auto"/>
                <w:right w:val="none" w:sz="0" w:space="0" w:color="auto"/>
              </w:divBdr>
            </w:div>
            <w:div w:id="21296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405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31">
          <w:marLeft w:val="0"/>
          <w:marRight w:val="0"/>
          <w:marTop w:val="0"/>
          <w:marBottom w:val="0"/>
          <w:divBdr>
            <w:top w:val="none" w:sz="0" w:space="0" w:color="auto"/>
            <w:left w:val="none" w:sz="0" w:space="0" w:color="auto"/>
            <w:bottom w:val="none" w:sz="0" w:space="0" w:color="auto"/>
            <w:right w:val="none" w:sz="0" w:space="0" w:color="auto"/>
          </w:divBdr>
          <w:divsChild>
            <w:div w:id="927693965">
              <w:marLeft w:val="1623"/>
              <w:marRight w:val="0"/>
              <w:marTop w:val="0"/>
              <w:marBottom w:val="52"/>
              <w:divBdr>
                <w:top w:val="none" w:sz="0" w:space="0" w:color="auto"/>
                <w:left w:val="single" w:sz="4" w:space="3" w:color="DEDEDE"/>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nflectra.com/SpiraPlan/Downloads.aspx" TargetMode="External"/><Relationship Id="rId26" Type="http://schemas.openxmlformats.org/officeDocument/2006/relationships/image" Target="media/image9.png"/><Relationship Id="rId39" Type="http://schemas.openxmlformats.org/officeDocument/2006/relationships/hyperlink" Target="https://pypi.org/project/pytest-spiratest/" TargetMode="External"/><Relationship Id="rId21" Type="http://schemas.openxmlformats.org/officeDocument/2006/relationships/hyperlink" Target="http://www.nunit.org/" TargetMode="Externa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1.png"/><Relationship Id="rId55" Type="http://schemas.openxmlformats.org/officeDocument/2006/relationships/image" Target="media/image23.png"/><Relationship Id="rId63"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yperlink" Target="http://www.inflectra.com/Products/Downloads.aspx" TargetMode="External"/><Relationship Id="rId54" Type="http://schemas.openxmlformats.org/officeDocument/2006/relationships/hyperlink" Target="http://myserver/SpiraTest" TargetMode="External"/><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www.testng.org"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myserver/SpiraTest" TargetMode="External"/><Relationship Id="rId53" Type="http://schemas.openxmlformats.org/officeDocument/2006/relationships/hyperlink" Target="http://www.junit.org" TargetMode="External"/><Relationship Id="rId58" Type="http://schemas.openxmlformats.org/officeDocument/2006/relationships/hyperlink" Target="https://demo.spiraservice.net/mysite"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inflectra.com/SpiraTeam/Downloads.aspx" TargetMode="External"/><Relationship Id="rId28" Type="http://schemas.openxmlformats.org/officeDocument/2006/relationships/hyperlink" Target="http://www.junit.org" TargetMode="External"/><Relationship Id="rId36" Type="http://schemas.openxmlformats.org/officeDocument/2006/relationships/hyperlink" Target="http://www.junit.org" TargetMode="External"/><Relationship Id="rId49" Type="http://schemas.openxmlformats.org/officeDocument/2006/relationships/hyperlink" Target="http://myserver/SpiraTest" TargetMode="External"/><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www.junit.org" TargetMode="External"/><Relationship Id="rId44" Type="http://schemas.openxmlformats.org/officeDocument/2006/relationships/hyperlink" Target="http://ruby-lang.org" TargetMode="External"/><Relationship Id="rId52" Type="http://schemas.openxmlformats.org/officeDocument/2006/relationships/hyperlink" Target="http://www.inflectra.com/SpiraTest/Downloads.aspx" TargetMode="Externa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ww.inflectra.com/SpiraTest/Downloads.aspx" TargetMode="External"/><Relationship Id="rId27" Type="http://schemas.openxmlformats.org/officeDocument/2006/relationships/hyperlink" Target="http://www.junit.or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www.inflectra.com/SpiraTest/Downloads.aspx" TargetMode="External"/><Relationship Id="rId56" Type="http://schemas.openxmlformats.org/officeDocument/2006/relationships/image" Target="media/image24.png"/><Relationship Id="rId64" Type="http://schemas.openxmlformats.org/officeDocument/2006/relationships/hyperlink" Target="mailto:support@inflectra.com" TargetMode="External"/><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www.nunit.org/" TargetMode="External"/><Relationship Id="rId25" Type="http://schemas.openxmlformats.org/officeDocument/2006/relationships/image" Target="media/image8.png"/><Relationship Id="rId33" Type="http://schemas.openxmlformats.org/officeDocument/2006/relationships/hyperlink" Target="http://www.testngor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mycompany.spiraservice.net"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Subversion\Projects\Inflectra\Trunk\Templates%20and%20Forms\Inflectra%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Inflectra Document Template.dot</Template>
  <TotalTime>158</TotalTime>
  <Pages>65</Pages>
  <Words>17349</Words>
  <Characters>98893</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SpiraTest/Team/Plan Automated Unit Testing</vt:lpstr>
    </vt:vector>
  </TitlesOfParts>
  <Company>Inflectra Corporation</Company>
  <LinksUpToDate>false</LinksUpToDate>
  <CharactersWithSpaces>116010</CharactersWithSpaces>
  <SharedDoc>false</SharedDoc>
  <HLinks>
    <vt:vector size="180" baseType="variant">
      <vt:variant>
        <vt:i4>720943</vt:i4>
      </vt:variant>
      <vt:variant>
        <vt:i4>123</vt:i4>
      </vt:variant>
      <vt:variant>
        <vt:i4>0</vt:i4>
      </vt:variant>
      <vt:variant>
        <vt:i4>5</vt:i4>
      </vt:variant>
      <vt:variant>
        <vt:lpwstr>mailto:support@inflectra.com</vt:lpwstr>
      </vt:variant>
      <vt:variant>
        <vt:lpwstr/>
      </vt:variant>
      <vt:variant>
        <vt:i4>2228347</vt:i4>
      </vt:variant>
      <vt:variant>
        <vt:i4>120</vt:i4>
      </vt:variant>
      <vt:variant>
        <vt:i4>0</vt:i4>
      </vt:variant>
      <vt:variant>
        <vt:i4>5</vt:i4>
      </vt:variant>
      <vt:variant>
        <vt:lpwstr>https://mycompany.spiraservice.net/</vt:lpwstr>
      </vt:variant>
      <vt:variant>
        <vt:lpwstr/>
      </vt:variant>
      <vt:variant>
        <vt:i4>65560</vt:i4>
      </vt:variant>
      <vt:variant>
        <vt:i4>117</vt:i4>
      </vt:variant>
      <vt:variant>
        <vt:i4>0</vt:i4>
      </vt:variant>
      <vt:variant>
        <vt:i4>5</vt:i4>
      </vt:variant>
      <vt:variant>
        <vt:lpwstr>https://demo.spiraservice.net/mysite</vt:lpwstr>
      </vt:variant>
      <vt:variant>
        <vt:lpwstr/>
      </vt:variant>
      <vt:variant>
        <vt:i4>524303</vt:i4>
      </vt:variant>
      <vt:variant>
        <vt:i4>114</vt:i4>
      </vt:variant>
      <vt:variant>
        <vt:i4>0</vt:i4>
      </vt:variant>
      <vt:variant>
        <vt:i4>5</vt:i4>
      </vt:variant>
      <vt:variant>
        <vt:lpwstr>http://myserver/SpiraTest</vt:lpwstr>
      </vt:variant>
      <vt:variant>
        <vt:lpwstr/>
      </vt:variant>
      <vt:variant>
        <vt:i4>5439504</vt:i4>
      </vt:variant>
      <vt:variant>
        <vt:i4>111</vt:i4>
      </vt:variant>
      <vt:variant>
        <vt:i4>0</vt:i4>
      </vt:variant>
      <vt:variant>
        <vt:i4>5</vt:i4>
      </vt:variant>
      <vt:variant>
        <vt:lpwstr>http://www.junit.org/</vt:lpwstr>
      </vt:variant>
      <vt:variant>
        <vt:lpwstr/>
      </vt:variant>
      <vt:variant>
        <vt:i4>4980816</vt:i4>
      </vt:variant>
      <vt:variant>
        <vt:i4>108</vt:i4>
      </vt:variant>
      <vt:variant>
        <vt:i4>0</vt:i4>
      </vt:variant>
      <vt:variant>
        <vt:i4>5</vt:i4>
      </vt:variant>
      <vt:variant>
        <vt:lpwstr>http://www.inflectra.com/SpiraTest/Downloads.aspx</vt:lpwstr>
      </vt:variant>
      <vt:variant>
        <vt:lpwstr/>
      </vt:variant>
      <vt:variant>
        <vt:i4>524303</vt:i4>
      </vt:variant>
      <vt:variant>
        <vt:i4>105</vt:i4>
      </vt:variant>
      <vt:variant>
        <vt:i4>0</vt:i4>
      </vt:variant>
      <vt:variant>
        <vt:i4>5</vt:i4>
      </vt:variant>
      <vt:variant>
        <vt:lpwstr>http://myserver/SpiraTest</vt:lpwstr>
      </vt:variant>
      <vt:variant>
        <vt:lpwstr/>
      </vt:variant>
      <vt:variant>
        <vt:i4>4980816</vt:i4>
      </vt:variant>
      <vt:variant>
        <vt:i4>102</vt:i4>
      </vt:variant>
      <vt:variant>
        <vt:i4>0</vt:i4>
      </vt:variant>
      <vt:variant>
        <vt:i4>5</vt:i4>
      </vt:variant>
      <vt:variant>
        <vt:lpwstr>http://www.inflectra.com/SpiraTest/Downloads.aspx</vt:lpwstr>
      </vt:variant>
      <vt:variant>
        <vt:lpwstr/>
      </vt:variant>
      <vt:variant>
        <vt:i4>524303</vt:i4>
      </vt:variant>
      <vt:variant>
        <vt:i4>99</vt:i4>
      </vt:variant>
      <vt:variant>
        <vt:i4>0</vt:i4>
      </vt:variant>
      <vt:variant>
        <vt:i4>5</vt:i4>
      </vt:variant>
      <vt:variant>
        <vt:lpwstr>http://myserver/SpiraTest</vt:lpwstr>
      </vt:variant>
      <vt:variant>
        <vt:lpwstr/>
      </vt:variant>
      <vt:variant>
        <vt:i4>1572955</vt:i4>
      </vt:variant>
      <vt:variant>
        <vt:i4>96</vt:i4>
      </vt:variant>
      <vt:variant>
        <vt:i4>0</vt:i4>
      </vt:variant>
      <vt:variant>
        <vt:i4>5</vt:i4>
      </vt:variant>
      <vt:variant>
        <vt:lpwstr>http://ruby-lang.org/</vt:lpwstr>
      </vt:variant>
      <vt:variant>
        <vt:lpwstr/>
      </vt:variant>
      <vt:variant>
        <vt:i4>4456535</vt:i4>
      </vt:variant>
      <vt:variant>
        <vt:i4>93</vt:i4>
      </vt:variant>
      <vt:variant>
        <vt:i4>0</vt:i4>
      </vt:variant>
      <vt:variant>
        <vt:i4>5</vt:i4>
      </vt:variant>
      <vt:variant>
        <vt:lpwstr>http://www.inflectra.com/Products/Downloads.aspx</vt:lpwstr>
      </vt:variant>
      <vt:variant>
        <vt:lpwstr/>
      </vt:variant>
      <vt:variant>
        <vt:i4>5439504</vt:i4>
      </vt:variant>
      <vt:variant>
        <vt:i4>90</vt:i4>
      </vt:variant>
      <vt:variant>
        <vt:i4>0</vt:i4>
      </vt:variant>
      <vt:variant>
        <vt:i4>5</vt:i4>
      </vt:variant>
      <vt:variant>
        <vt:lpwstr>http://www.junit.org/</vt:lpwstr>
      </vt:variant>
      <vt:variant>
        <vt:lpwstr/>
      </vt:variant>
      <vt:variant>
        <vt:i4>4849748</vt:i4>
      </vt:variant>
      <vt:variant>
        <vt:i4>87</vt:i4>
      </vt:variant>
      <vt:variant>
        <vt:i4>0</vt:i4>
      </vt:variant>
      <vt:variant>
        <vt:i4>5</vt:i4>
      </vt:variant>
      <vt:variant>
        <vt:lpwstr>http://www.testngorg/</vt:lpwstr>
      </vt:variant>
      <vt:variant>
        <vt:lpwstr/>
      </vt:variant>
      <vt:variant>
        <vt:i4>3211310</vt:i4>
      </vt:variant>
      <vt:variant>
        <vt:i4>84</vt:i4>
      </vt:variant>
      <vt:variant>
        <vt:i4>0</vt:i4>
      </vt:variant>
      <vt:variant>
        <vt:i4>5</vt:i4>
      </vt:variant>
      <vt:variant>
        <vt:lpwstr>http://www.testng.org/</vt:lpwstr>
      </vt:variant>
      <vt:variant>
        <vt:lpwstr/>
      </vt:variant>
      <vt:variant>
        <vt:i4>5439504</vt:i4>
      </vt:variant>
      <vt:variant>
        <vt:i4>81</vt:i4>
      </vt:variant>
      <vt:variant>
        <vt:i4>0</vt:i4>
      </vt:variant>
      <vt:variant>
        <vt:i4>5</vt:i4>
      </vt:variant>
      <vt:variant>
        <vt:lpwstr>http://www.junit.org/</vt:lpwstr>
      </vt:variant>
      <vt:variant>
        <vt:lpwstr/>
      </vt:variant>
      <vt:variant>
        <vt:i4>5439504</vt:i4>
      </vt:variant>
      <vt:variant>
        <vt:i4>78</vt:i4>
      </vt:variant>
      <vt:variant>
        <vt:i4>0</vt:i4>
      </vt:variant>
      <vt:variant>
        <vt:i4>5</vt:i4>
      </vt:variant>
      <vt:variant>
        <vt:lpwstr>http://www.junit.org/</vt:lpwstr>
      </vt:variant>
      <vt:variant>
        <vt:lpwstr/>
      </vt:variant>
      <vt:variant>
        <vt:i4>5570626</vt:i4>
      </vt:variant>
      <vt:variant>
        <vt:i4>75</vt:i4>
      </vt:variant>
      <vt:variant>
        <vt:i4>0</vt:i4>
      </vt:variant>
      <vt:variant>
        <vt:i4>5</vt:i4>
      </vt:variant>
      <vt:variant>
        <vt:lpwstr>http://www.inflectra.com/SpiraTeam/Downloads.aspx</vt:lpwstr>
      </vt:variant>
      <vt:variant>
        <vt:lpwstr/>
      </vt:variant>
      <vt:variant>
        <vt:i4>4980816</vt:i4>
      </vt:variant>
      <vt:variant>
        <vt:i4>72</vt:i4>
      </vt:variant>
      <vt:variant>
        <vt:i4>0</vt:i4>
      </vt:variant>
      <vt:variant>
        <vt:i4>5</vt:i4>
      </vt:variant>
      <vt:variant>
        <vt:lpwstr>http://www.inflectra.com/SpiraTest/Downloads.aspx</vt:lpwstr>
      </vt:variant>
      <vt:variant>
        <vt:lpwstr/>
      </vt:variant>
      <vt:variant>
        <vt:i4>5701648</vt:i4>
      </vt:variant>
      <vt:variant>
        <vt:i4>69</vt:i4>
      </vt:variant>
      <vt:variant>
        <vt:i4>0</vt:i4>
      </vt:variant>
      <vt:variant>
        <vt:i4>5</vt:i4>
      </vt:variant>
      <vt:variant>
        <vt:lpwstr>http://www.nunit.org/</vt:lpwstr>
      </vt:variant>
      <vt:variant>
        <vt:lpwstr/>
      </vt:variant>
      <vt:variant>
        <vt:i4>1179706</vt:i4>
      </vt:variant>
      <vt:variant>
        <vt:i4>62</vt:i4>
      </vt:variant>
      <vt:variant>
        <vt:i4>0</vt:i4>
      </vt:variant>
      <vt:variant>
        <vt:i4>5</vt:i4>
      </vt:variant>
      <vt:variant>
        <vt:lpwstr/>
      </vt:variant>
      <vt:variant>
        <vt:lpwstr>_Toc491877833</vt:lpwstr>
      </vt:variant>
      <vt:variant>
        <vt:i4>1179706</vt:i4>
      </vt:variant>
      <vt:variant>
        <vt:i4>56</vt:i4>
      </vt:variant>
      <vt:variant>
        <vt:i4>0</vt:i4>
      </vt:variant>
      <vt:variant>
        <vt:i4>5</vt:i4>
      </vt:variant>
      <vt:variant>
        <vt:lpwstr/>
      </vt:variant>
      <vt:variant>
        <vt:lpwstr>_Toc491877832</vt:lpwstr>
      </vt:variant>
      <vt:variant>
        <vt:i4>1179706</vt:i4>
      </vt:variant>
      <vt:variant>
        <vt:i4>50</vt:i4>
      </vt:variant>
      <vt:variant>
        <vt:i4>0</vt:i4>
      </vt:variant>
      <vt:variant>
        <vt:i4>5</vt:i4>
      </vt:variant>
      <vt:variant>
        <vt:lpwstr/>
      </vt:variant>
      <vt:variant>
        <vt:lpwstr>_Toc491877831</vt:lpwstr>
      </vt:variant>
      <vt:variant>
        <vt:i4>1179706</vt:i4>
      </vt:variant>
      <vt:variant>
        <vt:i4>44</vt:i4>
      </vt:variant>
      <vt:variant>
        <vt:i4>0</vt:i4>
      </vt:variant>
      <vt:variant>
        <vt:i4>5</vt:i4>
      </vt:variant>
      <vt:variant>
        <vt:lpwstr/>
      </vt:variant>
      <vt:variant>
        <vt:lpwstr>_Toc491877830</vt:lpwstr>
      </vt:variant>
      <vt:variant>
        <vt:i4>1245242</vt:i4>
      </vt:variant>
      <vt:variant>
        <vt:i4>38</vt:i4>
      </vt:variant>
      <vt:variant>
        <vt:i4>0</vt:i4>
      </vt:variant>
      <vt:variant>
        <vt:i4>5</vt:i4>
      </vt:variant>
      <vt:variant>
        <vt:lpwstr/>
      </vt:variant>
      <vt:variant>
        <vt:lpwstr>_Toc491877829</vt:lpwstr>
      </vt:variant>
      <vt:variant>
        <vt:i4>1245242</vt:i4>
      </vt:variant>
      <vt:variant>
        <vt:i4>32</vt:i4>
      </vt:variant>
      <vt:variant>
        <vt:i4>0</vt:i4>
      </vt:variant>
      <vt:variant>
        <vt:i4>5</vt:i4>
      </vt:variant>
      <vt:variant>
        <vt:lpwstr/>
      </vt:variant>
      <vt:variant>
        <vt:lpwstr>_Toc491877828</vt:lpwstr>
      </vt:variant>
      <vt:variant>
        <vt:i4>1245242</vt:i4>
      </vt:variant>
      <vt:variant>
        <vt:i4>26</vt:i4>
      </vt:variant>
      <vt:variant>
        <vt:i4>0</vt:i4>
      </vt:variant>
      <vt:variant>
        <vt:i4>5</vt:i4>
      </vt:variant>
      <vt:variant>
        <vt:lpwstr/>
      </vt:variant>
      <vt:variant>
        <vt:lpwstr>_Toc491877827</vt:lpwstr>
      </vt:variant>
      <vt:variant>
        <vt:i4>1245242</vt:i4>
      </vt:variant>
      <vt:variant>
        <vt:i4>20</vt:i4>
      </vt:variant>
      <vt:variant>
        <vt:i4>0</vt:i4>
      </vt:variant>
      <vt:variant>
        <vt:i4>5</vt:i4>
      </vt:variant>
      <vt:variant>
        <vt:lpwstr/>
      </vt:variant>
      <vt:variant>
        <vt:lpwstr>_Toc491877826</vt:lpwstr>
      </vt:variant>
      <vt:variant>
        <vt:i4>1245242</vt:i4>
      </vt:variant>
      <vt:variant>
        <vt:i4>14</vt:i4>
      </vt:variant>
      <vt:variant>
        <vt:i4>0</vt:i4>
      </vt:variant>
      <vt:variant>
        <vt:i4>5</vt:i4>
      </vt:variant>
      <vt:variant>
        <vt:lpwstr/>
      </vt:variant>
      <vt:variant>
        <vt:lpwstr>_Toc491877825</vt:lpwstr>
      </vt:variant>
      <vt:variant>
        <vt:i4>1245242</vt:i4>
      </vt:variant>
      <vt:variant>
        <vt:i4>8</vt:i4>
      </vt:variant>
      <vt:variant>
        <vt:i4>0</vt:i4>
      </vt:variant>
      <vt:variant>
        <vt:i4>5</vt:i4>
      </vt:variant>
      <vt:variant>
        <vt:lpwstr/>
      </vt:variant>
      <vt:variant>
        <vt:lpwstr>_Toc491877824</vt:lpwstr>
      </vt:variant>
      <vt:variant>
        <vt:i4>1245242</vt:i4>
      </vt:variant>
      <vt:variant>
        <vt:i4>2</vt:i4>
      </vt:variant>
      <vt:variant>
        <vt:i4>0</vt:i4>
      </vt:variant>
      <vt:variant>
        <vt:i4>5</vt:i4>
      </vt:variant>
      <vt:variant>
        <vt:lpwstr/>
      </vt:variant>
      <vt:variant>
        <vt:lpwstr>_Toc491877823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SpiraTest/Team/Plan Automated Unit Testing</dc:title>
  <dc:subject>Quality Assurance</dc:subject>
  <dc:creator>Adam Sandman</dc:creator>
  <cp:keywords/>
  <dc:description/>
  <cp:lastModifiedBy>Peter Geertsema</cp:lastModifiedBy>
  <cp:revision>83</cp:revision>
  <cp:lastPrinted>2018-08-13T20:27:00Z</cp:lastPrinted>
  <dcterms:created xsi:type="dcterms:W3CDTF">2018-07-25T16:43:00Z</dcterms:created>
  <dcterms:modified xsi:type="dcterms:W3CDTF">2018-08-27T16:45:00Z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TC100435441033</vt:lpwstr>
  </property>
</Properties>
</file>